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B3236" w:rsidRDefault="00EB3236" w:rsidP="00F525BF">
      <w:pPr>
        <w:pStyle w:val="ab"/>
        <w:jc w:val="both"/>
      </w:pPr>
      <w:bookmarkStart w:id="0" w:name="_Toc487817232"/>
      <w:bookmarkStart w:id="1" w:name="_Toc490500616"/>
      <w:bookmarkStart w:id="2" w:name="_Toc490532734"/>
      <w:bookmarkStart w:id="3" w:name="_Toc487817209"/>
      <w:bookmarkStart w:id="4" w:name="_Toc490500604"/>
      <w:bookmarkStart w:id="5" w:name="_Toc490532723"/>
    </w:p>
    <w:p w:rsidR="00EB3236" w:rsidRDefault="00324EE6">
      <w:pPr>
        <w:pStyle w:val="ab"/>
      </w:pPr>
      <w:bookmarkStart w:id="6" w:name="_Toc433041900"/>
      <w:r w:rsidRPr="00324EE6">
        <w:rPr>
          <w:rFonts w:hint="eastAsia"/>
        </w:rPr>
        <w:t>百度百川商业资源管理系统接入指南</w:t>
      </w:r>
      <w:r w:rsidR="00BC6010">
        <w:rPr>
          <w:rFonts w:hint="eastAsia"/>
        </w:rPr>
        <w:t>V</w:t>
      </w:r>
      <w:r w:rsidR="00CD5C96">
        <w:rPr>
          <w:rFonts w:hint="eastAsia"/>
        </w:rPr>
        <w:t>1.</w:t>
      </w:r>
      <w:r w:rsidR="00847C25">
        <w:rPr>
          <w:rFonts w:hint="eastAsia"/>
        </w:rPr>
        <w:t>3</w:t>
      </w:r>
      <w:r w:rsidR="005211BC">
        <w:rPr>
          <w:rFonts w:hint="eastAsia"/>
        </w:rPr>
        <w:t>1</w:t>
      </w:r>
      <w:bookmarkEnd w:id="6"/>
    </w:p>
    <w:p w:rsidR="00EB3236" w:rsidRPr="000B7631" w:rsidRDefault="00EB3236"/>
    <w:p w:rsidR="00EB3236" w:rsidRDefault="00EB3236"/>
    <w:p w:rsidR="00EB3236" w:rsidRPr="00F126DD" w:rsidRDefault="00EB3236"/>
    <w:p w:rsidR="00EB3236" w:rsidRDefault="00EB3236"/>
    <w:p w:rsidR="00EB3236" w:rsidRPr="007B1726" w:rsidRDefault="00EB3236"/>
    <w:p w:rsidR="00EB3236" w:rsidRDefault="00EB3236"/>
    <w:p w:rsidR="00EB3236" w:rsidRPr="00210BF7" w:rsidRDefault="00EB3236"/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6840"/>
      </w:tblGrid>
      <w:tr w:rsidR="00EB3236">
        <w:tc>
          <w:tcPr>
            <w:tcW w:w="2520" w:type="dxa"/>
            <w:shd w:val="clear" w:color="auto" w:fill="C0C0C0"/>
          </w:tcPr>
          <w:p w:rsidR="00EB3236" w:rsidRDefault="00EB3236">
            <w:r>
              <w:rPr>
                <w:rFonts w:hint="eastAsia"/>
              </w:rPr>
              <w:t>模块名称</w:t>
            </w:r>
          </w:p>
        </w:tc>
        <w:tc>
          <w:tcPr>
            <w:tcW w:w="6840" w:type="dxa"/>
          </w:tcPr>
          <w:p w:rsidR="00EB3236" w:rsidRDefault="00816747" w:rsidP="00BD517A">
            <w:r w:rsidRPr="00816747">
              <w:rPr>
                <w:rFonts w:hint="eastAsia"/>
              </w:rPr>
              <w:t>百度百川商业资源管理系统接入指南</w:t>
            </w:r>
            <w:r w:rsidR="007732FC">
              <w:rPr>
                <w:rFonts w:hint="eastAsia"/>
              </w:rPr>
              <w:t>V</w:t>
            </w:r>
            <w:r w:rsidR="009A3E8F">
              <w:rPr>
                <w:rFonts w:hint="eastAsia"/>
              </w:rPr>
              <w:t>1.31</w:t>
            </w:r>
          </w:p>
        </w:tc>
      </w:tr>
      <w:tr w:rsidR="00EB3236">
        <w:tc>
          <w:tcPr>
            <w:tcW w:w="2520" w:type="dxa"/>
            <w:shd w:val="clear" w:color="auto" w:fill="C0C0C0"/>
          </w:tcPr>
          <w:p w:rsidR="00EB3236" w:rsidRDefault="00EB3236">
            <w:r>
              <w:rPr>
                <w:rFonts w:hint="eastAsia"/>
              </w:rPr>
              <w:t>所属系统</w:t>
            </w:r>
          </w:p>
        </w:tc>
        <w:tc>
          <w:tcPr>
            <w:tcW w:w="6840" w:type="dxa"/>
          </w:tcPr>
          <w:p w:rsidR="00EB3236" w:rsidRDefault="00BC6010" w:rsidP="00020C77">
            <w:r>
              <w:rPr>
                <w:rFonts w:hint="eastAsia"/>
              </w:rPr>
              <w:t>百川</w:t>
            </w:r>
            <w:r w:rsidR="00020C77">
              <w:rPr>
                <w:rFonts w:hint="eastAsia"/>
              </w:rPr>
              <w:t>系统</w:t>
            </w:r>
          </w:p>
        </w:tc>
      </w:tr>
      <w:tr w:rsidR="00EB3236">
        <w:tc>
          <w:tcPr>
            <w:tcW w:w="2520" w:type="dxa"/>
            <w:shd w:val="clear" w:color="auto" w:fill="C0C0C0"/>
          </w:tcPr>
          <w:p w:rsidR="00EB3236" w:rsidRDefault="00EB3236">
            <w:r>
              <w:rPr>
                <w:rFonts w:hint="eastAsia"/>
              </w:rPr>
              <w:t>模块负责人</w:t>
            </w:r>
          </w:p>
        </w:tc>
        <w:tc>
          <w:tcPr>
            <w:tcW w:w="6840" w:type="dxa"/>
          </w:tcPr>
          <w:p w:rsidR="00EB3236" w:rsidRDefault="00BC6010">
            <w:r>
              <w:rPr>
                <w:rFonts w:hint="eastAsia"/>
              </w:rPr>
              <w:t>陈琪</w:t>
            </w:r>
          </w:p>
        </w:tc>
      </w:tr>
      <w:tr w:rsidR="00EB3236">
        <w:tc>
          <w:tcPr>
            <w:tcW w:w="2520" w:type="dxa"/>
            <w:shd w:val="clear" w:color="auto" w:fill="C0C0C0"/>
          </w:tcPr>
          <w:p w:rsidR="00EB3236" w:rsidRDefault="00EB3236">
            <w:r>
              <w:rPr>
                <w:rFonts w:hint="eastAsia"/>
              </w:rPr>
              <w:t>项目负责人</w:t>
            </w:r>
          </w:p>
        </w:tc>
        <w:tc>
          <w:tcPr>
            <w:tcW w:w="6840" w:type="dxa"/>
          </w:tcPr>
          <w:p w:rsidR="00EB3236" w:rsidRDefault="00BC6010">
            <w:r>
              <w:rPr>
                <w:rFonts w:hint="eastAsia"/>
              </w:rPr>
              <w:t>陈琪</w:t>
            </w:r>
          </w:p>
        </w:tc>
      </w:tr>
      <w:tr w:rsidR="00EB3236">
        <w:tc>
          <w:tcPr>
            <w:tcW w:w="2520" w:type="dxa"/>
            <w:shd w:val="clear" w:color="auto" w:fill="C0C0C0"/>
          </w:tcPr>
          <w:p w:rsidR="00EB3236" w:rsidRDefault="00EB3236">
            <w:r>
              <w:rPr>
                <w:rFonts w:hint="eastAsia"/>
              </w:rPr>
              <w:t>文档提交日期</w:t>
            </w:r>
          </w:p>
        </w:tc>
        <w:tc>
          <w:tcPr>
            <w:tcW w:w="6840" w:type="dxa"/>
          </w:tcPr>
          <w:p w:rsidR="00EB3236" w:rsidRDefault="00BC6010" w:rsidP="002B377A">
            <w:r>
              <w:rPr>
                <w:rFonts w:hint="eastAsia"/>
              </w:rPr>
              <w:t>201</w:t>
            </w:r>
            <w:r>
              <w:t>5</w:t>
            </w:r>
            <w:r w:rsidR="009F1617">
              <w:rPr>
                <w:rFonts w:hint="eastAsia"/>
              </w:rPr>
              <w:t>-</w:t>
            </w:r>
            <w:r>
              <w:t>3</w:t>
            </w:r>
            <w:r w:rsidR="00E843C4">
              <w:rPr>
                <w:rFonts w:hint="eastAsia"/>
              </w:rPr>
              <w:t>-</w:t>
            </w:r>
            <w:r>
              <w:rPr>
                <w:rFonts w:hint="eastAsia"/>
              </w:rPr>
              <w:t>2</w:t>
            </w:r>
            <w:r>
              <w:t>0</w:t>
            </w:r>
          </w:p>
        </w:tc>
      </w:tr>
    </w:tbl>
    <w:p w:rsidR="00EB3236" w:rsidRDefault="00EB3236"/>
    <w:p w:rsidR="00EB3236" w:rsidRDefault="00EB3236"/>
    <w:p w:rsidR="00EB3236" w:rsidRDefault="00EB3236"/>
    <w:p w:rsidR="00EB3236" w:rsidRDefault="00EB3236"/>
    <w:p w:rsidR="00EB3236" w:rsidRDefault="00EB3236"/>
    <w:p w:rsidR="00EB3236" w:rsidRDefault="00EB3236"/>
    <w:p w:rsidR="00EB3236" w:rsidRDefault="00EB3236"/>
    <w:p w:rsidR="00EB3236" w:rsidRDefault="00EB3236"/>
    <w:p w:rsidR="00EB3236" w:rsidRDefault="00EB3236"/>
    <w:p w:rsidR="00EB3236" w:rsidRDefault="00EB3236">
      <w:pPr>
        <w:pStyle w:val="af0"/>
      </w:pPr>
      <w:r>
        <w:rPr>
          <w:rFonts w:hint="eastAsia"/>
        </w:rPr>
        <w:t>百度在线网络技术（北京）有限公司</w:t>
      </w:r>
    </w:p>
    <w:p w:rsidR="00EB3236" w:rsidRDefault="00EB3236">
      <w:pPr>
        <w:pStyle w:val="af0"/>
      </w:pPr>
      <w:r>
        <w:t>(</w:t>
      </w:r>
      <w:r>
        <w:rPr>
          <w:rFonts w:hint="eastAsia"/>
        </w:rPr>
        <w:t>版权所有</w:t>
      </w:r>
      <w:r>
        <w:t>,</w:t>
      </w:r>
      <w:r>
        <w:rPr>
          <w:rFonts w:hint="eastAsia"/>
        </w:rPr>
        <w:t>翻版必究</w:t>
      </w:r>
      <w:r>
        <w:t>)</w:t>
      </w:r>
    </w:p>
    <w:p w:rsidR="00EB3236" w:rsidRDefault="00EB3236"/>
    <w:p w:rsidR="00EB3236" w:rsidRDefault="00EB3236"/>
    <w:p w:rsidR="00E674B6" w:rsidRDefault="00E674B6" w:rsidP="00E674B6">
      <w:pPr>
        <w:pStyle w:val="af0"/>
      </w:pPr>
      <w:r>
        <w:rPr>
          <w:rFonts w:hint="eastAsia"/>
        </w:rPr>
        <w:t>修改记录</w:t>
      </w:r>
    </w:p>
    <w:p w:rsidR="00E674B6" w:rsidRDefault="00E674B6" w:rsidP="00E674B6">
      <w:pPr>
        <w:pStyle w:val="af0"/>
      </w:pPr>
    </w:p>
    <w:tbl>
      <w:tblPr>
        <w:tblW w:w="998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58"/>
        <w:gridCol w:w="1080"/>
        <w:gridCol w:w="5652"/>
        <w:gridCol w:w="1296"/>
        <w:gridCol w:w="1296"/>
      </w:tblGrid>
      <w:tr w:rsidR="00E674B6" w:rsidTr="00E674B6">
        <w:trPr>
          <w:jc w:val="center"/>
        </w:trPr>
        <w:tc>
          <w:tcPr>
            <w:tcW w:w="658" w:type="dxa"/>
            <w:shd w:val="clear" w:color="auto" w:fill="C0C0C0"/>
            <w:vAlign w:val="center"/>
          </w:tcPr>
          <w:p w:rsidR="00E674B6" w:rsidRDefault="00E674B6" w:rsidP="00893B42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080" w:type="dxa"/>
            <w:shd w:val="clear" w:color="auto" w:fill="C0C0C0"/>
            <w:vAlign w:val="center"/>
          </w:tcPr>
          <w:p w:rsidR="00E674B6" w:rsidRDefault="00E674B6" w:rsidP="00893B42">
            <w:pPr>
              <w:jc w:val="center"/>
            </w:pPr>
            <w:r>
              <w:rPr>
                <w:rFonts w:hint="eastAsia"/>
              </w:rPr>
              <w:t>修改后</w:t>
            </w:r>
          </w:p>
          <w:p w:rsidR="00E674B6" w:rsidRDefault="00E674B6" w:rsidP="00893B42">
            <w:pPr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5652" w:type="dxa"/>
            <w:shd w:val="clear" w:color="auto" w:fill="C0C0C0"/>
            <w:vAlign w:val="center"/>
          </w:tcPr>
          <w:p w:rsidR="00E674B6" w:rsidRDefault="00E674B6" w:rsidP="00893B42">
            <w:pPr>
              <w:jc w:val="center"/>
            </w:pPr>
            <w:r>
              <w:rPr>
                <w:rFonts w:hint="eastAsia"/>
              </w:rPr>
              <w:t>修改内容简介</w:t>
            </w:r>
          </w:p>
        </w:tc>
        <w:tc>
          <w:tcPr>
            <w:tcW w:w="1296" w:type="dxa"/>
            <w:shd w:val="clear" w:color="auto" w:fill="C0C0C0"/>
            <w:vAlign w:val="center"/>
          </w:tcPr>
          <w:p w:rsidR="00E674B6" w:rsidRDefault="00E674B6" w:rsidP="00893B42">
            <w:pPr>
              <w:jc w:val="center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1296" w:type="dxa"/>
            <w:shd w:val="clear" w:color="auto" w:fill="C0C0C0"/>
            <w:vAlign w:val="center"/>
          </w:tcPr>
          <w:p w:rsidR="00E674B6" w:rsidRDefault="00E674B6" w:rsidP="00893B42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</w:tr>
      <w:tr w:rsidR="00E674B6" w:rsidTr="00E674B6">
        <w:trPr>
          <w:jc w:val="center"/>
        </w:trPr>
        <w:tc>
          <w:tcPr>
            <w:tcW w:w="658" w:type="dxa"/>
            <w:vAlign w:val="center"/>
          </w:tcPr>
          <w:p w:rsidR="00E674B6" w:rsidRPr="00D74BE2" w:rsidRDefault="003D2611" w:rsidP="00893B4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  <w:vAlign w:val="center"/>
          </w:tcPr>
          <w:p w:rsidR="00E674B6" w:rsidRPr="00D74BE2" w:rsidRDefault="00484BF4" w:rsidP="002B377A">
            <w:pPr>
              <w:rPr>
                <w:szCs w:val="21"/>
              </w:rPr>
            </w:pPr>
            <w:r>
              <w:rPr>
                <w:szCs w:val="21"/>
              </w:rPr>
              <w:t>V0</w:t>
            </w:r>
            <w:r w:rsidR="003D2611"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1</w:t>
            </w:r>
          </w:p>
        </w:tc>
        <w:tc>
          <w:tcPr>
            <w:tcW w:w="5652" w:type="dxa"/>
          </w:tcPr>
          <w:p w:rsidR="00E674B6" w:rsidRPr="00D74BE2" w:rsidRDefault="003D2611" w:rsidP="00893B4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全文</w:t>
            </w:r>
            <w:r w:rsidR="00484BF4">
              <w:rPr>
                <w:rFonts w:hint="eastAsia"/>
                <w:szCs w:val="21"/>
              </w:rPr>
              <w:t>初稿</w:t>
            </w:r>
          </w:p>
        </w:tc>
        <w:tc>
          <w:tcPr>
            <w:tcW w:w="1296" w:type="dxa"/>
            <w:vAlign w:val="center"/>
          </w:tcPr>
          <w:p w:rsidR="00E674B6" w:rsidRPr="00D74BE2" w:rsidRDefault="00484BF4" w:rsidP="002B377A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</w:rPr>
              <w:t>201</w:t>
            </w:r>
            <w:r>
              <w:t>5</w:t>
            </w:r>
            <w:r w:rsidR="003D2611">
              <w:rPr>
                <w:rFonts w:hint="eastAsia"/>
              </w:rPr>
              <w:t>-</w:t>
            </w:r>
            <w:r>
              <w:t>3</w:t>
            </w:r>
            <w:r w:rsidR="003D2611"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296" w:type="dxa"/>
            <w:vAlign w:val="center"/>
          </w:tcPr>
          <w:p w:rsidR="00E674B6" w:rsidRPr="00D74BE2" w:rsidRDefault="00484BF4" w:rsidP="00893B42">
            <w:pPr>
              <w:spacing w:line="360" w:lineRule="auto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陈琪</w:t>
            </w:r>
          </w:p>
        </w:tc>
      </w:tr>
      <w:tr w:rsidR="00E674B6" w:rsidTr="00E674B6">
        <w:trPr>
          <w:jc w:val="center"/>
        </w:trPr>
        <w:tc>
          <w:tcPr>
            <w:tcW w:w="658" w:type="dxa"/>
          </w:tcPr>
          <w:p w:rsidR="00E674B6" w:rsidRPr="001F0C63" w:rsidRDefault="004053D3" w:rsidP="003A147A">
            <w:pPr>
              <w:spacing w:line="360" w:lineRule="auto"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1080" w:type="dxa"/>
          </w:tcPr>
          <w:p w:rsidR="00E674B6" w:rsidRPr="001F0C63" w:rsidRDefault="004053D3" w:rsidP="003A147A">
            <w:pPr>
              <w:spacing w:line="360" w:lineRule="auto"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</w:t>
            </w:r>
            <w:r>
              <w:rPr>
                <w:color w:val="000000"/>
                <w:szCs w:val="21"/>
              </w:rPr>
              <w:t>0.4</w:t>
            </w:r>
          </w:p>
        </w:tc>
        <w:tc>
          <w:tcPr>
            <w:tcW w:w="5652" w:type="dxa"/>
          </w:tcPr>
          <w:p w:rsidR="00E674B6" w:rsidRPr="001F0C63" w:rsidRDefault="004053D3" w:rsidP="00893B42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新增</w:t>
            </w:r>
            <w:r w:rsidRPr="004053D3">
              <w:rPr>
                <w:color w:val="000000"/>
                <w:szCs w:val="21"/>
              </w:rPr>
              <w:t>exposure_urls</w:t>
            </w:r>
            <w:r w:rsidR="0015761E">
              <w:rPr>
                <w:color w:val="000000"/>
                <w:szCs w:val="21"/>
              </w:rPr>
              <w:t>,</w:t>
            </w:r>
            <w:r w:rsidR="0015761E">
              <w:rPr>
                <w:rFonts w:hint="eastAsia"/>
                <w:color w:val="000000"/>
                <w:szCs w:val="21"/>
              </w:rPr>
              <w:t>移动端部分字段</w:t>
            </w:r>
          </w:p>
        </w:tc>
        <w:tc>
          <w:tcPr>
            <w:tcW w:w="1296" w:type="dxa"/>
          </w:tcPr>
          <w:p w:rsidR="00E674B6" w:rsidRPr="001F0C63" w:rsidRDefault="00E674B6" w:rsidP="00893B42">
            <w:pPr>
              <w:spacing w:line="360" w:lineRule="auto"/>
              <w:jc w:val="center"/>
              <w:rPr>
                <w:color w:val="000000"/>
                <w:szCs w:val="21"/>
              </w:rPr>
            </w:pPr>
          </w:p>
        </w:tc>
        <w:tc>
          <w:tcPr>
            <w:tcW w:w="1296" w:type="dxa"/>
          </w:tcPr>
          <w:p w:rsidR="00E674B6" w:rsidRPr="001F0C63" w:rsidRDefault="00E674B6" w:rsidP="00893B42">
            <w:pPr>
              <w:spacing w:line="360" w:lineRule="auto"/>
              <w:jc w:val="center"/>
              <w:rPr>
                <w:color w:val="000000"/>
                <w:szCs w:val="21"/>
              </w:rPr>
            </w:pPr>
          </w:p>
        </w:tc>
      </w:tr>
      <w:tr w:rsidR="00E674B6" w:rsidTr="00E674B6">
        <w:trPr>
          <w:jc w:val="center"/>
        </w:trPr>
        <w:tc>
          <w:tcPr>
            <w:tcW w:w="658" w:type="dxa"/>
          </w:tcPr>
          <w:p w:rsidR="00E674B6" w:rsidRDefault="00893612" w:rsidP="00893612">
            <w:pPr>
              <w:spacing w:line="360" w:lineRule="auto"/>
              <w:jc w:val="left"/>
              <w:rPr>
                <w:rFonts w:ascii="宋体" w:hAnsi="宋体"/>
                <w:color w:val="000000"/>
                <w:sz w:val="18"/>
                <w:szCs w:val="18"/>
              </w:rPr>
            </w:pPr>
            <w:r w:rsidRPr="00893612"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1080" w:type="dxa"/>
          </w:tcPr>
          <w:p w:rsidR="00E674B6" w:rsidRPr="00893612" w:rsidRDefault="00893612" w:rsidP="00893612">
            <w:pPr>
              <w:spacing w:line="360" w:lineRule="auto"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V0.5</w:t>
            </w:r>
          </w:p>
        </w:tc>
        <w:tc>
          <w:tcPr>
            <w:tcW w:w="5652" w:type="dxa"/>
          </w:tcPr>
          <w:p w:rsidR="00E674B6" w:rsidRDefault="00893612" w:rsidP="00893B42">
            <w:pPr>
              <w:spacing w:line="360" w:lineRule="auto"/>
              <w:rPr>
                <w:rFonts w:ascii="宋体" w:hAnsi="宋体"/>
                <w:color w:val="000000"/>
                <w:sz w:val="18"/>
                <w:szCs w:val="18"/>
              </w:rPr>
            </w:pPr>
            <w:r w:rsidRPr="00893612">
              <w:rPr>
                <w:rFonts w:hint="eastAsia"/>
                <w:color w:val="000000"/>
                <w:szCs w:val="21"/>
              </w:rPr>
              <w:t>新增</w:t>
            </w:r>
            <w:r w:rsidRPr="00893612">
              <w:rPr>
                <w:rFonts w:hint="eastAsia"/>
                <w:color w:val="000000"/>
                <w:szCs w:val="21"/>
              </w:rPr>
              <w:t>click</w:t>
            </w:r>
            <w:r w:rsidRPr="00893612">
              <w:rPr>
                <w:color w:val="000000"/>
                <w:szCs w:val="21"/>
              </w:rPr>
              <w:t>_url,</w:t>
            </w:r>
            <w:r w:rsidRPr="00893612">
              <w:rPr>
                <w:rFonts w:hint="eastAsia"/>
                <w:color w:val="000000"/>
                <w:szCs w:val="21"/>
              </w:rPr>
              <w:t>移动端部分字段</w:t>
            </w:r>
            <w:r w:rsidR="003D102F">
              <w:rPr>
                <w:rFonts w:hint="eastAsia"/>
                <w:color w:val="000000"/>
                <w:szCs w:val="21"/>
              </w:rPr>
              <w:t>，</w:t>
            </w:r>
            <w:r w:rsidR="003D102F">
              <w:rPr>
                <w:color w:val="000000"/>
                <w:szCs w:val="21"/>
              </w:rPr>
              <w:t>新增</w:t>
            </w:r>
            <w:r w:rsidR="003D102F">
              <w:rPr>
                <w:rFonts w:hint="eastAsia"/>
                <w:color w:val="000000"/>
                <w:szCs w:val="21"/>
              </w:rPr>
              <w:t>Q</w:t>
            </w:r>
            <w:r w:rsidR="003D102F">
              <w:rPr>
                <w:color w:val="000000"/>
                <w:szCs w:val="21"/>
              </w:rPr>
              <w:t>&amp;</w:t>
            </w:r>
            <w:r w:rsidR="003D102F">
              <w:rPr>
                <w:rFonts w:hint="eastAsia"/>
                <w:color w:val="000000"/>
                <w:szCs w:val="21"/>
              </w:rPr>
              <w:t>A</w:t>
            </w:r>
          </w:p>
        </w:tc>
        <w:tc>
          <w:tcPr>
            <w:tcW w:w="1296" w:type="dxa"/>
          </w:tcPr>
          <w:p w:rsidR="00E674B6" w:rsidRDefault="00E674B6" w:rsidP="00893B42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1296" w:type="dxa"/>
          </w:tcPr>
          <w:p w:rsidR="00E674B6" w:rsidRDefault="00E674B6" w:rsidP="00893B42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3F621F" w:rsidTr="00E674B6">
        <w:trPr>
          <w:jc w:val="center"/>
        </w:trPr>
        <w:tc>
          <w:tcPr>
            <w:tcW w:w="658" w:type="dxa"/>
          </w:tcPr>
          <w:p w:rsidR="003F621F" w:rsidRPr="00893612" w:rsidRDefault="003F621F" w:rsidP="00893612">
            <w:pPr>
              <w:spacing w:line="360" w:lineRule="auto"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1080" w:type="dxa"/>
          </w:tcPr>
          <w:p w:rsidR="003F621F" w:rsidRDefault="003F621F" w:rsidP="00893612">
            <w:pPr>
              <w:spacing w:line="360" w:lineRule="auto"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V0.6</w:t>
            </w:r>
          </w:p>
        </w:tc>
        <w:tc>
          <w:tcPr>
            <w:tcW w:w="5652" w:type="dxa"/>
          </w:tcPr>
          <w:p w:rsidR="003F621F" w:rsidRPr="00893612" w:rsidRDefault="003F621F" w:rsidP="00893B42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新增点击宏</w:t>
            </w:r>
            <w:r>
              <w:rPr>
                <w:rFonts w:hint="eastAsia"/>
                <w:color w:val="000000"/>
                <w:szCs w:val="21"/>
              </w:rPr>
              <w:t>CLICK</w:t>
            </w:r>
            <w:r>
              <w:rPr>
                <w:color w:val="000000"/>
                <w:szCs w:val="21"/>
              </w:rPr>
              <w:t>_URL_ESC</w:t>
            </w:r>
          </w:p>
        </w:tc>
        <w:tc>
          <w:tcPr>
            <w:tcW w:w="1296" w:type="dxa"/>
          </w:tcPr>
          <w:p w:rsidR="003F621F" w:rsidRPr="003F621F" w:rsidRDefault="003F621F" w:rsidP="00893B42">
            <w:pPr>
              <w:spacing w:line="360" w:lineRule="auto"/>
              <w:jc w:val="center"/>
            </w:pPr>
            <w:r w:rsidRPr="003F621F">
              <w:rPr>
                <w:rFonts w:hint="eastAsia"/>
              </w:rPr>
              <w:t>2015-06-10</w:t>
            </w:r>
          </w:p>
        </w:tc>
        <w:tc>
          <w:tcPr>
            <w:tcW w:w="1296" w:type="dxa"/>
          </w:tcPr>
          <w:p w:rsidR="003F621F" w:rsidRDefault="003F621F" w:rsidP="00893B42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4C73A5" w:rsidTr="004C73A5">
        <w:trPr>
          <w:jc w:val="center"/>
        </w:trPr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3A5" w:rsidRPr="00893612" w:rsidRDefault="004C73A5" w:rsidP="00E26AAE">
            <w:pPr>
              <w:spacing w:line="360" w:lineRule="auto"/>
              <w:jc w:val="lef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5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3A5" w:rsidRDefault="004C73A5" w:rsidP="004C73A5">
            <w:pPr>
              <w:spacing w:line="360" w:lineRule="auto"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</w:t>
            </w:r>
            <w:r>
              <w:rPr>
                <w:color w:val="000000"/>
                <w:szCs w:val="21"/>
              </w:rPr>
              <w:t>1.1</w:t>
            </w:r>
          </w:p>
        </w:tc>
        <w:tc>
          <w:tcPr>
            <w:tcW w:w="5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3A5" w:rsidRPr="00893612" w:rsidRDefault="004C73A5" w:rsidP="004C73A5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新增实际宽高、标题、描述字段</w:t>
            </w:r>
          </w:p>
        </w:tc>
        <w:tc>
          <w:tcPr>
            <w:tcW w:w="1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3A5" w:rsidRPr="003F621F" w:rsidRDefault="004C73A5" w:rsidP="004C73A5">
            <w:pPr>
              <w:spacing w:line="360" w:lineRule="auto"/>
              <w:jc w:val="center"/>
            </w:pPr>
            <w:r w:rsidRPr="003F621F">
              <w:rPr>
                <w:rFonts w:hint="eastAsia"/>
              </w:rPr>
              <w:t>2015-0</w:t>
            </w:r>
            <w:r>
              <w:t>7</w:t>
            </w:r>
            <w:r w:rsidRPr="003F621F">
              <w:rPr>
                <w:rFonts w:hint="eastAsia"/>
              </w:rPr>
              <w:t>-</w:t>
            </w:r>
            <w:r>
              <w:t>09</w:t>
            </w:r>
          </w:p>
        </w:tc>
        <w:tc>
          <w:tcPr>
            <w:tcW w:w="1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3A5" w:rsidRDefault="004C73A5" w:rsidP="00E26AAE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芦阳</w:t>
            </w:r>
          </w:p>
        </w:tc>
      </w:tr>
      <w:tr w:rsidR="00CD5C96" w:rsidTr="009A3E8F">
        <w:trPr>
          <w:jc w:val="center"/>
        </w:trPr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5C96" w:rsidRPr="00893612" w:rsidRDefault="00CD5C96" w:rsidP="009A3E8F">
            <w:pPr>
              <w:spacing w:line="360" w:lineRule="auto"/>
              <w:jc w:val="lef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6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5C96" w:rsidRDefault="00CD5C96" w:rsidP="009A3E8F">
            <w:pPr>
              <w:spacing w:line="360" w:lineRule="auto"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</w:t>
            </w:r>
            <w:r>
              <w:rPr>
                <w:color w:val="000000"/>
                <w:szCs w:val="21"/>
              </w:rPr>
              <w:t>1.2</w:t>
            </w:r>
          </w:p>
        </w:tc>
        <w:tc>
          <w:tcPr>
            <w:tcW w:w="5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5C96" w:rsidRPr="00893612" w:rsidRDefault="00CD5C96" w:rsidP="00CD5C96">
            <w:pPr>
              <w:spacing w:line="360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新增</w:t>
            </w:r>
            <w:r>
              <w:rPr>
                <w:rFonts w:hint="eastAsia"/>
                <w:color w:val="000000"/>
                <w:szCs w:val="21"/>
              </w:rPr>
              <w:t>D</w:t>
            </w:r>
            <w:r>
              <w:rPr>
                <w:color w:val="000000"/>
                <w:szCs w:val="21"/>
              </w:rPr>
              <w:t>SP</w:t>
            </w:r>
            <w:r>
              <w:rPr>
                <w:rFonts w:hint="eastAsia"/>
                <w:color w:val="000000"/>
                <w:szCs w:val="21"/>
              </w:rPr>
              <w:t>常见问题及接入流程</w:t>
            </w:r>
          </w:p>
        </w:tc>
        <w:tc>
          <w:tcPr>
            <w:tcW w:w="1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5C96" w:rsidRPr="003F621F" w:rsidRDefault="00CD5C96" w:rsidP="00CD5C96">
            <w:pPr>
              <w:spacing w:line="360" w:lineRule="auto"/>
              <w:jc w:val="center"/>
            </w:pPr>
            <w:r w:rsidRPr="003F621F">
              <w:rPr>
                <w:rFonts w:hint="eastAsia"/>
              </w:rPr>
              <w:t>2015-0</w:t>
            </w:r>
            <w:r>
              <w:t>8</w:t>
            </w:r>
            <w:r w:rsidRPr="003F621F">
              <w:rPr>
                <w:rFonts w:hint="eastAsia"/>
              </w:rPr>
              <w:t>-</w:t>
            </w:r>
            <w:r>
              <w:t>17</w:t>
            </w:r>
          </w:p>
        </w:tc>
        <w:tc>
          <w:tcPr>
            <w:tcW w:w="1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5C96" w:rsidRDefault="00CD5C96" w:rsidP="009A3E8F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芦阳</w:t>
            </w:r>
          </w:p>
        </w:tc>
      </w:tr>
    </w:tbl>
    <w:p w:rsidR="00E674B6" w:rsidRDefault="00E674B6"/>
    <w:p w:rsidR="00E674B6" w:rsidRDefault="00E674B6"/>
    <w:p w:rsidR="00E674B6" w:rsidRDefault="00E674B6"/>
    <w:p w:rsidR="00E674B6" w:rsidRPr="00893612" w:rsidRDefault="003F621F" w:rsidP="00893612">
      <w:pPr>
        <w:spacing w:line="360" w:lineRule="auto"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`</w:t>
      </w:r>
    </w:p>
    <w:p w:rsidR="00E674B6" w:rsidRDefault="00E674B6" w:rsidP="00893612">
      <w:pPr>
        <w:spacing w:line="360" w:lineRule="auto"/>
        <w:jc w:val="left"/>
      </w:pPr>
    </w:p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/>
    <w:p w:rsidR="00E674B6" w:rsidRDefault="00E674B6">
      <w:pPr>
        <w:sectPr w:rsidR="00E674B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:rsidR="00EB3236" w:rsidRDefault="00EB3236">
      <w:pPr>
        <w:pStyle w:val="af0"/>
      </w:pPr>
      <w:r>
        <w:rPr>
          <w:rFonts w:hint="eastAsia"/>
        </w:rPr>
        <w:lastRenderedPageBreak/>
        <w:t>目 录</w:t>
      </w:r>
    </w:p>
    <w:p w:rsidR="00EB3236" w:rsidRDefault="00EB3236"/>
    <w:p w:rsidR="00317BAD" w:rsidRDefault="00EB3236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33041900" w:history="1">
        <w:r w:rsidR="00317BAD" w:rsidRPr="003A29A4">
          <w:rPr>
            <w:rStyle w:val="a5"/>
            <w:rFonts w:hint="eastAsia"/>
            <w:noProof/>
          </w:rPr>
          <w:t>百度百川商业资源管理系统接入指南</w:t>
        </w:r>
        <w:r w:rsidR="00317BAD" w:rsidRPr="003A29A4">
          <w:rPr>
            <w:rStyle w:val="a5"/>
            <w:noProof/>
          </w:rPr>
          <w:t>V1.31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_Toc433041900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01" w:history="1">
        <w:r w:rsidR="00317BAD" w:rsidRPr="003A29A4">
          <w:rPr>
            <w:rStyle w:val="a5"/>
            <w:noProof/>
          </w:rPr>
          <w:t>1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引言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_Toc433041901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02" w:history="1">
        <w:r w:rsidR="00317BAD" w:rsidRPr="003A29A4">
          <w:rPr>
            <w:rStyle w:val="a5"/>
            <w:noProof/>
          </w:rPr>
          <w:t>1.1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文档概述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_Toc433041902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03" w:history="1">
        <w:r w:rsidR="00317BAD" w:rsidRPr="003A29A4">
          <w:rPr>
            <w:rStyle w:val="a5"/>
            <w:noProof/>
          </w:rPr>
          <w:t>1.2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阅读对象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_Toc433041903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04" w:history="1">
        <w:r w:rsidR="00317BAD" w:rsidRPr="003A29A4">
          <w:rPr>
            <w:rStyle w:val="a5"/>
            <w:noProof/>
          </w:rPr>
          <w:t>2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名词解释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_Toc433041904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05" w:history="1">
        <w:r w:rsidR="00317BAD" w:rsidRPr="003A29A4">
          <w:rPr>
            <w:rStyle w:val="a5"/>
            <w:noProof/>
          </w:rPr>
          <w:t>3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业务流程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_Toc433041905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06" w:history="1">
        <w:r w:rsidR="00317BAD" w:rsidRPr="003A29A4">
          <w:rPr>
            <w:rStyle w:val="a5"/>
            <w:noProof/>
          </w:rPr>
          <w:t>3.1 RTB</w:t>
        </w:r>
        <w:r w:rsidR="00317BAD" w:rsidRPr="003A29A4">
          <w:rPr>
            <w:rStyle w:val="a5"/>
            <w:rFonts w:hint="eastAsia"/>
            <w:noProof/>
          </w:rPr>
          <w:t>流程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_Toc433041906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07" w:history="1">
        <w:r w:rsidR="00317BAD" w:rsidRPr="003A29A4">
          <w:rPr>
            <w:rStyle w:val="a5"/>
            <w:noProof/>
          </w:rPr>
          <w:t>3.2 Cookie Mapping</w:t>
        </w:r>
        <w:r w:rsidR="00317BAD" w:rsidRPr="003A29A4">
          <w:rPr>
            <w:rStyle w:val="a5"/>
            <w:rFonts w:hint="eastAsia"/>
            <w:noProof/>
          </w:rPr>
          <w:t>流程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_Toc433041907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3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08" w:history="1">
        <w:r w:rsidR="00317BAD" w:rsidRPr="003A29A4">
          <w:rPr>
            <w:rStyle w:val="a5"/>
            <w:noProof/>
          </w:rPr>
          <w:t>4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接入准备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_Toc433041908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3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09" w:history="1">
        <w:r w:rsidR="00317BAD" w:rsidRPr="003A29A4">
          <w:rPr>
            <w:rStyle w:val="a5"/>
            <w:rFonts w:ascii="Wingdings" w:hAnsi="Wingdings"/>
            <w:noProof/>
          </w:rPr>
          <w:t></w:t>
        </w:r>
        <w:r w:rsidR="00317B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17BAD" w:rsidRPr="003A29A4">
          <w:rPr>
            <w:rStyle w:val="a5"/>
            <w:rFonts w:hint="eastAsia"/>
            <w:noProof/>
          </w:rPr>
          <w:t>申请账号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_Toc433041909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3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10" w:history="1">
        <w:r w:rsidR="00317BAD" w:rsidRPr="003A29A4">
          <w:rPr>
            <w:rStyle w:val="a5"/>
            <w:noProof/>
          </w:rPr>
          <w:t>5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接口定义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_Toc433041910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4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11" w:history="1">
        <w:r w:rsidR="00317BAD" w:rsidRPr="003A29A4">
          <w:rPr>
            <w:rStyle w:val="a5"/>
            <w:noProof/>
          </w:rPr>
          <w:t>6 Cookie Mapping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_Toc433041911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14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12" w:history="1">
        <w:r w:rsidR="00317BAD" w:rsidRPr="003A29A4">
          <w:rPr>
            <w:rStyle w:val="a5"/>
            <w:noProof/>
          </w:rPr>
          <w:t>7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附录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_Toc433041912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15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13" w:history="1">
        <w:r w:rsidR="00317BAD" w:rsidRPr="003A29A4">
          <w:rPr>
            <w:rStyle w:val="a5"/>
            <w:noProof/>
          </w:rPr>
          <w:t>7.1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行业编码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_Toc433041913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15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14" w:history="1">
        <w:r w:rsidR="00317BAD" w:rsidRPr="003A29A4">
          <w:rPr>
            <w:rStyle w:val="a5"/>
            <w:noProof/>
          </w:rPr>
          <w:t>7.2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用户兴趣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_Toc433041914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16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15" w:history="1">
        <w:r w:rsidR="00317BAD" w:rsidRPr="003A29A4">
          <w:rPr>
            <w:rStyle w:val="a5"/>
            <w:noProof/>
          </w:rPr>
          <w:t>8 Q&amp;A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_Toc433041915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16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16" w:history="1">
        <w:r w:rsidR="00317BAD" w:rsidRPr="003A29A4">
          <w:rPr>
            <w:rStyle w:val="a5"/>
            <w:noProof/>
          </w:rPr>
          <w:t>8.1 Cookie mapping</w:t>
        </w:r>
        <w:r w:rsidR="00317BAD" w:rsidRPr="003A29A4">
          <w:rPr>
            <w:rStyle w:val="a5"/>
            <w:rFonts w:hint="eastAsia"/>
            <w:noProof/>
          </w:rPr>
          <w:t>相关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_Toc433041916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16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17" w:history="1">
        <w:r w:rsidR="00317BAD" w:rsidRPr="003A29A4">
          <w:rPr>
            <w:rStyle w:val="a5"/>
            <w:noProof/>
          </w:rPr>
          <w:t>8.2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协议相关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_Toc433041917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17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18" w:history="1">
        <w:r w:rsidR="00317BAD" w:rsidRPr="003A29A4">
          <w:rPr>
            <w:rStyle w:val="a5"/>
            <w:noProof/>
          </w:rPr>
          <w:t>8.3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其他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_Toc433041918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17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19" w:history="1">
        <w:r w:rsidR="00317BAD" w:rsidRPr="003A29A4">
          <w:rPr>
            <w:rStyle w:val="a5"/>
            <w:noProof/>
          </w:rPr>
          <w:t>8.4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贴吧原生广告，类型对应表（共</w:t>
        </w:r>
        <w:r w:rsidR="00317BAD" w:rsidRPr="003A29A4">
          <w:rPr>
            <w:rStyle w:val="a5"/>
            <w:noProof/>
          </w:rPr>
          <w:t>7</w:t>
        </w:r>
        <w:r w:rsidR="00317BAD" w:rsidRPr="003A29A4">
          <w:rPr>
            <w:rStyle w:val="a5"/>
            <w:rFonts w:hint="eastAsia"/>
            <w:noProof/>
          </w:rPr>
          <w:t>中类型）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_Toc433041919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17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20" w:history="1">
        <w:r w:rsidR="00317BAD" w:rsidRPr="003A29A4">
          <w:rPr>
            <w:rStyle w:val="a5"/>
            <w:noProof/>
          </w:rPr>
          <w:t>8.5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贴吧原生广告请求</w:t>
        </w:r>
        <w:r w:rsidR="00317BAD" w:rsidRPr="003A29A4">
          <w:rPr>
            <w:rStyle w:val="a5"/>
            <w:noProof/>
          </w:rPr>
          <w:t>dsp</w:t>
        </w:r>
        <w:r w:rsidR="00317BAD" w:rsidRPr="003A29A4">
          <w:rPr>
            <w:rStyle w:val="a5"/>
            <w:rFonts w:hint="eastAsia"/>
            <w:noProof/>
          </w:rPr>
          <w:t>流程图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_Toc433041920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19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21" w:history="1">
        <w:r w:rsidR="00317BAD" w:rsidRPr="003A29A4">
          <w:rPr>
            <w:rStyle w:val="a5"/>
            <w:noProof/>
          </w:rPr>
          <w:t>8.6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标准原生广告模板枚举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_Toc433041921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20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22" w:history="1">
        <w:r w:rsidR="00317BAD" w:rsidRPr="003A29A4">
          <w:rPr>
            <w:rStyle w:val="a5"/>
            <w:noProof/>
          </w:rPr>
          <w:t>8.7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贴吧原生广告素材规格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_Toc433041922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20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23" w:history="1">
        <w:r w:rsidR="00317BAD" w:rsidRPr="003A29A4">
          <w:rPr>
            <w:rStyle w:val="a5"/>
            <w:noProof/>
          </w:rPr>
          <w:t>8.8</w:t>
        </w:r>
        <w:r w:rsidR="00317BAD" w:rsidRPr="003A29A4">
          <w:rPr>
            <w:rStyle w:val="a5"/>
            <w:rFonts w:hint="eastAsia"/>
            <w:noProof/>
          </w:rPr>
          <w:t xml:space="preserve"> </w:t>
        </w:r>
        <w:r w:rsidR="00317BAD" w:rsidRPr="003A29A4">
          <w:rPr>
            <w:rStyle w:val="a5"/>
            <w:rFonts w:hint="eastAsia"/>
            <w:noProof/>
          </w:rPr>
          <w:t>贴吧广告位创意样式静态图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_Toc433041923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22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24" w:history="1">
        <w:r w:rsidR="00317BAD" w:rsidRPr="003A29A4">
          <w:rPr>
            <w:rStyle w:val="a5"/>
            <w:noProof/>
          </w:rPr>
          <w:t>8.9 DSP</w:t>
        </w:r>
        <w:r w:rsidR="00317BAD" w:rsidRPr="003A29A4">
          <w:rPr>
            <w:rStyle w:val="a5"/>
            <w:rFonts w:hint="eastAsia"/>
            <w:noProof/>
          </w:rPr>
          <w:t>常见问题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_Toc433041924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22</w:t>
        </w:r>
        <w:r w:rsidR="00317BAD">
          <w:rPr>
            <w:noProof/>
            <w:webHidden/>
          </w:rPr>
          <w:fldChar w:fldCharType="end"/>
        </w:r>
      </w:hyperlink>
    </w:p>
    <w:p w:rsidR="00317BAD" w:rsidRDefault="003C0A5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3041925" w:history="1">
        <w:r w:rsidR="00317BAD" w:rsidRPr="003A29A4">
          <w:rPr>
            <w:rStyle w:val="a5"/>
            <w:noProof/>
          </w:rPr>
          <w:t>8.10 DSP</w:t>
        </w:r>
        <w:r w:rsidR="00317BAD" w:rsidRPr="003A29A4">
          <w:rPr>
            <w:rStyle w:val="a5"/>
            <w:rFonts w:hint="eastAsia"/>
            <w:noProof/>
          </w:rPr>
          <w:t>接入流程</w:t>
        </w:r>
        <w:r w:rsidR="00317BAD">
          <w:rPr>
            <w:noProof/>
            <w:webHidden/>
          </w:rPr>
          <w:tab/>
        </w:r>
        <w:r w:rsidR="00317BAD">
          <w:rPr>
            <w:noProof/>
            <w:webHidden/>
          </w:rPr>
          <w:fldChar w:fldCharType="begin"/>
        </w:r>
        <w:r w:rsidR="00317BAD">
          <w:rPr>
            <w:noProof/>
            <w:webHidden/>
          </w:rPr>
          <w:instrText xml:space="preserve"> PAGEREF _Toc433041925 \h </w:instrText>
        </w:r>
        <w:r w:rsidR="00317BAD">
          <w:rPr>
            <w:noProof/>
            <w:webHidden/>
          </w:rPr>
        </w:r>
        <w:r w:rsidR="00317BAD">
          <w:rPr>
            <w:noProof/>
            <w:webHidden/>
          </w:rPr>
          <w:fldChar w:fldCharType="separate"/>
        </w:r>
        <w:r w:rsidR="00317BAD">
          <w:rPr>
            <w:noProof/>
            <w:webHidden/>
          </w:rPr>
          <w:t>22</w:t>
        </w:r>
        <w:r w:rsidR="00317BAD">
          <w:rPr>
            <w:noProof/>
            <w:webHidden/>
          </w:rPr>
          <w:fldChar w:fldCharType="end"/>
        </w:r>
      </w:hyperlink>
    </w:p>
    <w:p w:rsidR="00EB3236" w:rsidRDefault="00EB3236">
      <w:pPr>
        <w:tabs>
          <w:tab w:val="right" w:leader="dot" w:pos="8296"/>
        </w:tabs>
      </w:pPr>
      <w:r>
        <w:fldChar w:fldCharType="end"/>
      </w:r>
    </w:p>
    <w:p w:rsidR="00EB3236" w:rsidRDefault="00EB3236">
      <w:pPr>
        <w:sectPr w:rsidR="00EB3236"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:rsidR="00EB3236" w:rsidRDefault="00EB3236">
      <w:pPr>
        <w:pStyle w:val="1"/>
      </w:pPr>
      <w:bookmarkStart w:id="7" w:name="_Toc433041901"/>
      <w:r>
        <w:rPr>
          <w:rFonts w:hint="eastAsia"/>
        </w:rPr>
        <w:lastRenderedPageBreak/>
        <w:t>引言</w:t>
      </w:r>
      <w:bookmarkEnd w:id="7"/>
    </w:p>
    <w:p w:rsidR="00EB3236" w:rsidRDefault="00EB3236">
      <w:pPr>
        <w:pStyle w:val="2"/>
      </w:pPr>
      <w:bookmarkStart w:id="8" w:name="_Toc433041902"/>
      <w:r>
        <w:rPr>
          <w:rFonts w:hint="eastAsia"/>
        </w:rPr>
        <w:t>文档概述</w:t>
      </w:r>
      <w:bookmarkEnd w:id="8"/>
    </w:p>
    <w:p w:rsidR="00EB3236" w:rsidRPr="00CC5F3C" w:rsidRDefault="00A67504" w:rsidP="00CC5F3C">
      <w:pPr>
        <w:spacing w:line="360" w:lineRule="auto"/>
        <w:ind w:firstLine="420"/>
        <w:rPr>
          <w:sz w:val="24"/>
        </w:rPr>
      </w:pPr>
      <w:r w:rsidRPr="00CC5F3C">
        <w:rPr>
          <w:rFonts w:hint="eastAsia"/>
          <w:sz w:val="24"/>
        </w:rPr>
        <w:t>百川系统是百度</w:t>
      </w:r>
      <w:r w:rsidRPr="00CC5F3C">
        <w:rPr>
          <w:rFonts w:hint="eastAsia"/>
          <w:sz w:val="24"/>
        </w:rPr>
        <w:t>CBG</w:t>
      </w:r>
      <w:r w:rsidR="002D6100" w:rsidRPr="00CC5F3C">
        <w:rPr>
          <w:rFonts w:hint="eastAsia"/>
          <w:sz w:val="24"/>
        </w:rPr>
        <w:t>体系的各产品线商业资源</w:t>
      </w:r>
      <w:r w:rsidRPr="00CC5F3C">
        <w:rPr>
          <w:rFonts w:hint="eastAsia"/>
          <w:sz w:val="24"/>
        </w:rPr>
        <w:t>的实时交易平台，</w:t>
      </w:r>
      <w:r w:rsidRPr="00CC5F3C">
        <w:rPr>
          <w:sz w:val="24"/>
        </w:rPr>
        <w:t>支持</w:t>
      </w:r>
      <w:r w:rsidRPr="00CC5F3C">
        <w:rPr>
          <w:rFonts w:hint="eastAsia"/>
          <w:sz w:val="24"/>
        </w:rPr>
        <w:t>合作伙伴以</w:t>
      </w:r>
      <w:r w:rsidRPr="00CC5F3C">
        <w:rPr>
          <w:rFonts w:hint="eastAsia"/>
          <w:sz w:val="24"/>
        </w:rPr>
        <w:t>O</w:t>
      </w:r>
      <w:r w:rsidRPr="00CC5F3C">
        <w:rPr>
          <w:sz w:val="24"/>
        </w:rPr>
        <w:t>pen RTB</w:t>
      </w:r>
      <w:r w:rsidRPr="00CC5F3C">
        <w:rPr>
          <w:rFonts w:hint="eastAsia"/>
          <w:sz w:val="24"/>
        </w:rPr>
        <w:t>的协议接入，高效的获得广告曝光资源</w:t>
      </w:r>
      <w:r w:rsidR="006339D1" w:rsidRPr="00CC5F3C">
        <w:rPr>
          <w:rFonts w:hint="eastAsia"/>
          <w:sz w:val="24"/>
        </w:rPr>
        <w:t>，</w:t>
      </w:r>
      <w:r w:rsidR="006339D1" w:rsidRPr="00CC5F3C">
        <w:rPr>
          <w:sz w:val="24"/>
        </w:rPr>
        <w:t>让</w:t>
      </w:r>
      <w:r w:rsidR="006339D1" w:rsidRPr="00CC5F3C">
        <w:rPr>
          <w:rFonts w:hint="eastAsia"/>
          <w:sz w:val="24"/>
        </w:rPr>
        <w:t>百川系统和</w:t>
      </w:r>
      <w:r w:rsidR="006339D1" w:rsidRPr="00CC5F3C">
        <w:rPr>
          <w:rFonts w:hint="eastAsia"/>
          <w:sz w:val="24"/>
        </w:rPr>
        <w:t>DSP</w:t>
      </w:r>
      <w:r w:rsidR="006339D1" w:rsidRPr="00CC5F3C">
        <w:rPr>
          <w:rFonts w:hint="eastAsia"/>
          <w:sz w:val="24"/>
        </w:rPr>
        <w:t>实现曝光流量的最大化变现。</w:t>
      </w:r>
      <w:r w:rsidR="00EB3236" w:rsidRPr="00CC5F3C">
        <w:rPr>
          <w:rFonts w:hint="eastAsia"/>
          <w:sz w:val="24"/>
        </w:rPr>
        <w:t>本文档拟对交互流程和接口规范进行描述，以指导商户系统开发人员顺利对接。</w:t>
      </w:r>
    </w:p>
    <w:p w:rsidR="00EB3236" w:rsidRDefault="00EB3236">
      <w:pPr>
        <w:pStyle w:val="2"/>
      </w:pPr>
      <w:bookmarkStart w:id="9" w:name="_Toc433041903"/>
      <w:r>
        <w:rPr>
          <w:rFonts w:hint="eastAsia"/>
        </w:rPr>
        <w:t>阅读对象</w:t>
      </w:r>
      <w:bookmarkEnd w:id="9"/>
    </w:p>
    <w:p w:rsidR="00195FC2" w:rsidRPr="00CC5F3C" w:rsidRDefault="00EB3236" w:rsidP="00CC5F3C">
      <w:pPr>
        <w:spacing w:line="360" w:lineRule="auto"/>
        <w:rPr>
          <w:sz w:val="24"/>
        </w:rPr>
      </w:pPr>
      <w:r w:rsidRPr="00CC5F3C">
        <w:rPr>
          <w:rFonts w:hint="eastAsia"/>
          <w:sz w:val="24"/>
        </w:rPr>
        <w:t>接入</w:t>
      </w:r>
      <w:r w:rsidR="009A5BE7" w:rsidRPr="00CC5F3C">
        <w:rPr>
          <w:rFonts w:hint="eastAsia"/>
          <w:sz w:val="24"/>
        </w:rPr>
        <w:t>百度</w:t>
      </w:r>
      <w:r w:rsidR="006339D1" w:rsidRPr="00CC5F3C">
        <w:rPr>
          <w:rFonts w:hint="eastAsia"/>
          <w:sz w:val="24"/>
        </w:rPr>
        <w:t>百川系统的</w:t>
      </w:r>
      <w:r w:rsidR="006339D1" w:rsidRPr="00CC5F3C">
        <w:rPr>
          <w:rFonts w:hint="eastAsia"/>
          <w:sz w:val="24"/>
        </w:rPr>
        <w:t>DSP</w:t>
      </w:r>
      <w:r w:rsidR="006339D1" w:rsidRPr="00CC5F3C">
        <w:rPr>
          <w:rFonts w:hint="eastAsia"/>
          <w:sz w:val="24"/>
        </w:rPr>
        <w:t>技术</w:t>
      </w:r>
      <w:r w:rsidRPr="00CC5F3C">
        <w:rPr>
          <w:rFonts w:hint="eastAsia"/>
          <w:sz w:val="24"/>
        </w:rPr>
        <w:t>开发人员</w:t>
      </w:r>
    </w:p>
    <w:p w:rsidR="00EB3236" w:rsidRDefault="00EB3236">
      <w:pPr>
        <w:pStyle w:val="1"/>
      </w:pPr>
      <w:bookmarkStart w:id="10" w:name="_Toc150330343"/>
      <w:bookmarkStart w:id="11" w:name="_Toc433041904"/>
      <w:r>
        <w:rPr>
          <w:rFonts w:hint="eastAsia"/>
        </w:rPr>
        <w:t>名词解释</w:t>
      </w:r>
      <w:bookmarkEnd w:id="10"/>
      <w:bookmarkEnd w:id="11"/>
    </w:p>
    <w:p w:rsidR="00D404ED" w:rsidRPr="00CC5F3C" w:rsidRDefault="00D404ED" w:rsidP="003C4351">
      <w:pPr>
        <w:numPr>
          <w:ilvl w:val="0"/>
          <w:numId w:val="3"/>
        </w:numPr>
        <w:rPr>
          <w:sz w:val="24"/>
          <w:szCs w:val="24"/>
        </w:rPr>
      </w:pPr>
      <w:r w:rsidRPr="00CC5F3C">
        <w:rPr>
          <w:rFonts w:hint="eastAsia"/>
          <w:b/>
          <w:sz w:val="24"/>
          <w:szCs w:val="24"/>
        </w:rPr>
        <w:t>DSP</w:t>
      </w:r>
      <w:r w:rsidRPr="00CC5F3C">
        <w:rPr>
          <w:rFonts w:hint="eastAsia"/>
          <w:b/>
          <w:sz w:val="24"/>
          <w:szCs w:val="24"/>
        </w:rPr>
        <w:t>：</w:t>
      </w:r>
      <w:r w:rsidRPr="00CC5F3C">
        <w:rPr>
          <w:rFonts w:hint="eastAsia"/>
          <w:b/>
          <w:sz w:val="24"/>
          <w:szCs w:val="24"/>
        </w:rPr>
        <w:t xml:space="preserve"> </w:t>
      </w:r>
      <w:r w:rsidRPr="00CC5F3C">
        <w:rPr>
          <w:sz w:val="24"/>
          <w:szCs w:val="24"/>
        </w:rPr>
        <w:t>Demand Side Platform</w:t>
      </w:r>
      <w:r w:rsidRPr="00CC5F3C">
        <w:rPr>
          <w:rFonts w:hint="eastAsia"/>
          <w:sz w:val="24"/>
          <w:szCs w:val="24"/>
        </w:rPr>
        <w:t>的简称，流量购买方。</w:t>
      </w:r>
    </w:p>
    <w:p w:rsidR="00D404ED" w:rsidRPr="00CC5F3C" w:rsidRDefault="00D404ED" w:rsidP="003C4351">
      <w:pPr>
        <w:numPr>
          <w:ilvl w:val="0"/>
          <w:numId w:val="3"/>
        </w:numPr>
        <w:rPr>
          <w:sz w:val="24"/>
          <w:szCs w:val="24"/>
        </w:rPr>
      </w:pPr>
      <w:r w:rsidRPr="00CC5F3C">
        <w:rPr>
          <w:rFonts w:hint="eastAsia"/>
          <w:b/>
          <w:sz w:val="24"/>
          <w:szCs w:val="24"/>
        </w:rPr>
        <w:t>RTB</w:t>
      </w:r>
      <w:r w:rsidRPr="00CC5F3C">
        <w:rPr>
          <w:rFonts w:hint="eastAsia"/>
          <w:b/>
          <w:sz w:val="24"/>
          <w:szCs w:val="24"/>
        </w:rPr>
        <w:t>：</w:t>
      </w:r>
      <w:r w:rsidRPr="00CC5F3C">
        <w:rPr>
          <w:rFonts w:hint="eastAsia"/>
          <w:sz w:val="24"/>
          <w:szCs w:val="24"/>
        </w:rPr>
        <w:t xml:space="preserve"> </w:t>
      </w:r>
      <w:r w:rsidRPr="00CC5F3C">
        <w:rPr>
          <w:rFonts w:hint="eastAsia"/>
          <w:sz w:val="24"/>
          <w:szCs w:val="24"/>
        </w:rPr>
        <w:t>实时竞标，</w:t>
      </w:r>
      <w:r w:rsidRPr="00CC5F3C">
        <w:rPr>
          <w:sz w:val="24"/>
          <w:szCs w:val="24"/>
        </w:rPr>
        <w:t>Real Time Bidding</w:t>
      </w:r>
    </w:p>
    <w:p w:rsidR="00D404ED" w:rsidRPr="00CC5F3C" w:rsidRDefault="00D404ED" w:rsidP="003C4351">
      <w:pPr>
        <w:numPr>
          <w:ilvl w:val="0"/>
          <w:numId w:val="3"/>
        </w:numPr>
        <w:rPr>
          <w:sz w:val="24"/>
          <w:szCs w:val="24"/>
        </w:rPr>
      </w:pPr>
      <w:r w:rsidRPr="00CC5F3C">
        <w:rPr>
          <w:b/>
          <w:sz w:val="24"/>
          <w:szCs w:val="24"/>
        </w:rPr>
        <w:t>CM</w:t>
      </w:r>
      <w:r w:rsidRPr="00CC5F3C">
        <w:rPr>
          <w:rFonts w:hint="eastAsia"/>
          <w:b/>
          <w:sz w:val="24"/>
          <w:szCs w:val="24"/>
        </w:rPr>
        <w:t>：</w:t>
      </w:r>
      <w:r w:rsidRPr="00CC5F3C">
        <w:rPr>
          <w:rFonts w:hint="eastAsia"/>
          <w:sz w:val="24"/>
          <w:szCs w:val="24"/>
        </w:rPr>
        <w:t xml:space="preserve"> </w:t>
      </w:r>
      <w:r w:rsidRPr="00CC5F3C">
        <w:rPr>
          <w:sz w:val="24"/>
          <w:szCs w:val="24"/>
        </w:rPr>
        <w:t>C</w:t>
      </w:r>
      <w:r w:rsidRPr="00CC5F3C">
        <w:rPr>
          <w:rFonts w:hint="eastAsia"/>
          <w:sz w:val="24"/>
          <w:szCs w:val="24"/>
        </w:rPr>
        <w:t>ookie</w:t>
      </w:r>
      <w:r w:rsidRPr="00CC5F3C">
        <w:rPr>
          <w:sz w:val="24"/>
          <w:szCs w:val="24"/>
        </w:rPr>
        <w:t xml:space="preserve"> Mapping</w:t>
      </w:r>
      <w:r w:rsidRPr="00CC5F3C">
        <w:rPr>
          <w:rFonts w:hint="eastAsia"/>
          <w:sz w:val="24"/>
          <w:szCs w:val="24"/>
        </w:rPr>
        <w:t>，百川与</w:t>
      </w:r>
      <w:r w:rsidRPr="00CC5F3C">
        <w:rPr>
          <w:rFonts w:hint="eastAsia"/>
          <w:sz w:val="24"/>
          <w:szCs w:val="24"/>
        </w:rPr>
        <w:t>DSP</w:t>
      </w:r>
      <w:r w:rsidRPr="00CC5F3C">
        <w:rPr>
          <w:rFonts w:hint="eastAsia"/>
          <w:sz w:val="24"/>
          <w:szCs w:val="24"/>
        </w:rPr>
        <w:t>双方的用户</w:t>
      </w:r>
      <w:r w:rsidRPr="00CC5F3C">
        <w:rPr>
          <w:rFonts w:hint="eastAsia"/>
          <w:sz w:val="24"/>
          <w:szCs w:val="24"/>
        </w:rPr>
        <w:t>ID</w:t>
      </w:r>
      <w:r w:rsidRPr="00CC5F3C">
        <w:rPr>
          <w:rFonts w:hint="eastAsia"/>
          <w:sz w:val="24"/>
          <w:szCs w:val="24"/>
        </w:rPr>
        <w:t>映射</w:t>
      </w:r>
    </w:p>
    <w:p w:rsidR="00D404ED" w:rsidRPr="00CC5F3C" w:rsidRDefault="00D404ED" w:rsidP="003C4351">
      <w:pPr>
        <w:numPr>
          <w:ilvl w:val="0"/>
          <w:numId w:val="3"/>
        </w:numPr>
        <w:rPr>
          <w:sz w:val="24"/>
          <w:szCs w:val="24"/>
        </w:rPr>
      </w:pPr>
      <w:r w:rsidRPr="00CC5F3C">
        <w:rPr>
          <w:b/>
          <w:sz w:val="24"/>
          <w:szCs w:val="24"/>
        </w:rPr>
        <w:t>BCUID</w:t>
      </w:r>
      <w:r w:rsidRPr="00CC5F3C">
        <w:rPr>
          <w:rFonts w:hint="eastAsia"/>
          <w:b/>
          <w:sz w:val="24"/>
          <w:szCs w:val="24"/>
        </w:rPr>
        <w:t>：</w:t>
      </w:r>
      <w:r w:rsidRPr="00CC5F3C">
        <w:rPr>
          <w:rFonts w:hint="eastAsia"/>
          <w:sz w:val="24"/>
          <w:szCs w:val="24"/>
        </w:rPr>
        <w:t>百川的用户</w:t>
      </w:r>
      <w:r w:rsidRPr="00CC5F3C">
        <w:rPr>
          <w:rFonts w:hint="eastAsia"/>
          <w:sz w:val="24"/>
          <w:szCs w:val="24"/>
        </w:rPr>
        <w:t>id</w:t>
      </w:r>
    </w:p>
    <w:p w:rsidR="00D404ED" w:rsidRPr="00CC5F3C" w:rsidRDefault="00D404ED" w:rsidP="003C4351">
      <w:pPr>
        <w:numPr>
          <w:ilvl w:val="0"/>
          <w:numId w:val="3"/>
        </w:numPr>
        <w:rPr>
          <w:sz w:val="24"/>
          <w:szCs w:val="24"/>
        </w:rPr>
      </w:pPr>
      <w:r w:rsidRPr="00CC5F3C">
        <w:rPr>
          <w:b/>
          <w:sz w:val="24"/>
          <w:szCs w:val="24"/>
        </w:rPr>
        <w:t>Win Notice</w:t>
      </w:r>
      <w:r w:rsidRPr="00CC5F3C">
        <w:rPr>
          <w:rFonts w:hint="eastAsia"/>
          <w:b/>
          <w:sz w:val="24"/>
          <w:szCs w:val="24"/>
        </w:rPr>
        <w:t>：</w:t>
      </w:r>
      <w:r w:rsidRPr="00CC5F3C">
        <w:rPr>
          <w:rFonts w:hint="eastAsia"/>
          <w:sz w:val="24"/>
          <w:szCs w:val="24"/>
        </w:rPr>
        <w:t xml:space="preserve"> </w:t>
      </w:r>
      <w:r w:rsidRPr="00CC5F3C">
        <w:rPr>
          <w:rFonts w:hint="eastAsia"/>
          <w:sz w:val="24"/>
          <w:szCs w:val="24"/>
        </w:rPr>
        <w:t>竞标成功后，</w:t>
      </w:r>
      <w:r w:rsidRPr="00CC5F3C">
        <w:rPr>
          <w:sz w:val="24"/>
          <w:szCs w:val="24"/>
        </w:rPr>
        <w:t>百川</w:t>
      </w:r>
      <w:r w:rsidRPr="00CC5F3C">
        <w:rPr>
          <w:rFonts w:hint="eastAsia"/>
          <w:sz w:val="24"/>
          <w:szCs w:val="24"/>
        </w:rPr>
        <w:t>系统向</w:t>
      </w:r>
      <w:r w:rsidRPr="00CC5F3C">
        <w:rPr>
          <w:rFonts w:hint="eastAsia"/>
          <w:sz w:val="24"/>
          <w:szCs w:val="24"/>
        </w:rPr>
        <w:t>DSP</w:t>
      </w:r>
      <w:r w:rsidRPr="00CC5F3C">
        <w:rPr>
          <w:rFonts w:hint="eastAsia"/>
          <w:sz w:val="24"/>
          <w:szCs w:val="24"/>
        </w:rPr>
        <w:t>发送竞标成功通知</w:t>
      </w:r>
    </w:p>
    <w:p w:rsidR="00D404ED" w:rsidRDefault="00D404ED" w:rsidP="00CA6361">
      <w:pPr>
        <w:pStyle w:val="a0"/>
        <w:ind w:firstLineChars="0" w:firstLine="0"/>
      </w:pPr>
    </w:p>
    <w:p w:rsidR="00CA6361" w:rsidRDefault="00CA6361" w:rsidP="00CA6361">
      <w:pPr>
        <w:pStyle w:val="1"/>
      </w:pPr>
      <w:bookmarkStart w:id="12" w:name="_Toc433041905"/>
      <w:r>
        <w:rPr>
          <w:rFonts w:hint="eastAsia"/>
        </w:rPr>
        <w:t>业务流程</w:t>
      </w:r>
      <w:bookmarkEnd w:id="12"/>
    </w:p>
    <w:p w:rsidR="007172E1" w:rsidRDefault="007172E1" w:rsidP="007172E1">
      <w:pPr>
        <w:pStyle w:val="2"/>
      </w:pPr>
      <w:bookmarkStart w:id="13" w:name="_Toc433041906"/>
      <w:r>
        <w:rPr>
          <w:rFonts w:hint="eastAsia"/>
        </w:rPr>
        <w:t>RTB</w:t>
      </w:r>
      <w:r>
        <w:rPr>
          <w:rFonts w:hint="eastAsia"/>
        </w:rPr>
        <w:t>流程</w:t>
      </w:r>
      <w:bookmarkEnd w:id="13"/>
    </w:p>
    <w:p w:rsidR="007172E1" w:rsidRDefault="007172E1" w:rsidP="00CA6361">
      <w:pPr>
        <w:pStyle w:val="a0"/>
        <w:ind w:firstLineChars="0" w:firstLine="0"/>
      </w:pPr>
    </w:p>
    <w:p w:rsidR="00CA6361" w:rsidRDefault="007172E1" w:rsidP="00CA6361">
      <w:pPr>
        <w:pStyle w:val="a0"/>
        <w:ind w:firstLineChars="0" w:firstLine="0"/>
      </w:pPr>
      <w:r>
        <w:object w:dxaOrig="8842" w:dyaOrig="43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201.75pt" o:ole="">
            <v:imagedata r:id="rId14" o:title=""/>
          </v:shape>
          <o:OLEObject Type="Embed" ProgID="Visio.Drawing.11" ShapeID="_x0000_i1025" DrawAspect="Content" ObjectID="_1507029729" r:id="rId15"/>
        </w:object>
      </w:r>
    </w:p>
    <w:p w:rsidR="007172E1" w:rsidRPr="00071368" w:rsidRDefault="007172E1" w:rsidP="007172E1">
      <w:pPr>
        <w:spacing w:line="360" w:lineRule="auto"/>
        <w:rPr>
          <w:sz w:val="24"/>
        </w:rPr>
      </w:pPr>
      <w:r w:rsidRPr="00071368">
        <w:rPr>
          <w:rFonts w:hint="eastAsia"/>
          <w:sz w:val="24"/>
        </w:rPr>
        <w:t xml:space="preserve">1) </w:t>
      </w:r>
      <w:r w:rsidRPr="00071368">
        <w:rPr>
          <w:rFonts w:hint="eastAsia"/>
          <w:sz w:val="24"/>
        </w:rPr>
        <w:t>用户向产品线网站发起访问请求</w:t>
      </w:r>
    </w:p>
    <w:p w:rsidR="007172E1" w:rsidRPr="00071368" w:rsidRDefault="007172E1" w:rsidP="007172E1">
      <w:pPr>
        <w:spacing w:line="360" w:lineRule="auto"/>
        <w:rPr>
          <w:sz w:val="24"/>
        </w:rPr>
      </w:pPr>
      <w:r w:rsidRPr="00071368">
        <w:rPr>
          <w:rFonts w:hint="eastAsia"/>
          <w:sz w:val="24"/>
        </w:rPr>
        <w:lastRenderedPageBreak/>
        <w:t xml:space="preserve">2) </w:t>
      </w:r>
      <w:r>
        <w:rPr>
          <w:rFonts w:hint="eastAsia"/>
          <w:sz w:val="24"/>
        </w:rPr>
        <w:t>产生曝光机会时，产品线代码将请求百川</w:t>
      </w:r>
    </w:p>
    <w:p w:rsidR="007172E1" w:rsidRPr="00071368" w:rsidRDefault="007172E1" w:rsidP="007172E1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3) </w:t>
      </w:r>
      <w:r>
        <w:rPr>
          <w:rFonts w:hint="eastAsia"/>
          <w:sz w:val="24"/>
        </w:rPr>
        <w:t>百川</w:t>
      </w:r>
      <w:r w:rsidRPr="00071368">
        <w:rPr>
          <w:rFonts w:hint="eastAsia"/>
          <w:sz w:val="24"/>
        </w:rPr>
        <w:t>向众多家</w:t>
      </w:r>
      <w:r w:rsidRPr="00071368">
        <w:rPr>
          <w:rFonts w:hint="eastAsia"/>
          <w:sz w:val="24"/>
        </w:rPr>
        <w:t>DSP</w:t>
      </w:r>
      <w:r w:rsidRPr="00071368">
        <w:rPr>
          <w:rFonts w:hint="eastAsia"/>
          <w:sz w:val="24"/>
        </w:rPr>
        <w:t>并行发起曝光竞标请求</w:t>
      </w:r>
    </w:p>
    <w:p w:rsidR="007172E1" w:rsidRPr="00071368" w:rsidRDefault="007172E1" w:rsidP="007172E1">
      <w:pPr>
        <w:spacing w:line="360" w:lineRule="auto"/>
        <w:rPr>
          <w:sz w:val="24"/>
        </w:rPr>
      </w:pPr>
      <w:r w:rsidRPr="00071368">
        <w:rPr>
          <w:rFonts w:hint="eastAsia"/>
          <w:sz w:val="24"/>
        </w:rPr>
        <w:t>4) DSP</w:t>
      </w:r>
      <w:r w:rsidRPr="00071368">
        <w:rPr>
          <w:rFonts w:hint="eastAsia"/>
          <w:sz w:val="24"/>
        </w:rPr>
        <w:t>进行估值后给出此次曝光的报价，</w:t>
      </w:r>
      <w:r>
        <w:rPr>
          <w:rFonts w:hint="eastAsia"/>
          <w:sz w:val="24"/>
        </w:rPr>
        <w:t>百川</w:t>
      </w:r>
      <w:r w:rsidRPr="00071368">
        <w:rPr>
          <w:rFonts w:hint="eastAsia"/>
          <w:sz w:val="24"/>
        </w:rPr>
        <w:t>集齐</w:t>
      </w:r>
      <w:r w:rsidRPr="00071368">
        <w:rPr>
          <w:rFonts w:hint="eastAsia"/>
          <w:sz w:val="24"/>
        </w:rPr>
        <w:t>DSP</w:t>
      </w:r>
      <w:r w:rsidRPr="00071368">
        <w:rPr>
          <w:rFonts w:hint="eastAsia"/>
          <w:sz w:val="24"/>
        </w:rPr>
        <w:t>报价返回后进行拍卖</w:t>
      </w:r>
    </w:p>
    <w:p w:rsidR="007172E1" w:rsidRPr="00071368" w:rsidRDefault="007172E1" w:rsidP="007172E1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5) </w:t>
      </w:r>
      <w:r>
        <w:rPr>
          <w:rFonts w:hint="eastAsia"/>
          <w:sz w:val="24"/>
        </w:rPr>
        <w:t>百川</w:t>
      </w:r>
      <w:r w:rsidRPr="00071368">
        <w:rPr>
          <w:rFonts w:hint="eastAsia"/>
          <w:sz w:val="24"/>
        </w:rPr>
        <w:t>对竞标成功的</w:t>
      </w:r>
      <w:r w:rsidRPr="00071368">
        <w:rPr>
          <w:rFonts w:hint="eastAsia"/>
          <w:sz w:val="24"/>
        </w:rPr>
        <w:t>DSP</w:t>
      </w:r>
      <w:r w:rsidRPr="00071368">
        <w:rPr>
          <w:rFonts w:hint="eastAsia"/>
          <w:sz w:val="24"/>
        </w:rPr>
        <w:t>发送获胜通知</w:t>
      </w:r>
    </w:p>
    <w:p w:rsidR="007172E1" w:rsidRPr="001E090F" w:rsidRDefault="007172E1" w:rsidP="007172E1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6) </w:t>
      </w:r>
      <w:r>
        <w:rPr>
          <w:rFonts w:hint="eastAsia"/>
          <w:sz w:val="24"/>
        </w:rPr>
        <w:t>百川</w:t>
      </w:r>
      <w:r w:rsidRPr="00071368">
        <w:rPr>
          <w:rFonts w:hint="eastAsia"/>
          <w:sz w:val="24"/>
        </w:rPr>
        <w:t>按照媒体广告模板进行样式渲染后，将获胜</w:t>
      </w:r>
      <w:r w:rsidRPr="00071368">
        <w:rPr>
          <w:rFonts w:hint="eastAsia"/>
          <w:sz w:val="24"/>
        </w:rPr>
        <w:t>DSP</w:t>
      </w:r>
      <w:r w:rsidRPr="00071368">
        <w:rPr>
          <w:rFonts w:hint="eastAsia"/>
          <w:sz w:val="24"/>
        </w:rPr>
        <w:t>的广告返回给用户展示</w:t>
      </w:r>
    </w:p>
    <w:p w:rsidR="007172E1" w:rsidRDefault="007172E1" w:rsidP="007172E1">
      <w:pPr>
        <w:pStyle w:val="2"/>
      </w:pPr>
      <w:bookmarkStart w:id="14" w:name="_Toc433041907"/>
      <w:r>
        <w:t>Cookie Mapping</w:t>
      </w:r>
      <w:r>
        <w:rPr>
          <w:rFonts w:hint="eastAsia"/>
        </w:rPr>
        <w:t>流程</w:t>
      </w:r>
      <w:bookmarkEnd w:id="14"/>
    </w:p>
    <w:p w:rsidR="007172E1" w:rsidRPr="00D404ED" w:rsidRDefault="007172E1" w:rsidP="00CA6361">
      <w:pPr>
        <w:pStyle w:val="a0"/>
        <w:ind w:firstLineChars="0" w:firstLine="0"/>
      </w:pPr>
      <w:r>
        <w:object w:dxaOrig="7435" w:dyaOrig="4922">
          <v:shape id="_x0000_i1026" type="#_x0000_t75" style="width:374.25pt;height:244.5pt" o:ole="">
            <v:imagedata r:id="rId16" o:title=""/>
          </v:shape>
          <o:OLEObject Type="Embed" ProgID="Visio.Drawing.11" ShapeID="_x0000_i1026" DrawAspect="Content" ObjectID="_1507029730" r:id="rId17"/>
        </w:object>
      </w:r>
    </w:p>
    <w:p w:rsidR="00EB3236" w:rsidRDefault="00FA2FBD" w:rsidP="00CA6361">
      <w:pPr>
        <w:pStyle w:val="1"/>
      </w:pPr>
      <w:bookmarkStart w:id="15" w:name="_Toc433041908"/>
      <w:r>
        <w:rPr>
          <w:rFonts w:hint="eastAsia"/>
        </w:rPr>
        <w:t>接入准备</w:t>
      </w:r>
      <w:bookmarkEnd w:id="15"/>
    </w:p>
    <w:p w:rsidR="00EB3236" w:rsidRDefault="00CA6361" w:rsidP="002A7C82">
      <w:pPr>
        <w:pStyle w:val="2"/>
        <w:numPr>
          <w:ilvl w:val="1"/>
          <w:numId w:val="18"/>
        </w:numPr>
      </w:pPr>
      <w:bookmarkStart w:id="16" w:name="_签名机制"/>
      <w:bookmarkStart w:id="17" w:name="_Toc433041909"/>
      <w:bookmarkEnd w:id="16"/>
      <w:r>
        <w:rPr>
          <w:rFonts w:hint="eastAsia"/>
        </w:rPr>
        <w:t>申请账号</w:t>
      </w:r>
      <w:bookmarkEnd w:id="17"/>
    </w:p>
    <w:p w:rsidR="00CA6361" w:rsidRPr="00BF6382" w:rsidRDefault="00CA6361" w:rsidP="00BF6382">
      <w:pPr>
        <w:pStyle w:val="ad"/>
        <w:numPr>
          <w:ilvl w:val="0"/>
          <w:numId w:val="18"/>
        </w:numPr>
        <w:spacing w:line="360" w:lineRule="auto"/>
        <w:ind w:leftChars="200" w:left="840" w:firstLineChars="0"/>
        <w:rPr>
          <w:sz w:val="24"/>
          <w:szCs w:val="24"/>
        </w:rPr>
      </w:pPr>
      <w:r w:rsidRPr="00BF6382">
        <w:rPr>
          <w:rFonts w:hint="eastAsia"/>
          <w:sz w:val="24"/>
          <w:szCs w:val="24"/>
        </w:rPr>
        <w:t>确认对接后，</w:t>
      </w:r>
      <w:r w:rsidRPr="00BF6382">
        <w:rPr>
          <w:rFonts w:hint="eastAsia"/>
          <w:sz w:val="24"/>
          <w:szCs w:val="24"/>
        </w:rPr>
        <w:t>DSP</w:t>
      </w:r>
      <w:r w:rsidRPr="00BF6382">
        <w:rPr>
          <w:rFonts w:hint="eastAsia"/>
          <w:sz w:val="24"/>
          <w:szCs w:val="24"/>
        </w:rPr>
        <w:t>需邮件向百川系统运营人员申请账号，</w:t>
      </w:r>
      <w:r w:rsidRPr="00BF6382">
        <w:rPr>
          <w:sz w:val="24"/>
          <w:szCs w:val="24"/>
        </w:rPr>
        <w:t>并</w:t>
      </w:r>
      <w:r w:rsidRPr="00BF6382">
        <w:rPr>
          <w:rFonts w:hint="eastAsia"/>
          <w:sz w:val="24"/>
          <w:szCs w:val="24"/>
        </w:rPr>
        <w:t>提供以下信息</w:t>
      </w:r>
    </w:p>
    <w:p w:rsidR="00CA6361" w:rsidRPr="00BF6382" w:rsidRDefault="00CA6361" w:rsidP="00BF6382">
      <w:pPr>
        <w:pStyle w:val="ad"/>
        <w:numPr>
          <w:ilvl w:val="0"/>
          <w:numId w:val="18"/>
        </w:numPr>
        <w:spacing w:line="360" w:lineRule="auto"/>
        <w:ind w:leftChars="200" w:left="840" w:firstLineChars="0"/>
        <w:rPr>
          <w:sz w:val="24"/>
          <w:szCs w:val="24"/>
        </w:rPr>
      </w:pPr>
      <w:r w:rsidRPr="00BF6382">
        <w:rPr>
          <w:rFonts w:hint="eastAsia"/>
          <w:sz w:val="24"/>
          <w:szCs w:val="24"/>
        </w:rPr>
        <w:t>实时竞标服务器</w:t>
      </w:r>
      <w:r w:rsidRPr="00BF6382">
        <w:rPr>
          <w:rFonts w:hint="eastAsia"/>
          <w:sz w:val="24"/>
          <w:szCs w:val="24"/>
        </w:rPr>
        <w:t xml:space="preserve"> URL</w:t>
      </w:r>
    </w:p>
    <w:p w:rsidR="00CA6361" w:rsidRPr="00BF6382" w:rsidRDefault="00CA6361" w:rsidP="00BF6382">
      <w:pPr>
        <w:pStyle w:val="ad"/>
        <w:numPr>
          <w:ilvl w:val="0"/>
          <w:numId w:val="18"/>
        </w:numPr>
        <w:spacing w:line="360" w:lineRule="auto"/>
        <w:ind w:leftChars="200" w:left="840" w:firstLineChars="0"/>
        <w:rPr>
          <w:sz w:val="24"/>
          <w:szCs w:val="24"/>
        </w:rPr>
      </w:pPr>
      <w:r w:rsidRPr="00BF6382">
        <w:rPr>
          <w:rFonts w:hint="eastAsia"/>
          <w:sz w:val="24"/>
          <w:szCs w:val="24"/>
        </w:rPr>
        <w:t>默认</w:t>
      </w:r>
      <w:r w:rsidRPr="00BF6382">
        <w:rPr>
          <w:rFonts w:hint="eastAsia"/>
          <w:sz w:val="24"/>
          <w:szCs w:val="24"/>
        </w:rPr>
        <w:t>Win Notice URL</w:t>
      </w:r>
    </w:p>
    <w:p w:rsidR="00CA6361" w:rsidRPr="00BF6382" w:rsidRDefault="00CA6361" w:rsidP="00BF6382">
      <w:pPr>
        <w:pStyle w:val="ad"/>
        <w:numPr>
          <w:ilvl w:val="0"/>
          <w:numId w:val="18"/>
        </w:numPr>
        <w:spacing w:line="360" w:lineRule="auto"/>
        <w:ind w:leftChars="200" w:left="840" w:firstLineChars="0"/>
        <w:rPr>
          <w:sz w:val="24"/>
          <w:szCs w:val="24"/>
        </w:rPr>
      </w:pPr>
      <w:r w:rsidRPr="00BF6382">
        <w:rPr>
          <w:rFonts w:hint="eastAsia"/>
          <w:sz w:val="24"/>
          <w:szCs w:val="24"/>
        </w:rPr>
        <w:t>系统可以支持的最大</w:t>
      </w:r>
      <w:r w:rsidRPr="00BF6382">
        <w:rPr>
          <w:rFonts w:hint="eastAsia"/>
          <w:sz w:val="24"/>
          <w:szCs w:val="24"/>
        </w:rPr>
        <w:t>QPS</w:t>
      </w:r>
    </w:p>
    <w:p w:rsidR="00CA6361" w:rsidRPr="00BF6382" w:rsidRDefault="00CA6361" w:rsidP="00BF6382">
      <w:pPr>
        <w:pStyle w:val="a0"/>
        <w:spacing w:line="360" w:lineRule="auto"/>
        <w:ind w:leftChars="200" w:left="420" w:firstLineChars="0" w:firstLine="0"/>
        <w:rPr>
          <w:sz w:val="24"/>
          <w:szCs w:val="24"/>
        </w:rPr>
      </w:pPr>
    </w:p>
    <w:p w:rsidR="00CA6361" w:rsidRPr="00BF6382" w:rsidRDefault="00CA6361" w:rsidP="00BF6382">
      <w:pPr>
        <w:pStyle w:val="a0"/>
        <w:numPr>
          <w:ilvl w:val="0"/>
          <w:numId w:val="18"/>
        </w:numPr>
        <w:spacing w:line="360" w:lineRule="auto"/>
        <w:ind w:leftChars="200" w:left="840" w:firstLineChars="0"/>
        <w:rPr>
          <w:sz w:val="24"/>
          <w:szCs w:val="24"/>
        </w:rPr>
      </w:pPr>
      <w:r w:rsidRPr="00BF6382">
        <w:rPr>
          <w:rFonts w:hint="eastAsia"/>
          <w:sz w:val="24"/>
          <w:szCs w:val="24"/>
        </w:rPr>
        <w:t>信息审核成功后，</w:t>
      </w:r>
      <w:r w:rsidRPr="00BF6382">
        <w:rPr>
          <w:sz w:val="24"/>
          <w:szCs w:val="24"/>
        </w:rPr>
        <w:t>运营</w:t>
      </w:r>
      <w:r w:rsidRPr="00BF6382">
        <w:rPr>
          <w:rFonts w:hint="eastAsia"/>
          <w:sz w:val="24"/>
          <w:szCs w:val="24"/>
        </w:rPr>
        <w:t>人员会向</w:t>
      </w:r>
      <w:r w:rsidRPr="00BF6382">
        <w:rPr>
          <w:rFonts w:hint="eastAsia"/>
          <w:sz w:val="24"/>
          <w:szCs w:val="24"/>
        </w:rPr>
        <w:t>DSP</w:t>
      </w:r>
      <w:r w:rsidRPr="00BF6382">
        <w:rPr>
          <w:rFonts w:hint="eastAsia"/>
          <w:sz w:val="24"/>
          <w:szCs w:val="24"/>
        </w:rPr>
        <w:t>开发商返回以下信息：</w:t>
      </w:r>
    </w:p>
    <w:p w:rsidR="00CA6361" w:rsidRPr="00BF6382" w:rsidRDefault="00CA6361" w:rsidP="00BF6382">
      <w:pPr>
        <w:pStyle w:val="ad"/>
        <w:numPr>
          <w:ilvl w:val="0"/>
          <w:numId w:val="18"/>
        </w:numPr>
        <w:spacing w:line="360" w:lineRule="auto"/>
        <w:ind w:leftChars="200" w:left="840" w:firstLineChars="0"/>
        <w:rPr>
          <w:sz w:val="24"/>
          <w:szCs w:val="24"/>
        </w:rPr>
      </w:pPr>
      <w:r w:rsidRPr="00BF6382">
        <w:rPr>
          <w:sz w:val="24"/>
          <w:szCs w:val="24"/>
        </w:rPr>
        <w:t>dsp_id</w:t>
      </w:r>
      <w:r w:rsidRPr="00BF6382">
        <w:rPr>
          <w:rFonts w:hint="eastAsia"/>
          <w:sz w:val="24"/>
          <w:szCs w:val="24"/>
        </w:rPr>
        <w:t>：</w:t>
      </w:r>
      <w:r w:rsidRPr="00BF6382">
        <w:rPr>
          <w:rFonts w:hint="eastAsia"/>
          <w:sz w:val="24"/>
          <w:szCs w:val="24"/>
        </w:rPr>
        <w:t>DSP</w:t>
      </w:r>
      <w:r w:rsidRPr="00BF6382">
        <w:rPr>
          <w:rFonts w:hint="eastAsia"/>
          <w:sz w:val="24"/>
          <w:szCs w:val="24"/>
        </w:rPr>
        <w:t>在百川的唯一身份标识</w:t>
      </w:r>
    </w:p>
    <w:p w:rsidR="00CA6361" w:rsidRPr="00BF6382" w:rsidRDefault="00CA6361" w:rsidP="00BF6382">
      <w:pPr>
        <w:pStyle w:val="ad"/>
        <w:numPr>
          <w:ilvl w:val="0"/>
          <w:numId w:val="18"/>
        </w:numPr>
        <w:spacing w:line="360" w:lineRule="auto"/>
        <w:ind w:leftChars="200" w:left="840" w:firstLineChars="0"/>
        <w:rPr>
          <w:sz w:val="24"/>
          <w:szCs w:val="24"/>
        </w:rPr>
      </w:pPr>
      <w:r w:rsidRPr="00BF6382">
        <w:rPr>
          <w:sz w:val="24"/>
          <w:szCs w:val="24"/>
        </w:rPr>
        <w:t>dsp_secret</w:t>
      </w:r>
      <w:r w:rsidRPr="00BF6382">
        <w:rPr>
          <w:rFonts w:hint="eastAsia"/>
          <w:sz w:val="24"/>
          <w:szCs w:val="24"/>
        </w:rPr>
        <w:t>：</w:t>
      </w:r>
      <w:r w:rsidRPr="00BF6382">
        <w:rPr>
          <w:rFonts w:hint="eastAsia"/>
          <w:sz w:val="24"/>
          <w:szCs w:val="24"/>
        </w:rPr>
        <w:t>DSP</w:t>
      </w:r>
      <w:r w:rsidRPr="00BF6382">
        <w:rPr>
          <w:sz w:val="24"/>
          <w:szCs w:val="24"/>
        </w:rPr>
        <w:t>加密</w:t>
      </w:r>
      <w:r w:rsidRPr="00BF6382">
        <w:rPr>
          <w:rFonts w:hint="eastAsia"/>
          <w:sz w:val="24"/>
          <w:szCs w:val="24"/>
        </w:rPr>
        <w:t>用的私钥</w:t>
      </w:r>
    </w:p>
    <w:p w:rsidR="00CA6361" w:rsidRPr="00BF6382" w:rsidRDefault="00CA6361" w:rsidP="00BF6382">
      <w:pPr>
        <w:pStyle w:val="ad"/>
        <w:numPr>
          <w:ilvl w:val="0"/>
          <w:numId w:val="18"/>
        </w:numPr>
        <w:spacing w:line="360" w:lineRule="auto"/>
        <w:ind w:leftChars="200" w:left="840" w:firstLineChars="0"/>
        <w:rPr>
          <w:sz w:val="24"/>
          <w:szCs w:val="24"/>
        </w:rPr>
      </w:pPr>
      <w:r w:rsidRPr="00BF6382">
        <w:rPr>
          <w:sz w:val="24"/>
          <w:szCs w:val="24"/>
        </w:rPr>
        <w:lastRenderedPageBreak/>
        <w:t>CM</w:t>
      </w:r>
      <w:r w:rsidRPr="00BF6382">
        <w:rPr>
          <w:rFonts w:hint="eastAsia"/>
          <w:sz w:val="24"/>
          <w:szCs w:val="24"/>
        </w:rPr>
        <w:t>地址：</w:t>
      </w:r>
      <w:r w:rsidRPr="00BF6382">
        <w:rPr>
          <w:rFonts w:hint="eastAsia"/>
          <w:sz w:val="24"/>
          <w:szCs w:val="24"/>
        </w:rPr>
        <w:t>cookie</w:t>
      </w:r>
      <w:r w:rsidRPr="00BF6382">
        <w:rPr>
          <w:sz w:val="24"/>
          <w:szCs w:val="24"/>
        </w:rPr>
        <w:t xml:space="preserve"> Mapping</w:t>
      </w:r>
      <w:r w:rsidRPr="00BF6382">
        <w:rPr>
          <w:rFonts w:hint="eastAsia"/>
          <w:sz w:val="24"/>
          <w:szCs w:val="24"/>
        </w:rPr>
        <w:t>服务器</w:t>
      </w:r>
      <w:r w:rsidRPr="00BF6382">
        <w:rPr>
          <w:rFonts w:hint="eastAsia"/>
          <w:sz w:val="24"/>
          <w:szCs w:val="24"/>
        </w:rPr>
        <w:t>URL</w:t>
      </w:r>
    </w:p>
    <w:p w:rsidR="00CA6361" w:rsidRPr="00BF6382" w:rsidRDefault="00CA6361" w:rsidP="00BF6382">
      <w:pPr>
        <w:pStyle w:val="a0"/>
        <w:numPr>
          <w:ilvl w:val="0"/>
          <w:numId w:val="18"/>
        </w:numPr>
        <w:spacing w:line="360" w:lineRule="auto"/>
        <w:ind w:leftChars="200" w:left="840" w:firstLineChars="0"/>
        <w:rPr>
          <w:sz w:val="24"/>
          <w:szCs w:val="24"/>
        </w:rPr>
      </w:pPr>
      <w:r w:rsidRPr="00BF6382">
        <w:rPr>
          <w:rFonts w:hint="eastAsia"/>
          <w:sz w:val="24"/>
          <w:szCs w:val="24"/>
        </w:rPr>
        <w:t>百川接入技术接口文档</w:t>
      </w:r>
    </w:p>
    <w:p w:rsidR="00CA6361" w:rsidRPr="00CA6361" w:rsidRDefault="00CA6361" w:rsidP="00CA6361">
      <w:pPr>
        <w:pStyle w:val="a0"/>
        <w:ind w:firstLineChars="0" w:firstLine="0"/>
      </w:pPr>
    </w:p>
    <w:p w:rsidR="00EB3236" w:rsidRDefault="007172E1">
      <w:pPr>
        <w:pStyle w:val="1"/>
      </w:pPr>
      <w:bookmarkStart w:id="18" w:name="_Toc433041910"/>
      <w:r>
        <w:rPr>
          <w:rFonts w:hint="eastAsia"/>
        </w:rPr>
        <w:t>接口定义</w:t>
      </w:r>
      <w:bookmarkEnd w:id="18"/>
    </w:p>
    <w:p w:rsidR="00EB3236" w:rsidRDefault="00EB3236" w:rsidP="001D4662"/>
    <w:p w:rsidR="00395717" w:rsidRPr="00C62A4D" w:rsidRDefault="001D4662" w:rsidP="001D4662">
      <w:pPr>
        <w:spacing w:line="398" w:lineRule="auto"/>
        <w:rPr>
          <w:sz w:val="24"/>
          <w:szCs w:val="24"/>
        </w:rPr>
      </w:pPr>
      <w:r w:rsidRPr="00C62A4D">
        <w:rPr>
          <w:sz w:val="24"/>
          <w:szCs w:val="24"/>
        </w:rPr>
        <w:t>百度</w:t>
      </w:r>
      <w:r w:rsidRPr="00C62A4D">
        <w:rPr>
          <w:rFonts w:hint="eastAsia"/>
          <w:sz w:val="24"/>
          <w:szCs w:val="24"/>
        </w:rPr>
        <w:t>百川系统</w:t>
      </w:r>
      <w:r w:rsidRPr="00C62A4D">
        <w:rPr>
          <w:sz w:val="24"/>
          <w:szCs w:val="24"/>
        </w:rPr>
        <w:t>向</w:t>
      </w:r>
      <w:r w:rsidRPr="00C62A4D">
        <w:rPr>
          <w:sz w:val="24"/>
          <w:szCs w:val="24"/>
        </w:rPr>
        <w:t xml:space="preserve"> DSP </w:t>
      </w:r>
      <w:r w:rsidRPr="00C62A4D">
        <w:rPr>
          <w:sz w:val="24"/>
          <w:szCs w:val="24"/>
        </w:rPr>
        <w:t>发送的广告请求接口</w:t>
      </w:r>
      <w:r w:rsidRPr="00C62A4D">
        <w:rPr>
          <w:sz w:val="24"/>
          <w:szCs w:val="24"/>
        </w:rPr>
        <w:t>(Bid Request)</w:t>
      </w:r>
      <w:r w:rsidRPr="00C62A4D">
        <w:rPr>
          <w:sz w:val="24"/>
          <w:szCs w:val="24"/>
        </w:rPr>
        <w:t>使用</w:t>
      </w:r>
      <w:r w:rsidRPr="00C62A4D">
        <w:rPr>
          <w:sz w:val="24"/>
          <w:szCs w:val="24"/>
        </w:rPr>
        <w:t xml:space="preserve"> http post </w:t>
      </w:r>
      <w:r w:rsidRPr="00C62A4D">
        <w:rPr>
          <w:sz w:val="24"/>
          <w:szCs w:val="24"/>
        </w:rPr>
        <w:t>方式进行交互，</w:t>
      </w:r>
      <w:r w:rsidRPr="00C62A4D">
        <w:rPr>
          <w:rFonts w:hint="eastAsia"/>
          <w:sz w:val="24"/>
          <w:szCs w:val="24"/>
        </w:rPr>
        <w:t>请求消息使用</w:t>
      </w:r>
      <w:r w:rsidRPr="00C62A4D">
        <w:rPr>
          <w:rFonts w:hint="eastAsia"/>
          <w:sz w:val="24"/>
          <w:szCs w:val="24"/>
        </w:rPr>
        <w:t>protobuf</w:t>
      </w:r>
      <w:r w:rsidRPr="00C62A4D">
        <w:rPr>
          <w:sz w:val="24"/>
          <w:szCs w:val="24"/>
        </w:rPr>
        <w:t>，访问超时设置为</w:t>
      </w:r>
      <w:r w:rsidRPr="00C62A4D">
        <w:rPr>
          <w:sz w:val="24"/>
          <w:szCs w:val="24"/>
        </w:rPr>
        <w:t xml:space="preserve"> 100ms</w:t>
      </w:r>
      <w:r w:rsidR="00395717" w:rsidRPr="00C62A4D">
        <w:rPr>
          <w:rFonts w:hint="eastAsia"/>
          <w:sz w:val="24"/>
          <w:szCs w:val="24"/>
        </w:rPr>
        <w:t>，</w:t>
      </w:r>
      <w:r w:rsidR="00395717" w:rsidRPr="00C62A4D">
        <w:rPr>
          <w:sz w:val="24"/>
          <w:szCs w:val="24"/>
        </w:rPr>
        <w:t>开启</w:t>
      </w:r>
      <w:r w:rsidR="00395717" w:rsidRPr="00C62A4D">
        <w:rPr>
          <w:rFonts w:hint="eastAsia"/>
          <w:sz w:val="24"/>
          <w:szCs w:val="24"/>
        </w:rPr>
        <w:t>keep</w:t>
      </w:r>
      <w:r w:rsidR="00395717" w:rsidRPr="00C62A4D">
        <w:rPr>
          <w:sz w:val="24"/>
          <w:szCs w:val="24"/>
        </w:rPr>
        <w:t>-alive</w:t>
      </w:r>
      <w:r w:rsidR="00395717" w:rsidRPr="00C62A4D">
        <w:rPr>
          <w:rFonts w:hint="eastAsia"/>
          <w:sz w:val="24"/>
          <w:szCs w:val="24"/>
        </w:rPr>
        <w:t>，</w:t>
      </w:r>
      <w:r w:rsidRPr="00C62A4D">
        <w:rPr>
          <w:sz w:val="24"/>
          <w:szCs w:val="24"/>
        </w:rPr>
        <w:t xml:space="preserve">Content-Type </w:t>
      </w:r>
      <w:r w:rsidRPr="00C62A4D">
        <w:rPr>
          <w:sz w:val="24"/>
          <w:szCs w:val="24"/>
        </w:rPr>
        <w:t>设为</w:t>
      </w:r>
      <w:r w:rsidRPr="00C62A4D">
        <w:rPr>
          <w:sz w:val="24"/>
          <w:szCs w:val="24"/>
        </w:rPr>
        <w:t xml:space="preserve"> application/octet-stream</w:t>
      </w:r>
      <w:r w:rsidRPr="00C62A4D">
        <w:rPr>
          <w:rFonts w:ascii="宋体" w:hAnsi="宋体" w:cs="宋体"/>
          <w:color w:val="007000"/>
          <w:sz w:val="24"/>
          <w:szCs w:val="24"/>
        </w:rPr>
        <w:t>。</w:t>
      </w:r>
    </w:p>
    <w:p w:rsidR="001D4662" w:rsidRDefault="001D4662" w:rsidP="001D4662">
      <w:pPr>
        <w:spacing w:line="398" w:lineRule="auto"/>
      </w:pPr>
      <w:r>
        <w:rPr>
          <w:b/>
        </w:rPr>
        <w:t>广告请求接口组成</w:t>
      </w:r>
      <w:r>
        <w:rPr>
          <w:b/>
        </w:rPr>
        <w:t xml:space="preserve"> </w:t>
      </w:r>
    </w:p>
    <w:p w:rsidR="001D4662" w:rsidRDefault="001D4662" w:rsidP="001D4662">
      <w:pPr>
        <w:spacing w:line="276" w:lineRule="auto"/>
        <w:ind w:left="420" w:right="1456"/>
      </w:pPr>
      <w:r>
        <w:t xml:space="preserve"> </w:t>
      </w:r>
      <w:r w:rsidR="00395717">
        <w:rPr>
          <w:noProof/>
        </w:rPr>
        <w:drawing>
          <wp:inline distT="0" distB="0" distL="0" distR="0" wp14:anchorId="625DDF6F" wp14:editId="46517F50">
            <wp:extent cx="4514850" cy="4629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4DA">
        <w:t>i</w:t>
      </w:r>
      <w:r w:rsidR="00A744DA">
        <w:rPr>
          <w:rFonts w:hint="eastAsia"/>
        </w:rPr>
        <w:t>不</w:t>
      </w:r>
    </w:p>
    <w:p w:rsidR="001D4662" w:rsidRDefault="001D4662" w:rsidP="001D4662">
      <w:pPr>
        <w:ind w:left="420"/>
      </w:pPr>
      <w:r>
        <w:t xml:space="preserve"> </w:t>
      </w:r>
    </w:p>
    <w:p w:rsidR="001D4662" w:rsidRDefault="001D4662" w:rsidP="00395717">
      <w:pPr>
        <w:spacing w:after="168"/>
        <w:rPr>
          <w:b/>
        </w:rPr>
      </w:pPr>
      <w:r>
        <w:rPr>
          <w:b/>
        </w:rPr>
        <w:t xml:space="preserve">protobuf </w:t>
      </w:r>
      <w:r>
        <w:rPr>
          <w:b/>
        </w:rPr>
        <w:t>接口</w:t>
      </w:r>
      <w:r>
        <w:rPr>
          <w:b/>
        </w:rPr>
        <w:t xml:space="preserve"> </w:t>
      </w:r>
    </w:p>
    <w:p w:rsidR="00D92D44" w:rsidRDefault="00D92D44" w:rsidP="00107064">
      <w:r>
        <w:rPr>
          <w:b/>
          <w:bCs/>
          <w:color w:val="7F0055"/>
        </w:rPr>
        <w:t>message</w:t>
      </w:r>
      <w:r>
        <w:t xml:space="preserve"> BidRequest {</w:t>
      </w:r>
    </w:p>
    <w:p w:rsidR="00D92D44" w:rsidRDefault="00D92D44" w:rsidP="00107064">
      <w:r>
        <w:rPr>
          <w:color w:val="3F7F5F"/>
        </w:rPr>
        <w:t xml:space="preserve">// </w:t>
      </w:r>
      <w:r>
        <w:rPr>
          <w:color w:val="3F7F5F"/>
        </w:rPr>
        <w:t>请求</w:t>
      </w:r>
      <w:r>
        <w:rPr>
          <w:color w:val="3F7F5F"/>
        </w:rPr>
        <w:t xml:space="preserve"> ID, </w:t>
      </w:r>
      <w:r>
        <w:rPr>
          <w:color w:val="3F7F5F"/>
        </w:rPr>
        <w:t>唯一标识本次请求，明文字符串</w:t>
      </w:r>
    </w:p>
    <w:p w:rsidR="00D92D44" w:rsidRDefault="00D92D44" w:rsidP="00107064">
      <w:r>
        <w:tab/>
      </w:r>
      <w:r>
        <w:rPr>
          <w:b/>
          <w:bCs/>
          <w:color w:val="7F0055"/>
        </w:rPr>
        <w:t>required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id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lastRenderedPageBreak/>
        <w:tab/>
      </w:r>
      <w:r>
        <w:rPr>
          <w:color w:val="3F7F5F"/>
        </w:rPr>
        <w:t xml:space="preserve">// **** </w:t>
      </w:r>
      <w:r>
        <w:rPr>
          <w:color w:val="3F7F5F"/>
        </w:rPr>
        <w:t>用户信息</w:t>
      </w:r>
      <w:r>
        <w:rPr>
          <w:color w:val="3F7F5F"/>
        </w:rPr>
        <w:t xml:space="preserve"> ****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用户</w:t>
      </w:r>
      <w:r>
        <w:rPr>
          <w:color w:val="3F7F5F"/>
        </w:rPr>
        <w:t xml:space="preserve"> IP </w:t>
      </w:r>
      <w:r>
        <w:rPr>
          <w:color w:val="3F7F5F"/>
        </w:rPr>
        <w:t>地址，点分十进制字符串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ip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>// User-Agent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user_agent = </w:t>
      </w:r>
      <w:r>
        <w:rPr>
          <w:color w:val="7D7D7D"/>
        </w:rPr>
        <w:t>3</w:t>
      </w:r>
      <w:r>
        <w:t>;</w:t>
      </w:r>
    </w:p>
    <w:p w:rsidR="00D92D44" w:rsidRDefault="00D92D44" w:rsidP="00107064">
      <w:r>
        <w:tab/>
      </w:r>
      <w:r>
        <w:rPr>
          <w:b/>
          <w:bCs/>
          <w:color w:val="7F0055"/>
        </w:rPr>
        <w:t>message</w:t>
      </w:r>
      <w:r>
        <w:t xml:space="preserve"> BaiduId {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baidu_user_id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baidu_user_id_version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  <w:t>}</w:t>
      </w:r>
    </w:p>
    <w:p w:rsidR="00D92D44" w:rsidRDefault="00D92D44" w:rsidP="00107064"/>
    <w:p w:rsidR="00D92D44" w:rsidRDefault="00D92D44" w:rsidP="00107064">
      <w:r>
        <w:tab/>
      </w:r>
      <w:r>
        <w:rPr>
          <w:b/>
          <w:bCs/>
          <w:color w:val="7F0055"/>
        </w:rPr>
        <w:t>required</w:t>
      </w:r>
      <w:r>
        <w:t xml:space="preserve"> BaiduId baidu_id = </w:t>
      </w:r>
      <w:r>
        <w:rPr>
          <w:color w:val="7D7D7D"/>
        </w:rPr>
        <w:t>4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用户兴趣</w:t>
      </w:r>
    </w:p>
    <w:p w:rsidR="00D92D44" w:rsidRDefault="00D92D44" w:rsidP="00107064">
      <w:r>
        <w:tab/>
      </w:r>
      <w:r>
        <w:rPr>
          <w:b/>
          <w:bCs/>
          <w:color w:val="7F0055"/>
        </w:rPr>
        <w:t>repeated</w:t>
      </w:r>
      <w:r>
        <w:t xml:space="preserve"> </w:t>
      </w:r>
      <w:r>
        <w:rPr>
          <w:b/>
          <w:bCs/>
          <w:color w:val="7F0055"/>
        </w:rPr>
        <w:t>int64</w:t>
      </w:r>
      <w:r>
        <w:t xml:space="preserve"> user_category = </w:t>
      </w:r>
      <w:r>
        <w:rPr>
          <w:color w:val="7D7D7D"/>
        </w:rPr>
        <w:t>5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用户性别</w:t>
      </w:r>
    </w:p>
    <w:p w:rsidR="00D92D44" w:rsidRDefault="00D92D44" w:rsidP="00107064">
      <w:r>
        <w:tab/>
      </w:r>
      <w:r>
        <w:rPr>
          <w:b/>
          <w:bCs/>
          <w:color w:val="7F0055"/>
        </w:rPr>
        <w:t>enum</w:t>
      </w:r>
      <w:r>
        <w:t xml:space="preserve"> Gender {</w:t>
      </w:r>
    </w:p>
    <w:p w:rsidR="00D92D44" w:rsidRDefault="00D92D44" w:rsidP="00107064">
      <w:r>
        <w:tab/>
      </w:r>
      <w:r>
        <w:tab/>
        <w:t xml:space="preserve">UNKNOWN = </w:t>
      </w:r>
      <w:r>
        <w:rPr>
          <w:color w:val="7D7D7D"/>
        </w:rPr>
        <w:t>0</w:t>
      </w:r>
      <w:r>
        <w:t>;</w:t>
      </w:r>
    </w:p>
    <w:p w:rsidR="00D92D44" w:rsidRDefault="00D92D44" w:rsidP="00107064">
      <w:r>
        <w:tab/>
      </w:r>
      <w:r>
        <w:tab/>
        <w:t xml:space="preserve">MALE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  <w:t xml:space="preserve">FEMALE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  <w:t>}</w:t>
      </w:r>
    </w:p>
    <w:p w:rsidR="00D92D44" w:rsidRDefault="00D92D44" w:rsidP="00107064"/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Gender gender = </w:t>
      </w:r>
      <w:r>
        <w:rPr>
          <w:color w:val="7D7D7D"/>
        </w:rPr>
        <w:t>6</w:t>
      </w:r>
      <w:r>
        <w:t>;</w:t>
      </w:r>
    </w:p>
    <w:p w:rsidR="00D92D44" w:rsidRDefault="00D92D44" w:rsidP="00107064"/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用户年龄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user_age = </w:t>
      </w:r>
      <w:r>
        <w:rPr>
          <w:color w:val="7D7D7D"/>
        </w:rPr>
        <w:t>22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人群标签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user_label = </w:t>
      </w:r>
      <w:r>
        <w:rPr>
          <w:color w:val="7D7D7D"/>
        </w:rPr>
        <w:t>24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>// IPv6</w:t>
      </w:r>
      <w:r>
        <w:rPr>
          <w:color w:val="3F7F5F"/>
        </w:rPr>
        <w:t>地址，服务器对接选填</w:t>
      </w:r>
    </w:p>
    <w:p w:rsidR="00D92D44" w:rsidRDefault="00D92D44" w:rsidP="00107064">
      <w:r>
        <w:t xml:space="preserve">    </w:t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ipv6 = </w:t>
      </w:r>
      <w:r>
        <w:rPr>
          <w:color w:val="7D7D7D"/>
        </w:rPr>
        <w:t>23</w:t>
      </w:r>
      <w:r>
        <w:t xml:space="preserve">;  </w:t>
      </w:r>
    </w:p>
    <w:p w:rsidR="00D92D44" w:rsidRDefault="00D92D44" w:rsidP="00107064">
      <w:r>
        <w:t xml:space="preserve">    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页面语言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detected_language = </w:t>
      </w:r>
      <w:r>
        <w:rPr>
          <w:color w:val="7D7D7D"/>
        </w:rPr>
        <w:t>7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flash </w:t>
      </w:r>
      <w:r>
        <w:rPr>
          <w:color w:val="3F7F5F"/>
        </w:rPr>
        <w:t>版本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flash_version = </w:t>
      </w:r>
      <w:r>
        <w:rPr>
          <w:color w:val="7D7D7D"/>
        </w:rPr>
        <w:t>8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**** </w:t>
      </w:r>
      <w:r>
        <w:rPr>
          <w:color w:val="3F7F5F"/>
        </w:rPr>
        <w:t>位置信息</w:t>
      </w:r>
      <w:r>
        <w:rPr>
          <w:color w:val="3F7F5F"/>
        </w:rPr>
        <w:t xml:space="preserve"> ****</w:t>
      </w:r>
    </w:p>
    <w:p w:rsidR="00D92D44" w:rsidRDefault="00D92D44" w:rsidP="00107064"/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用户位置信息</w:t>
      </w:r>
    </w:p>
    <w:p w:rsidR="00D92D44" w:rsidRDefault="00D92D44" w:rsidP="00107064">
      <w:r>
        <w:tab/>
      </w:r>
      <w:r>
        <w:rPr>
          <w:b/>
          <w:bCs/>
          <w:color w:val="7F0055"/>
        </w:rPr>
        <w:t>message</w:t>
      </w:r>
      <w:r>
        <w:t xml:space="preserve"> UserLocation {</w:t>
      </w:r>
    </w:p>
    <w:p w:rsidR="00D92D44" w:rsidRDefault="00D92D44" w:rsidP="00107064">
      <w:r>
        <w:tab/>
        <w:t xml:space="preserve">    </w:t>
      </w:r>
      <w:r>
        <w:rPr>
          <w:color w:val="3F7F5F"/>
        </w:rPr>
        <w:t xml:space="preserve">// </w:t>
      </w:r>
      <w:r>
        <w:rPr>
          <w:color w:val="3F7F5F"/>
        </w:rPr>
        <w:t>省份，如北京市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province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城市，如北京市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city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  <w:t>}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UserLocation user_location = </w:t>
      </w:r>
      <w:r>
        <w:rPr>
          <w:color w:val="7D7D7D"/>
        </w:rPr>
        <w:t>9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  <w:u w:val="single"/>
        </w:rPr>
        <w:t>dsp</w:t>
      </w:r>
      <w:r>
        <w:rPr>
          <w:color w:val="3F7F5F"/>
        </w:rPr>
        <w:t>保存的对应百川用户</w:t>
      </w:r>
      <w:r>
        <w:rPr>
          <w:color w:val="3F7F5F"/>
        </w:rPr>
        <w:t>id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bc_user_id = </w:t>
      </w:r>
      <w:r>
        <w:rPr>
          <w:color w:val="7D7D7D"/>
        </w:rPr>
        <w:t>10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**** </w:t>
      </w:r>
      <w:r>
        <w:rPr>
          <w:color w:val="3F7F5F"/>
        </w:rPr>
        <w:t>页面信息</w:t>
      </w:r>
      <w:r>
        <w:rPr>
          <w:color w:val="3F7F5F"/>
        </w:rPr>
        <w:t xml:space="preserve"> ****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当前页面</w:t>
      </w:r>
      <w:r>
        <w:rPr>
          <w:color w:val="3F7F5F"/>
        </w:rPr>
        <w:t xml:space="preserve"> URL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url = </w:t>
      </w:r>
      <w:r>
        <w:rPr>
          <w:color w:val="7D7D7D"/>
        </w:rPr>
        <w:t>11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请求的</w:t>
      </w:r>
      <w:r>
        <w:rPr>
          <w:color w:val="3F7F5F"/>
        </w:rPr>
        <w:t xml:space="preserve"> </w:t>
      </w:r>
      <w:r>
        <w:rPr>
          <w:color w:val="3F7F5F"/>
          <w:u w:val="single"/>
        </w:rPr>
        <w:t>referer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referer = </w:t>
      </w:r>
      <w:r>
        <w:rPr>
          <w:color w:val="7D7D7D"/>
        </w:rPr>
        <w:t>12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网站分类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site_category = </w:t>
      </w:r>
      <w:r>
        <w:rPr>
          <w:color w:val="7D7D7D"/>
        </w:rPr>
        <w:t>13</w:t>
      </w:r>
      <w:r>
        <w:t>;</w:t>
      </w:r>
    </w:p>
    <w:p w:rsidR="00D92D44" w:rsidRDefault="00D92D44" w:rsidP="00107064">
      <w:r>
        <w:lastRenderedPageBreak/>
        <w:tab/>
      </w:r>
      <w:r>
        <w:rPr>
          <w:color w:val="3F7F5F"/>
        </w:rPr>
        <w:t xml:space="preserve">// </w:t>
      </w:r>
      <w:r>
        <w:rPr>
          <w:color w:val="3F7F5F"/>
        </w:rPr>
        <w:t>页面类型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page_type = </w:t>
      </w:r>
      <w:r>
        <w:rPr>
          <w:color w:val="7D7D7D"/>
        </w:rPr>
        <w:t>14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页面关键词</w:t>
      </w:r>
    </w:p>
    <w:p w:rsidR="00D92D44" w:rsidRDefault="00D92D44" w:rsidP="00107064">
      <w:r>
        <w:tab/>
      </w:r>
      <w:r>
        <w:rPr>
          <w:b/>
          <w:bCs/>
          <w:color w:val="7F0055"/>
        </w:rPr>
        <w:t>repeated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page_keyword = </w:t>
      </w:r>
      <w:r>
        <w:rPr>
          <w:color w:val="7D7D7D"/>
        </w:rPr>
        <w:t>15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页面内容质量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page_quality = </w:t>
      </w:r>
      <w:r>
        <w:rPr>
          <w:color w:val="7D7D7D"/>
        </w:rPr>
        <w:t>16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页面分类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page_vertical = </w:t>
      </w:r>
      <w:r>
        <w:rPr>
          <w:color w:val="7D7D7D"/>
        </w:rPr>
        <w:t>17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产品线不允许的广告行业</w:t>
      </w:r>
    </w:p>
    <w:p w:rsidR="00D92D44" w:rsidRDefault="00D92D44" w:rsidP="00107064">
      <w:r>
        <w:tab/>
      </w:r>
      <w:r>
        <w:rPr>
          <w:b/>
          <w:bCs/>
          <w:color w:val="7F0055"/>
        </w:rPr>
        <w:t>repeated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excluded_product_category = </w:t>
      </w:r>
      <w:r>
        <w:rPr>
          <w:color w:val="7D7D7D"/>
        </w:rPr>
        <w:t>18</w:t>
      </w:r>
      <w:r>
        <w:t>;</w:t>
      </w:r>
    </w:p>
    <w:p w:rsidR="00D92D44" w:rsidRDefault="00D92D44" w:rsidP="00107064">
      <w:r>
        <w:tab/>
      </w:r>
      <w:r>
        <w:rPr>
          <w:color w:val="3F7F5F"/>
        </w:rPr>
        <w:t xml:space="preserve">// **** </w:t>
      </w:r>
      <w:r>
        <w:rPr>
          <w:color w:val="3F7F5F"/>
        </w:rPr>
        <w:t>移动信息</w:t>
      </w:r>
      <w:r>
        <w:rPr>
          <w:color w:val="3F7F5F"/>
        </w:rPr>
        <w:t xml:space="preserve"> ****</w:t>
      </w:r>
    </w:p>
    <w:p w:rsidR="00D92D44" w:rsidRDefault="00D92D44" w:rsidP="00107064">
      <w:r>
        <w:tab/>
      </w:r>
      <w:r>
        <w:rPr>
          <w:b/>
          <w:bCs/>
          <w:color w:val="7F0055"/>
        </w:rPr>
        <w:t>message</w:t>
      </w:r>
      <w:r>
        <w:t xml:space="preserve"> Mobile {</w:t>
      </w:r>
    </w:p>
    <w:p w:rsidR="00D92D44" w:rsidRDefault="00D92D44" w:rsidP="00107064">
      <w:r>
        <w:tab/>
      </w:r>
      <w:r>
        <w:rPr>
          <w:color w:val="3F7F5F"/>
        </w:rPr>
        <w:t xml:space="preserve">// **** </w:t>
      </w:r>
      <w:r>
        <w:rPr>
          <w:color w:val="3F7F5F"/>
        </w:rPr>
        <w:t>移动设备信息</w:t>
      </w:r>
      <w:r>
        <w:rPr>
          <w:color w:val="3F7F5F"/>
        </w:rPr>
        <w:t xml:space="preserve"> ****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百度唯一标识移动设备的编号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device_id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安卓设备的</w:t>
      </w:r>
      <w:r>
        <w:rPr>
          <w:color w:val="3F7F5F"/>
        </w:rPr>
        <w:t>android id</w:t>
      </w:r>
      <w:r>
        <w:rPr>
          <w:color w:val="3F7F5F"/>
        </w:rPr>
        <w:t>的</w:t>
      </w:r>
      <w:r>
        <w:rPr>
          <w:color w:val="3F7F5F"/>
        </w:rPr>
        <w:t>MD5</w:t>
      </w:r>
      <w:r>
        <w:rPr>
          <w:color w:val="3F7F5F"/>
        </w:rPr>
        <w:t>值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android_id = </w:t>
      </w:r>
      <w:r>
        <w:rPr>
          <w:color w:val="7D7D7D"/>
        </w:rPr>
        <w:t>12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安卓设备的</w:t>
      </w:r>
      <w:r>
        <w:rPr>
          <w:color w:val="3F7F5F"/>
          <w:u w:val="single"/>
        </w:rPr>
        <w:t>imei</w:t>
      </w:r>
      <w:r>
        <w:rPr>
          <w:color w:val="3F7F5F"/>
        </w:rPr>
        <w:t>的</w:t>
      </w:r>
      <w:r>
        <w:rPr>
          <w:color w:val="3F7F5F"/>
        </w:rPr>
        <w:t>MD5</w:t>
      </w:r>
      <w:r>
        <w:rPr>
          <w:color w:val="3F7F5F"/>
        </w:rPr>
        <w:t>值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imei = </w:t>
      </w:r>
      <w:r>
        <w:rPr>
          <w:color w:val="7D7D7D"/>
        </w:rPr>
        <w:t>13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安卓设备的</w:t>
      </w:r>
      <w:r>
        <w:rPr>
          <w:color w:val="3F7F5F"/>
          <w:u w:val="single"/>
        </w:rPr>
        <w:t>mac</w:t>
      </w:r>
      <w:r>
        <w:rPr>
          <w:color w:val="3F7F5F"/>
        </w:rPr>
        <w:t>地址</w:t>
      </w:r>
      <w:r>
        <w:rPr>
          <w:color w:val="3F7F5F"/>
        </w:rPr>
        <w:t>MD5</w:t>
      </w:r>
      <w:r>
        <w:rPr>
          <w:color w:val="3F7F5F"/>
        </w:rPr>
        <w:t>值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mac = </w:t>
      </w:r>
      <w:r>
        <w:rPr>
          <w:color w:val="7D7D7D"/>
        </w:rPr>
        <w:t>14</w:t>
      </w:r>
      <w:r>
        <w:t>;</w:t>
      </w:r>
    </w:p>
    <w:p w:rsidR="00D92D44" w:rsidRDefault="00D92D44" w:rsidP="00107064">
      <w:r>
        <w:tab/>
      </w:r>
      <w:r>
        <w:tab/>
      </w:r>
    </w:p>
    <w:p w:rsidR="00D92D44" w:rsidRDefault="00D92D44" w:rsidP="00107064">
      <w:r>
        <w:tab/>
      </w:r>
      <w:r>
        <w:tab/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手机是否</w:t>
      </w:r>
      <w:r>
        <w:rPr>
          <w:color w:val="3F7F5F"/>
        </w:rPr>
        <w:t>root  //</w:t>
      </w:r>
      <w:r>
        <w:rPr>
          <w:color w:val="3F7F5F"/>
        </w:rPr>
        <w:t>，是否越狱或</w:t>
      </w:r>
      <w:r>
        <w:rPr>
          <w:color w:val="3F7F5F"/>
        </w:rPr>
        <w:t xml:space="preserve">root. 0: </w:t>
      </w:r>
      <w:r>
        <w:rPr>
          <w:color w:val="3F7F5F"/>
        </w:rPr>
        <w:t>否</w:t>
      </w:r>
      <w:r>
        <w:rPr>
          <w:color w:val="3F7F5F"/>
        </w:rPr>
        <w:t xml:space="preserve">; 1: </w:t>
      </w:r>
      <w:r>
        <w:rPr>
          <w:color w:val="3F7F5F"/>
        </w:rPr>
        <w:t>是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enum</w:t>
      </w:r>
      <w:r>
        <w:t xml:space="preserve"> MobileIsRoot {</w:t>
      </w:r>
    </w:p>
    <w:p w:rsidR="00D92D44" w:rsidRDefault="00D92D44" w:rsidP="00107064">
      <w:r>
        <w:tab/>
      </w:r>
      <w:r>
        <w:tab/>
      </w:r>
      <w:r>
        <w:tab/>
        <w:t xml:space="preserve">ISROOT_NO = </w:t>
      </w:r>
      <w:r>
        <w:rPr>
          <w:color w:val="7D7D7D"/>
        </w:rPr>
        <w:t>0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ISROOT_YES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  <w:t>}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MobileIsRoot is_root = </w:t>
      </w:r>
      <w:r>
        <w:rPr>
          <w:color w:val="7D7D7D"/>
        </w:rPr>
        <w:t>15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获取手机终端语言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lang = </w:t>
      </w:r>
      <w:r>
        <w:rPr>
          <w:color w:val="7D7D7D"/>
        </w:rPr>
        <w:t>16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手机屏幕密度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double</w:t>
      </w:r>
      <w:r>
        <w:t xml:space="preserve"> density = </w:t>
      </w:r>
      <w:r>
        <w:rPr>
          <w:color w:val="7D7D7D"/>
        </w:rPr>
        <w:t>17</w:t>
      </w:r>
      <w:r>
        <w:t>;</w:t>
      </w:r>
    </w:p>
    <w:p w:rsidR="00D92D44" w:rsidRDefault="00D92D44" w:rsidP="00107064">
      <w:r>
        <w:tab/>
      </w:r>
      <w:r>
        <w:tab/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屏幕横屏还是竖屏</w:t>
      </w:r>
      <w:r>
        <w:rPr>
          <w:color w:val="3F7F5F"/>
        </w:rPr>
        <w:t xml:space="preserve">  //</w:t>
      </w:r>
      <w:r>
        <w:rPr>
          <w:color w:val="3F7F5F"/>
        </w:rPr>
        <w:t>，屏幕方向</w:t>
      </w:r>
      <w:r>
        <w:rPr>
          <w:color w:val="3F7F5F"/>
        </w:rPr>
        <w:t xml:space="preserve"> 0:</w:t>
      </w:r>
      <w:r>
        <w:rPr>
          <w:color w:val="3F7F5F"/>
        </w:rPr>
        <w:t>未知</w:t>
      </w:r>
      <w:r>
        <w:rPr>
          <w:color w:val="3F7F5F"/>
        </w:rPr>
        <w:t>;1:</w:t>
      </w:r>
      <w:r>
        <w:rPr>
          <w:color w:val="3F7F5F"/>
        </w:rPr>
        <w:t>竖屏</w:t>
      </w:r>
      <w:r>
        <w:rPr>
          <w:color w:val="3F7F5F"/>
        </w:rPr>
        <w:t>;2:</w:t>
      </w:r>
      <w:r>
        <w:rPr>
          <w:color w:val="3F7F5F"/>
        </w:rPr>
        <w:t>横屏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enum</w:t>
      </w:r>
      <w:r>
        <w:t xml:space="preserve"> MobileOrientation {</w:t>
      </w:r>
    </w:p>
    <w:p w:rsidR="00D92D44" w:rsidRDefault="00D92D44" w:rsidP="00107064">
      <w:r>
        <w:tab/>
      </w:r>
      <w:r>
        <w:tab/>
      </w:r>
      <w:r>
        <w:tab/>
        <w:t xml:space="preserve">UNKNOWN = </w:t>
      </w:r>
      <w:r>
        <w:rPr>
          <w:color w:val="7D7D7D"/>
        </w:rPr>
        <w:t>0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PERPENDICULAR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HORIZONTAL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</w:r>
      <w:r>
        <w:tab/>
        <w:t>}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MobileOrientation orientation = </w:t>
      </w:r>
      <w:r>
        <w:rPr>
          <w:color w:val="7D7D7D"/>
        </w:rPr>
        <w:t>18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经度</w:t>
      </w:r>
      <w:r>
        <w:rPr>
          <w:color w:val="3F7F5F"/>
        </w:rPr>
        <w:t xml:space="preserve">  (Y)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float</w:t>
      </w:r>
      <w:r>
        <w:t xml:space="preserve"> lat = </w:t>
      </w:r>
      <w:r>
        <w:rPr>
          <w:color w:val="7D7D7D"/>
        </w:rPr>
        <w:t>19</w:t>
      </w:r>
      <w:r>
        <w:t>;</w:t>
      </w:r>
    </w:p>
    <w:p w:rsidR="00D92D44" w:rsidRDefault="00D92D44" w:rsidP="00107064">
      <w:r>
        <w:tab/>
      </w:r>
      <w:r>
        <w:tab/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，纬度</w:t>
      </w:r>
      <w:r>
        <w:rPr>
          <w:color w:val="3F7F5F"/>
        </w:rPr>
        <w:t xml:space="preserve">  (Y)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float</w:t>
      </w:r>
      <w:r>
        <w:t xml:space="preserve"> lon = </w:t>
      </w:r>
      <w:r>
        <w:rPr>
          <w:color w:val="7D7D7D"/>
        </w:rPr>
        <w:t>20</w:t>
      </w:r>
      <w:r>
        <w:t>;</w:t>
      </w:r>
    </w:p>
    <w:p w:rsidR="00D92D44" w:rsidRDefault="00D92D44" w:rsidP="00107064">
      <w:r>
        <w:tab/>
      </w:r>
      <w:r>
        <w:tab/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，国家码，</w:t>
      </w:r>
      <w:r>
        <w:rPr>
          <w:color w:val="3F7F5F"/>
        </w:rPr>
        <w:t>ISO 3166-2 (Y)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cc = </w:t>
      </w:r>
      <w:r>
        <w:rPr>
          <w:color w:val="7D7D7D"/>
        </w:rPr>
        <w:t>21</w:t>
      </w:r>
      <w:r>
        <w:t>;</w:t>
      </w:r>
    </w:p>
    <w:p w:rsidR="00D92D44" w:rsidRDefault="00D92D44" w:rsidP="00107064">
      <w:r>
        <w:tab/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，城市，采用</w:t>
      </w:r>
      <w:r>
        <w:rPr>
          <w:color w:val="3F7F5F"/>
        </w:rPr>
        <w:t xml:space="preserve">  (Y)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city = </w:t>
      </w:r>
      <w:r>
        <w:rPr>
          <w:color w:val="7D7D7D"/>
        </w:rPr>
        <w:t>22</w:t>
      </w:r>
      <w:r>
        <w:t>;</w:t>
      </w:r>
    </w:p>
    <w:p w:rsidR="00D92D44" w:rsidRDefault="00D92D44" w:rsidP="00107064">
      <w:r>
        <w:lastRenderedPageBreak/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  <w:u w:val="single"/>
        </w:rPr>
        <w:t>imsi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imsi = </w:t>
      </w:r>
      <w:r>
        <w:rPr>
          <w:color w:val="7D7D7D"/>
        </w:rPr>
        <w:t>23</w:t>
      </w:r>
      <w:r>
        <w:t>;</w:t>
      </w:r>
    </w:p>
    <w:p w:rsidR="00D92D44" w:rsidRDefault="00D92D44" w:rsidP="00107064">
      <w:r>
        <w:tab/>
      </w:r>
      <w:r>
        <w:tab/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</w:t>
      </w:r>
      <w:r>
        <w:rPr>
          <w:color w:val="3F7F5F"/>
          <w:u w:val="single"/>
        </w:rPr>
        <w:t>idfa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idfa = </w:t>
      </w:r>
      <w:r>
        <w:rPr>
          <w:color w:val="7D7D7D"/>
        </w:rPr>
        <w:t>24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</w:t>
      </w:r>
      <w:r>
        <w:rPr>
          <w:color w:val="3F7F5F"/>
          <w:u w:val="single"/>
        </w:rPr>
        <w:t>idfv</w:t>
      </w:r>
    </w:p>
    <w:p w:rsidR="00D92D44" w:rsidRDefault="00D92D44" w:rsidP="00107064">
      <w:r>
        <w:tab/>
        <w:t xml:space="preserve">    </w:t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idfv = </w:t>
      </w:r>
      <w:r>
        <w:rPr>
          <w:color w:val="7D7D7D"/>
        </w:rPr>
        <w:t>25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//1.</w:t>
      </w:r>
      <w:r>
        <w:rPr>
          <w:color w:val="3F7F5F"/>
        </w:rPr>
        <w:t>全球卫星定位系统坐标系</w:t>
      </w:r>
      <w:r>
        <w:rPr>
          <w:color w:val="3F7F5F"/>
        </w:rPr>
        <w:t>,2</w:t>
      </w:r>
      <w:r>
        <w:rPr>
          <w:color w:val="3F7F5F"/>
        </w:rPr>
        <w:t>国家测绘局坐标系</w:t>
      </w:r>
      <w:r>
        <w:rPr>
          <w:color w:val="3F7F5F"/>
        </w:rPr>
        <w:t>,3.</w:t>
      </w:r>
      <w:r>
        <w:rPr>
          <w:color w:val="3F7F5F"/>
        </w:rPr>
        <w:t>百度坐标系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gps_type = </w:t>
      </w:r>
      <w:r>
        <w:rPr>
          <w:color w:val="7D7D7D"/>
        </w:rPr>
        <w:t>26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移动设备版本号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phone_version = </w:t>
      </w:r>
      <w:r>
        <w:rPr>
          <w:color w:val="7D7D7D"/>
        </w:rPr>
        <w:t>27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秋实映射广告位</w:t>
      </w:r>
      <w:r>
        <w:rPr>
          <w:color w:val="3F7F5F"/>
        </w:rPr>
        <w:t>ID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union_place_id = </w:t>
      </w:r>
      <w:r>
        <w:rPr>
          <w:color w:val="7D7D7D"/>
        </w:rPr>
        <w:t>28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秋实映射</w:t>
      </w:r>
      <w:r>
        <w:rPr>
          <w:color w:val="3F7F5F"/>
        </w:rPr>
        <w:t>APP ID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union_app_id = </w:t>
      </w:r>
      <w:r>
        <w:rPr>
          <w:color w:val="7D7D7D"/>
        </w:rPr>
        <w:t>29</w:t>
      </w:r>
      <w:r>
        <w:t>;</w:t>
      </w:r>
    </w:p>
    <w:p w:rsidR="00D92D44" w:rsidRDefault="00D92D44" w:rsidP="00107064"/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设备类型定义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enum</w:t>
      </w:r>
      <w:r>
        <w:t xml:space="preserve"> MobileDeviceType {</w:t>
      </w:r>
    </w:p>
    <w:p w:rsidR="00D92D44" w:rsidRDefault="00D92D44" w:rsidP="00107064">
      <w:r>
        <w:tab/>
      </w:r>
      <w:r>
        <w:tab/>
      </w:r>
      <w:r>
        <w:tab/>
        <w:t xml:space="preserve">UNKNOWN_DEVICE = </w:t>
      </w:r>
      <w:r>
        <w:rPr>
          <w:color w:val="7D7D7D"/>
        </w:rPr>
        <w:t>0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IPHONE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IPAD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IPOD = </w:t>
      </w:r>
      <w:r>
        <w:rPr>
          <w:color w:val="7D7D7D"/>
        </w:rPr>
        <w:t>3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ANDROID_PHONE = </w:t>
      </w:r>
      <w:r>
        <w:rPr>
          <w:color w:val="7D7D7D"/>
        </w:rPr>
        <w:t>4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ADROID_PAD = </w:t>
      </w:r>
      <w:r>
        <w:rPr>
          <w:color w:val="7D7D7D"/>
        </w:rPr>
        <w:t>5</w:t>
      </w:r>
      <w:r>
        <w:t>;</w:t>
      </w:r>
    </w:p>
    <w:p w:rsidR="00D92D44" w:rsidRDefault="00D92D44" w:rsidP="00107064">
      <w:r>
        <w:tab/>
      </w:r>
      <w:r>
        <w:tab/>
        <w:t>}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设备类型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MobileDeviceType device_type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移动平台名，例如</w:t>
      </w:r>
      <w:r>
        <w:rPr>
          <w:color w:val="3F7F5F"/>
        </w:rPr>
        <w:t xml:space="preserve"> android</w:t>
      </w:r>
      <w:r>
        <w:rPr>
          <w:color w:val="3F7F5F"/>
        </w:rPr>
        <w:t>，</w:t>
      </w:r>
      <w:r>
        <w:rPr>
          <w:color w:val="3F7F5F"/>
          <w:u w:val="single"/>
        </w:rPr>
        <w:t>iphone</w:t>
      </w:r>
      <w:r>
        <w:rPr>
          <w:color w:val="3F7F5F"/>
        </w:rPr>
        <w:t xml:space="preserve"> </w:t>
      </w:r>
      <w:r>
        <w:rPr>
          <w:color w:val="3F7F5F"/>
        </w:rPr>
        <w:t>等等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enum</w:t>
      </w:r>
      <w:r>
        <w:t xml:space="preserve"> OS {</w:t>
      </w:r>
    </w:p>
    <w:p w:rsidR="00D92D44" w:rsidRDefault="00D92D44" w:rsidP="00107064">
      <w:r>
        <w:tab/>
      </w:r>
      <w:r>
        <w:tab/>
      </w:r>
      <w:r>
        <w:tab/>
        <w:t xml:space="preserve">UNKNOWN_OS = </w:t>
      </w:r>
      <w:r>
        <w:rPr>
          <w:color w:val="7D7D7D"/>
        </w:rPr>
        <w:t>0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IOS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ANDROID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WINDOWS_PHONE = </w:t>
      </w:r>
      <w:r>
        <w:rPr>
          <w:color w:val="7D7D7D"/>
        </w:rPr>
        <w:t>3</w:t>
      </w:r>
      <w:r>
        <w:t>;</w:t>
      </w:r>
    </w:p>
    <w:p w:rsidR="00D92D44" w:rsidRDefault="00D92D44" w:rsidP="00107064">
      <w:r>
        <w:tab/>
      </w:r>
      <w:r>
        <w:tab/>
        <w:t>}</w:t>
      </w:r>
    </w:p>
    <w:p w:rsidR="00D92D44" w:rsidRDefault="00D92D44" w:rsidP="00107064"/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OS platform = </w:t>
      </w:r>
      <w:r>
        <w:rPr>
          <w:color w:val="7D7D7D"/>
        </w:rPr>
        <w:t>3</w:t>
      </w:r>
      <w:r>
        <w:t>;</w:t>
      </w:r>
    </w:p>
    <w:p w:rsidR="00D92D44" w:rsidRDefault="00D92D44" w:rsidP="00107064"/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设备品牌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brand = </w:t>
      </w:r>
      <w:r>
        <w:rPr>
          <w:color w:val="7D7D7D"/>
        </w:rPr>
        <w:t>4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设备机型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model = </w:t>
      </w:r>
      <w:r>
        <w:rPr>
          <w:color w:val="7D7D7D"/>
        </w:rPr>
        <w:t>5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设备屏宽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screen_width = </w:t>
      </w:r>
      <w:r>
        <w:rPr>
          <w:color w:val="7D7D7D"/>
        </w:rPr>
        <w:t>6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设备屏高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screen_height = </w:t>
      </w:r>
      <w:r>
        <w:rPr>
          <w:color w:val="7D7D7D"/>
        </w:rPr>
        <w:t>7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运营商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int64</w:t>
      </w:r>
      <w:r>
        <w:t xml:space="preserve"> carrier_id = </w:t>
      </w:r>
      <w:r>
        <w:rPr>
          <w:color w:val="7D7D7D"/>
        </w:rPr>
        <w:t>8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无线网络类型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enum</w:t>
      </w:r>
      <w:r>
        <w:t xml:space="preserve"> WirelessNetworkType {</w:t>
      </w:r>
    </w:p>
    <w:p w:rsidR="00D92D44" w:rsidRDefault="00D92D44" w:rsidP="00107064">
      <w:r>
        <w:tab/>
      </w:r>
      <w:r>
        <w:tab/>
      </w:r>
      <w:r>
        <w:tab/>
        <w:t xml:space="preserve">UNKNOWN_NETWORK = </w:t>
      </w:r>
      <w:r>
        <w:rPr>
          <w:color w:val="7D7D7D"/>
        </w:rPr>
        <w:t>0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WIFI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MOBILE_2G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</w:r>
      <w:r>
        <w:tab/>
      </w:r>
      <w:r>
        <w:tab/>
        <w:t xml:space="preserve">MOBILE_3G = </w:t>
      </w:r>
      <w:r>
        <w:rPr>
          <w:color w:val="7D7D7D"/>
        </w:rPr>
        <w:t>3</w:t>
      </w:r>
      <w:r>
        <w:t>;</w:t>
      </w:r>
    </w:p>
    <w:p w:rsidR="00D92D44" w:rsidRDefault="00D92D44" w:rsidP="00107064">
      <w:r>
        <w:lastRenderedPageBreak/>
        <w:tab/>
      </w:r>
      <w:r>
        <w:tab/>
      </w:r>
      <w:r>
        <w:tab/>
        <w:t xml:space="preserve">MOBILE_4G = </w:t>
      </w:r>
      <w:r>
        <w:rPr>
          <w:color w:val="7D7D7D"/>
        </w:rPr>
        <w:t>4</w:t>
      </w:r>
      <w:r>
        <w:t>;</w:t>
      </w:r>
    </w:p>
    <w:p w:rsidR="00D92D44" w:rsidRDefault="00D92D44" w:rsidP="00107064">
      <w:r>
        <w:tab/>
      </w:r>
      <w:r>
        <w:tab/>
        <w:t>}</w:t>
      </w:r>
    </w:p>
    <w:p w:rsidR="00D92D44" w:rsidRDefault="00D92D44" w:rsidP="00107064"/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WirelessNetworkType wireless_network_type = </w:t>
      </w:r>
      <w:r>
        <w:rPr>
          <w:color w:val="7D7D7D"/>
        </w:rPr>
        <w:t>9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移动设备上为广告控制提供的</w:t>
      </w:r>
      <w:r>
        <w:rPr>
          <w:color w:val="3F7F5F"/>
        </w:rPr>
        <w:t xml:space="preserve"> ID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for_advertising_id = </w:t>
      </w:r>
      <w:r>
        <w:rPr>
          <w:color w:val="7D7D7D"/>
        </w:rPr>
        <w:t>10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**** </w:t>
      </w:r>
      <w:r>
        <w:rPr>
          <w:color w:val="3F7F5F"/>
        </w:rPr>
        <w:t>移动应用信息</w:t>
      </w:r>
      <w:r>
        <w:rPr>
          <w:color w:val="3F7F5F"/>
        </w:rPr>
        <w:t xml:space="preserve"> ****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message</w:t>
      </w:r>
      <w:r>
        <w:t xml:space="preserve"> MobileApp {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百川系统为该</w:t>
      </w:r>
      <w:r>
        <w:rPr>
          <w:color w:val="3F7F5F"/>
        </w:rPr>
        <w:t xml:space="preserve"> </w:t>
      </w:r>
      <w:r>
        <w:rPr>
          <w:color w:val="3F7F5F"/>
          <w:u w:val="single"/>
        </w:rPr>
        <w:t>App</w:t>
      </w:r>
      <w:r>
        <w:rPr>
          <w:color w:val="3F7F5F"/>
        </w:rPr>
        <w:t xml:space="preserve"> </w:t>
      </w:r>
      <w:r>
        <w:rPr>
          <w:color w:val="3F7F5F"/>
        </w:rPr>
        <w:t>分配的</w:t>
      </w:r>
      <w:r>
        <w:rPr>
          <w:color w:val="3F7F5F"/>
        </w:rPr>
        <w:t xml:space="preserve"> </w:t>
      </w:r>
      <w:r>
        <w:rPr>
          <w:color w:val="3F7F5F"/>
          <w:u w:val="single"/>
        </w:rPr>
        <w:t>app</w:t>
      </w:r>
      <w:r>
        <w:rPr>
          <w:color w:val="3F7F5F"/>
        </w:rPr>
        <w:t xml:space="preserve"> id</w:t>
      </w:r>
      <w:r w:rsidR="005B668E">
        <w:rPr>
          <w:color w:val="3F7F5F"/>
        </w:rPr>
        <w:t xml:space="preserve"> </w:t>
      </w:r>
      <w:r w:rsidR="005B668E" w:rsidRPr="005B668E">
        <w:rPr>
          <w:rFonts w:hint="eastAsia"/>
          <w:color w:val="3F7F5F"/>
        </w:rPr>
        <w:t>(</w:t>
      </w:r>
      <w:r w:rsidR="005B668E" w:rsidRPr="005B668E">
        <w:rPr>
          <w:rFonts w:hint="eastAsia"/>
          <w:color w:val="3F7F5F"/>
        </w:rPr>
        <w:t>预留，暂时没有使用</w:t>
      </w:r>
      <w:r w:rsidR="005B668E" w:rsidRPr="005B668E">
        <w:rPr>
          <w:rFonts w:hint="eastAsia"/>
          <w:color w:val="3F7F5F"/>
        </w:rPr>
        <w:t>)</w:t>
      </w:r>
    </w:p>
    <w:p w:rsidR="00D92D44" w:rsidRDefault="00D92D44" w:rsidP="00107064">
      <w:r>
        <w:tab/>
      </w:r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app_id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  <w:u w:val="single"/>
        </w:rPr>
        <w:t>App</w:t>
      </w:r>
      <w:r>
        <w:rPr>
          <w:color w:val="3F7F5F"/>
        </w:rPr>
        <w:t xml:space="preserve"> </w:t>
      </w:r>
      <w:r>
        <w:rPr>
          <w:color w:val="3F7F5F"/>
        </w:rPr>
        <w:t>应用的</w:t>
      </w:r>
      <w:r>
        <w:rPr>
          <w:color w:val="3F7F5F"/>
        </w:rPr>
        <w:t xml:space="preserve"> package </w:t>
      </w:r>
      <w:r>
        <w:rPr>
          <w:color w:val="3F7F5F"/>
        </w:rPr>
        <w:t>全名</w:t>
      </w:r>
      <w:r w:rsidR="005B668E">
        <w:rPr>
          <w:rFonts w:hint="eastAsia"/>
          <w:color w:val="3F7F5F"/>
        </w:rPr>
        <w:t xml:space="preserve"> </w:t>
      </w:r>
      <w:r w:rsidR="005B668E" w:rsidRPr="005B668E">
        <w:rPr>
          <w:rFonts w:hint="eastAsia"/>
          <w:color w:val="3F7F5F"/>
        </w:rPr>
        <w:t>（包名，用于区分不同的</w:t>
      </w:r>
      <w:r w:rsidR="005B668E" w:rsidRPr="005B668E">
        <w:rPr>
          <w:rFonts w:hint="eastAsia"/>
          <w:color w:val="3F7F5F"/>
        </w:rPr>
        <w:t>app</w:t>
      </w:r>
      <w:r w:rsidR="005B668E" w:rsidRPr="005B668E">
        <w:rPr>
          <w:rFonts w:hint="eastAsia"/>
          <w:color w:val="3F7F5F"/>
        </w:rPr>
        <w:t>）</w:t>
      </w:r>
    </w:p>
    <w:p w:rsidR="00D92D44" w:rsidRDefault="00D92D44" w:rsidP="00107064">
      <w:r>
        <w:tab/>
      </w:r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app_bundle_id = </w:t>
      </w:r>
      <w:r>
        <w:rPr>
          <w:color w:val="7D7D7D"/>
        </w:rPr>
        <w:t>2</w:t>
      </w:r>
      <w:r>
        <w:t>;</w:t>
      </w:r>
      <w:r w:rsidR="005B668E">
        <w:t xml:space="preserve"> </w:t>
      </w:r>
    </w:p>
    <w:p w:rsidR="00D92D44" w:rsidRDefault="00D92D44" w:rsidP="00107064"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  <w:u w:val="single"/>
        </w:rPr>
        <w:t>App</w:t>
      </w:r>
      <w:r>
        <w:rPr>
          <w:color w:val="3F7F5F"/>
        </w:rPr>
        <w:t xml:space="preserve"> </w:t>
      </w:r>
      <w:r>
        <w:rPr>
          <w:color w:val="3F7F5F"/>
        </w:rPr>
        <w:t>应用分类</w:t>
      </w:r>
    </w:p>
    <w:p w:rsidR="00D92D44" w:rsidRDefault="00D92D44" w:rsidP="00107064">
      <w:r>
        <w:tab/>
      </w:r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app_category = </w:t>
      </w:r>
      <w:r>
        <w:rPr>
          <w:color w:val="7D7D7D"/>
        </w:rPr>
        <w:t>3</w:t>
      </w:r>
      <w:r>
        <w:t>;</w:t>
      </w:r>
    </w:p>
    <w:p w:rsidR="00D92D44" w:rsidRDefault="00D92D44" w:rsidP="00107064"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  <w:u w:val="single"/>
        </w:rPr>
        <w:t>App</w:t>
      </w:r>
      <w:r>
        <w:rPr>
          <w:color w:val="3F7F5F"/>
        </w:rPr>
        <w:t xml:space="preserve"> </w:t>
      </w:r>
      <w:r>
        <w:rPr>
          <w:color w:val="3F7F5F"/>
        </w:rPr>
        <w:t>名称</w:t>
      </w:r>
    </w:p>
    <w:p w:rsidR="00D92D44" w:rsidRDefault="00D92D44" w:rsidP="00107064">
      <w:r>
        <w:tab/>
      </w:r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app_name = </w:t>
      </w:r>
      <w:r>
        <w:rPr>
          <w:color w:val="7D7D7D"/>
        </w:rPr>
        <w:t>4</w:t>
      </w:r>
      <w:r>
        <w:t>;</w:t>
      </w:r>
    </w:p>
    <w:p w:rsidR="00D92D44" w:rsidRDefault="00D92D44" w:rsidP="00107064"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  <w:u w:val="single"/>
        </w:rPr>
        <w:t>App</w:t>
      </w:r>
      <w:r>
        <w:rPr>
          <w:color w:val="3F7F5F"/>
        </w:rPr>
        <w:t xml:space="preserve"> </w:t>
      </w:r>
      <w:r>
        <w:rPr>
          <w:color w:val="3F7F5F"/>
        </w:rPr>
        <w:t>版本</w:t>
      </w:r>
    </w:p>
    <w:p w:rsidR="00D92D44" w:rsidRDefault="00D92D44" w:rsidP="00107064">
      <w:r>
        <w:tab/>
      </w:r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app_version = </w:t>
      </w:r>
      <w:r>
        <w:rPr>
          <w:color w:val="7D7D7D"/>
        </w:rPr>
        <w:t>5</w:t>
      </w:r>
      <w:r>
        <w:t>;</w:t>
      </w:r>
    </w:p>
    <w:p w:rsidR="00D92D44" w:rsidRDefault="00D92D44" w:rsidP="00107064">
      <w:r>
        <w:tab/>
      </w:r>
      <w:r>
        <w:tab/>
        <w:t>}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移动应用信息，当流量来自</w:t>
      </w:r>
      <w:r>
        <w:rPr>
          <w:color w:val="3F7F5F"/>
        </w:rPr>
        <w:t xml:space="preserve"> </w:t>
      </w:r>
      <w:r>
        <w:rPr>
          <w:color w:val="3F7F5F"/>
          <w:u w:val="single"/>
        </w:rPr>
        <w:t>App</w:t>
      </w:r>
      <w:r>
        <w:rPr>
          <w:color w:val="3F7F5F"/>
        </w:rPr>
        <w:t xml:space="preserve"> </w:t>
      </w:r>
      <w:r>
        <w:rPr>
          <w:color w:val="3F7F5F"/>
        </w:rPr>
        <w:t>时该字段非空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MobileApp mobile_app = </w:t>
      </w:r>
      <w:r>
        <w:rPr>
          <w:color w:val="7D7D7D"/>
        </w:rPr>
        <w:t>11</w:t>
      </w:r>
      <w:r>
        <w:t>;</w:t>
      </w:r>
    </w:p>
    <w:p w:rsidR="00D92D44" w:rsidRDefault="00D92D44" w:rsidP="00107064">
      <w:r>
        <w:tab/>
        <w:t>}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移动信息，当流量来自移动设备时该字段非空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Mobile mobile = </w:t>
      </w:r>
      <w:r>
        <w:rPr>
          <w:color w:val="7D7D7D"/>
        </w:rPr>
        <w:t>19</w:t>
      </w:r>
      <w:r>
        <w:t>;</w:t>
      </w:r>
    </w:p>
    <w:p w:rsidR="00D92D44" w:rsidRDefault="00D92D44" w:rsidP="00107064"/>
    <w:p w:rsidR="00D92D44" w:rsidRDefault="00D92D44" w:rsidP="00107064">
      <w:r>
        <w:tab/>
      </w:r>
      <w:r>
        <w:rPr>
          <w:color w:val="3F7F5F"/>
        </w:rPr>
        <w:t xml:space="preserve">// **** </w:t>
      </w:r>
      <w:r>
        <w:rPr>
          <w:color w:val="3F7F5F"/>
        </w:rPr>
        <w:t>广告位信息</w:t>
      </w:r>
      <w:r>
        <w:rPr>
          <w:color w:val="3F7F5F"/>
        </w:rPr>
        <w:t xml:space="preserve"> ****</w:t>
      </w:r>
    </w:p>
    <w:p w:rsidR="00D92D44" w:rsidRDefault="00D92D44" w:rsidP="00107064">
      <w:r>
        <w:tab/>
      </w:r>
      <w:r>
        <w:rPr>
          <w:b/>
          <w:bCs/>
          <w:color w:val="7F0055"/>
        </w:rPr>
        <w:t>message</w:t>
      </w:r>
      <w:r>
        <w:t xml:space="preserve"> Video {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视频标题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title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视频标签</w:t>
      </w:r>
      <w:r>
        <w:rPr>
          <w:color w:val="3F7F5F"/>
        </w:rPr>
        <w:t xml:space="preserve">  </w:t>
      </w:r>
      <w:r>
        <w:rPr>
          <w:color w:val="3F7F5F"/>
        </w:rPr>
        <w:t>多个以半角英文逗号分隔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tags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视频播放时长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content_length = </w:t>
      </w:r>
      <w:r>
        <w:rPr>
          <w:color w:val="7D7D7D"/>
        </w:rPr>
        <w:t>3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视频的频道</w:t>
      </w:r>
      <w:r>
        <w:rPr>
          <w:color w:val="3F7F5F"/>
        </w:rPr>
        <w:t>ID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repeated</w:t>
      </w:r>
      <w:r>
        <w:t xml:space="preserve"> </w:t>
      </w:r>
      <w:r>
        <w:rPr>
          <w:b/>
          <w:bCs/>
          <w:color w:val="7F0055"/>
        </w:rPr>
        <w:t>int64</w:t>
      </w:r>
      <w:r>
        <w:t xml:space="preserve"> channel_id = </w:t>
      </w:r>
      <w:r>
        <w:rPr>
          <w:color w:val="7D7D7D"/>
        </w:rPr>
        <w:t>4</w:t>
      </w:r>
      <w:r>
        <w:t>;</w:t>
      </w:r>
    </w:p>
    <w:p w:rsidR="00D92D44" w:rsidRDefault="00D92D44" w:rsidP="00107064">
      <w:r>
        <w:tab/>
        <w:t>}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Video video = </w:t>
      </w:r>
      <w:r>
        <w:rPr>
          <w:color w:val="7D7D7D"/>
        </w:rPr>
        <w:t>31</w:t>
      </w:r>
      <w:r>
        <w:t>;</w:t>
      </w:r>
    </w:p>
    <w:p w:rsidR="00D92D44" w:rsidRDefault="00D92D44" w:rsidP="00107064"/>
    <w:p w:rsidR="00D92D44" w:rsidRDefault="00D92D44" w:rsidP="00107064">
      <w:r>
        <w:tab/>
      </w:r>
      <w:r>
        <w:rPr>
          <w:color w:val="3F7F5F"/>
        </w:rPr>
        <w:t xml:space="preserve">// **** </w:t>
      </w:r>
      <w:r>
        <w:rPr>
          <w:color w:val="3F7F5F"/>
        </w:rPr>
        <w:t>广告位信息</w:t>
      </w:r>
      <w:r>
        <w:rPr>
          <w:color w:val="3F7F5F"/>
        </w:rPr>
        <w:t xml:space="preserve"> ****</w:t>
      </w:r>
    </w:p>
    <w:p w:rsidR="00D92D44" w:rsidRDefault="00D92D44" w:rsidP="00107064">
      <w:r>
        <w:tab/>
      </w:r>
      <w:r>
        <w:rPr>
          <w:b/>
          <w:bCs/>
          <w:color w:val="7F0055"/>
        </w:rPr>
        <w:t>message</w:t>
      </w:r>
      <w:r>
        <w:t xml:space="preserve"> AdSlot {</w:t>
      </w:r>
    </w:p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广告位</w:t>
      </w:r>
      <w:r>
        <w:rPr>
          <w:color w:val="3F7F5F"/>
        </w:rPr>
        <w:t xml:space="preserve"> ID</w:t>
      </w:r>
      <w:r>
        <w:rPr>
          <w:color w:val="3F7F5F"/>
        </w:rPr>
        <w:t>，全局唯一</w:t>
      </w:r>
      <w:r>
        <w:rPr>
          <w:color w:val="3F7F5F"/>
        </w:rPr>
        <w:t xml:space="preserve"> ID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uint64</w:t>
      </w:r>
      <w:r>
        <w:t xml:space="preserve"> ad_block_key = </w:t>
      </w:r>
      <w:r>
        <w:rPr>
          <w:color w:val="7D7D7D"/>
        </w:rPr>
        <w:t>1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展示类型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adslot_type = </w:t>
      </w:r>
      <w:r>
        <w:rPr>
          <w:color w:val="7D7D7D"/>
        </w:rPr>
        <w:t>2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宽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width = </w:t>
      </w:r>
      <w:r>
        <w:rPr>
          <w:color w:val="7D7D7D"/>
        </w:rPr>
        <w:t>3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高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height = </w:t>
      </w:r>
      <w:r>
        <w:rPr>
          <w:color w:val="7D7D7D"/>
        </w:rPr>
        <w:t>4</w:t>
      </w:r>
      <w:r>
        <w:t>;</w:t>
      </w:r>
    </w:p>
    <w:p w:rsidR="00D92D44" w:rsidRDefault="00D92D44" w:rsidP="00107064"/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发布商允许的创意类型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repeated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creative_type = </w:t>
      </w:r>
      <w:r>
        <w:rPr>
          <w:color w:val="7D7D7D"/>
        </w:rPr>
        <w:t>5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发布商不允许的</w:t>
      </w:r>
      <w:r>
        <w:rPr>
          <w:color w:val="3F7F5F"/>
        </w:rPr>
        <w:t xml:space="preserve"> landing page </w:t>
      </w:r>
      <w:r>
        <w:rPr>
          <w:color w:val="3F7F5F"/>
          <w:u w:val="single"/>
        </w:rPr>
        <w:t>url</w:t>
      </w:r>
    </w:p>
    <w:p w:rsidR="00D92D44" w:rsidRDefault="00D92D44" w:rsidP="00107064">
      <w:r>
        <w:lastRenderedPageBreak/>
        <w:tab/>
      </w:r>
      <w:r>
        <w:tab/>
      </w:r>
      <w:r>
        <w:rPr>
          <w:b/>
          <w:bCs/>
          <w:color w:val="7F0055"/>
        </w:rPr>
        <w:t>repeated</w:t>
      </w:r>
      <w:r>
        <w:t xml:space="preserve"> </w:t>
      </w:r>
      <w:r>
        <w:rPr>
          <w:b/>
          <w:bCs/>
          <w:color w:val="7F0055"/>
        </w:rPr>
        <w:t>string</w:t>
      </w:r>
      <w:r>
        <w:t xml:space="preserve"> excluded_landing_page_url = </w:t>
      </w:r>
      <w:r>
        <w:rPr>
          <w:color w:val="7D7D7D"/>
        </w:rPr>
        <w:t>6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媒体保护设置对应信息的</w:t>
      </w:r>
      <w:r>
        <w:rPr>
          <w:color w:val="3F7F5F"/>
        </w:rPr>
        <w:t xml:space="preserve"> ID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repeated</w:t>
      </w:r>
      <w:r>
        <w:t xml:space="preserve"> </w:t>
      </w:r>
      <w:r>
        <w:rPr>
          <w:b/>
          <w:bCs/>
          <w:color w:val="7F0055"/>
        </w:rPr>
        <w:t>fixed64</w:t>
      </w:r>
      <w:r>
        <w:t xml:space="preserve"> publisher_settings_list_id = </w:t>
      </w:r>
      <w:r>
        <w:rPr>
          <w:color w:val="7D7D7D"/>
        </w:rPr>
        <w:t>7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发布商设置的底价，单位分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minimum_cpm = </w:t>
      </w:r>
      <w:r>
        <w:rPr>
          <w:color w:val="7D7D7D"/>
        </w:rPr>
        <w:t>8</w:t>
      </w:r>
      <w:r>
        <w:t>;</w:t>
      </w:r>
    </w:p>
    <w:p w:rsidR="00D92D44" w:rsidRDefault="00D92D44" w:rsidP="00107064"/>
    <w:p w:rsidR="00D92D44" w:rsidRDefault="00D92D44" w:rsidP="00107064">
      <w:r>
        <w:tab/>
      </w:r>
      <w:r>
        <w:tab/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广告位位置</w:t>
      </w:r>
    </w:p>
    <w:p w:rsidR="00D92D44" w:rsidRDefault="00D92D44" w:rsidP="00107064">
      <w:r>
        <w:t xml:space="preserve">        </w:t>
      </w:r>
      <w:r>
        <w:rPr>
          <w:b/>
          <w:bCs/>
          <w:color w:val="7F0055"/>
        </w:rPr>
        <w:t>enum</w:t>
      </w:r>
      <w:r>
        <w:t xml:space="preserve"> Position {</w:t>
      </w:r>
    </w:p>
    <w:p w:rsidR="00D92D44" w:rsidRDefault="00D92D44" w:rsidP="00107064">
      <w:r>
        <w:t xml:space="preserve">            TOP = </w:t>
      </w:r>
      <w:r>
        <w:rPr>
          <w:color w:val="7D7D7D"/>
        </w:rPr>
        <w:t>1</w:t>
      </w:r>
      <w:r>
        <w:t xml:space="preserve">;  </w:t>
      </w:r>
      <w:r>
        <w:rPr>
          <w:color w:val="3F7F5F"/>
        </w:rPr>
        <w:t xml:space="preserve">// </w:t>
      </w:r>
      <w:r>
        <w:rPr>
          <w:color w:val="3F7F5F"/>
        </w:rPr>
        <w:t>顶部</w:t>
      </w:r>
    </w:p>
    <w:p w:rsidR="00D92D44" w:rsidRDefault="00D92D44" w:rsidP="00107064">
      <w:r>
        <w:t xml:space="preserve">            BOTTOM = </w:t>
      </w:r>
      <w:r>
        <w:rPr>
          <w:color w:val="7D7D7D"/>
        </w:rPr>
        <w:t>2</w:t>
      </w:r>
      <w:r>
        <w:t xml:space="preserve">;  </w:t>
      </w:r>
      <w:r>
        <w:rPr>
          <w:color w:val="3F7F5F"/>
        </w:rPr>
        <w:t xml:space="preserve">// </w:t>
      </w:r>
      <w:r>
        <w:rPr>
          <w:color w:val="3F7F5F"/>
        </w:rPr>
        <w:t>底部</w:t>
      </w:r>
    </w:p>
    <w:p w:rsidR="00D92D44" w:rsidRDefault="00D92D44" w:rsidP="00107064">
      <w:r>
        <w:t xml:space="preserve">            FLOW = </w:t>
      </w:r>
      <w:r>
        <w:rPr>
          <w:color w:val="7D7D7D"/>
        </w:rPr>
        <w:t>3</w:t>
      </w:r>
      <w:r>
        <w:t xml:space="preserve">;  </w:t>
      </w:r>
      <w:r>
        <w:rPr>
          <w:color w:val="3F7F5F"/>
        </w:rPr>
        <w:t xml:space="preserve">// </w:t>
      </w:r>
      <w:r>
        <w:rPr>
          <w:color w:val="3F7F5F"/>
        </w:rPr>
        <w:t>信息流内</w:t>
      </w:r>
    </w:p>
    <w:p w:rsidR="00D92D44" w:rsidRDefault="00D92D44" w:rsidP="00107064">
      <w:r>
        <w:t xml:space="preserve">            MIDDLE = </w:t>
      </w:r>
      <w:r>
        <w:rPr>
          <w:color w:val="7D7D7D"/>
        </w:rPr>
        <w:t>4</w:t>
      </w:r>
      <w:r>
        <w:t xml:space="preserve">;  </w:t>
      </w:r>
      <w:r>
        <w:rPr>
          <w:color w:val="3F7F5F"/>
        </w:rPr>
        <w:t xml:space="preserve">// </w:t>
      </w:r>
      <w:r>
        <w:rPr>
          <w:color w:val="3F7F5F"/>
        </w:rPr>
        <w:t>中部（插屏广告专用）</w:t>
      </w:r>
    </w:p>
    <w:p w:rsidR="00D92D44" w:rsidRDefault="00D92D44" w:rsidP="00107064">
      <w:r>
        <w:t xml:space="preserve">            FULLSCREEN = </w:t>
      </w:r>
      <w:r>
        <w:rPr>
          <w:color w:val="7D7D7D"/>
        </w:rPr>
        <w:t>5</w:t>
      </w:r>
      <w:r>
        <w:t xml:space="preserve">;  </w:t>
      </w:r>
      <w:r>
        <w:rPr>
          <w:color w:val="3F7F5F"/>
        </w:rPr>
        <w:t xml:space="preserve">// </w:t>
      </w:r>
      <w:r>
        <w:rPr>
          <w:color w:val="3F7F5F"/>
        </w:rPr>
        <w:t>全屏（开屏广告专用）</w:t>
      </w:r>
    </w:p>
    <w:p w:rsidR="00D92D44" w:rsidRDefault="00D92D44" w:rsidP="00107064">
      <w:r>
        <w:t xml:space="preserve">        }</w:t>
      </w:r>
    </w:p>
    <w:p w:rsidR="00D92D44" w:rsidRDefault="00D92D44" w:rsidP="00107064">
      <w:r>
        <w:t xml:space="preserve">        </w:t>
      </w:r>
      <w:r>
        <w:rPr>
          <w:b/>
          <w:bCs/>
          <w:color w:val="7F0055"/>
        </w:rPr>
        <w:t>optional</w:t>
      </w:r>
      <w:r>
        <w:t xml:space="preserve"> Position position = </w:t>
      </w:r>
      <w:r>
        <w:rPr>
          <w:color w:val="7D7D7D"/>
        </w:rPr>
        <w:t>9</w:t>
      </w:r>
      <w:r>
        <w:t>;</w:t>
      </w:r>
    </w:p>
    <w:p w:rsidR="00D92D44" w:rsidRDefault="00D92D44" w:rsidP="00107064">
      <w:r>
        <w:t xml:space="preserve">        </w:t>
      </w:r>
    </w:p>
    <w:p w:rsidR="00D92D44" w:rsidRDefault="00D92D44" w:rsidP="00107064">
      <w:r>
        <w:t xml:space="preserve">        </w:t>
      </w:r>
      <w:r>
        <w:rPr>
          <w:color w:val="3F7F5F"/>
        </w:rPr>
        <w:t xml:space="preserve">// </w:t>
      </w:r>
      <w:r>
        <w:rPr>
          <w:color w:val="3F7F5F"/>
        </w:rPr>
        <w:t>广告位填充物料必选素材</w:t>
      </w:r>
    </w:p>
    <w:p w:rsidR="00D92D44" w:rsidRDefault="00D92D44" w:rsidP="00107064">
      <w:r>
        <w:t xml:space="preserve">        </w:t>
      </w:r>
      <w:r>
        <w:rPr>
          <w:b/>
          <w:bCs/>
          <w:color w:val="7F0055"/>
        </w:rPr>
        <w:t>enum</w:t>
      </w:r>
      <w:r>
        <w:t xml:space="preserve"> Asset {</w:t>
      </w:r>
    </w:p>
    <w:p w:rsidR="00D92D44" w:rsidRDefault="00D92D44" w:rsidP="00107064">
      <w:r>
        <w:t xml:space="preserve">            TITLE = </w:t>
      </w:r>
      <w:r>
        <w:rPr>
          <w:color w:val="7D7D7D"/>
        </w:rPr>
        <w:t>1</w:t>
      </w:r>
      <w:r>
        <w:t xml:space="preserve">; </w:t>
      </w:r>
      <w:r>
        <w:rPr>
          <w:color w:val="3F7F5F"/>
        </w:rPr>
        <w:t>//</w:t>
      </w:r>
      <w:r>
        <w:rPr>
          <w:color w:val="3F7F5F"/>
        </w:rPr>
        <w:t>推广标题</w:t>
      </w:r>
    </w:p>
    <w:p w:rsidR="00D92D44" w:rsidRDefault="00D92D44" w:rsidP="00107064">
      <w:r>
        <w:t xml:space="preserve">            TEXT = </w:t>
      </w:r>
      <w:r>
        <w:rPr>
          <w:color w:val="7D7D7D"/>
        </w:rPr>
        <w:t>2</w:t>
      </w:r>
      <w:r>
        <w:t xml:space="preserve">; </w:t>
      </w:r>
      <w:r>
        <w:rPr>
          <w:color w:val="3F7F5F"/>
        </w:rPr>
        <w:t>//</w:t>
      </w:r>
      <w:r>
        <w:rPr>
          <w:color w:val="3F7F5F"/>
        </w:rPr>
        <w:t>推广摘要信息</w:t>
      </w:r>
    </w:p>
    <w:p w:rsidR="00D92D44" w:rsidRDefault="00D92D44" w:rsidP="00107064">
      <w:r>
        <w:t xml:space="preserve">            ICON_IMAGE = </w:t>
      </w:r>
      <w:r>
        <w:rPr>
          <w:color w:val="7D7D7D"/>
        </w:rPr>
        <w:t>3</w:t>
      </w:r>
      <w:r>
        <w:t xml:space="preserve">; </w:t>
      </w:r>
      <w:r>
        <w:rPr>
          <w:color w:val="3F7F5F"/>
        </w:rPr>
        <w:t>//</w:t>
      </w:r>
      <w:r>
        <w:rPr>
          <w:color w:val="3F7F5F"/>
        </w:rPr>
        <w:t>广告</w:t>
      </w:r>
      <w:r>
        <w:rPr>
          <w:color w:val="3F7F5F"/>
          <w:u w:val="single"/>
        </w:rPr>
        <w:t>Logo</w:t>
      </w:r>
    </w:p>
    <w:p w:rsidR="00D92D44" w:rsidRDefault="00D92D44" w:rsidP="00107064">
      <w:r>
        <w:t xml:space="preserve">            MAIN_IMAGE = </w:t>
      </w:r>
      <w:r>
        <w:rPr>
          <w:color w:val="7D7D7D"/>
        </w:rPr>
        <w:t>4</w:t>
      </w:r>
      <w:r>
        <w:t xml:space="preserve">; </w:t>
      </w:r>
      <w:r>
        <w:rPr>
          <w:color w:val="3F7F5F"/>
        </w:rPr>
        <w:t>//</w:t>
      </w:r>
      <w:r>
        <w:rPr>
          <w:color w:val="3F7F5F"/>
        </w:rPr>
        <w:t>图片信息</w:t>
      </w:r>
    </w:p>
    <w:p w:rsidR="00D92D44" w:rsidRDefault="00D92D44" w:rsidP="00107064">
      <w:r>
        <w:t xml:space="preserve">        }</w:t>
      </w:r>
    </w:p>
    <w:p w:rsidR="00D92D44" w:rsidRDefault="00D92D44" w:rsidP="00107064">
      <w:r>
        <w:t xml:space="preserve">        </w:t>
      </w:r>
      <w:r w:rsidR="006057E3">
        <w:rPr>
          <w:b/>
          <w:bCs/>
          <w:color w:val="7F0055"/>
        </w:rPr>
        <w:t>optional</w:t>
      </w:r>
      <w:r w:rsidR="006057E3">
        <w:t xml:space="preserve"> </w:t>
      </w:r>
      <w:r>
        <w:t xml:space="preserve">Asset asset = </w:t>
      </w:r>
      <w:r>
        <w:rPr>
          <w:color w:val="7D7D7D"/>
        </w:rPr>
        <w:t>10</w:t>
      </w:r>
      <w:r>
        <w:t>;</w:t>
      </w:r>
      <w:r w:rsidR="003E78DB">
        <w:t xml:space="preserve">   //</w:t>
      </w:r>
      <w:r w:rsidR="003E78DB">
        <w:rPr>
          <w:rFonts w:hint="eastAsia"/>
        </w:rPr>
        <w:t>废弃不用</w:t>
      </w:r>
    </w:p>
    <w:p w:rsidR="00D92D44" w:rsidRDefault="00D92D44" w:rsidP="00107064">
      <w:r>
        <w:t xml:space="preserve">        </w:t>
      </w:r>
    </w:p>
    <w:p w:rsidR="00D92D44" w:rsidRDefault="00D92D44" w:rsidP="00107064">
      <w:r>
        <w:t xml:space="preserve">        </w:t>
      </w:r>
      <w:r>
        <w:rPr>
          <w:color w:val="3F7F5F"/>
        </w:rPr>
        <w:t xml:space="preserve">// </w:t>
      </w:r>
      <w:r>
        <w:rPr>
          <w:color w:val="3F7F5F"/>
        </w:rPr>
        <w:t>交互类型</w:t>
      </w:r>
      <w:r>
        <w:rPr>
          <w:color w:val="3F7F5F"/>
        </w:rPr>
        <w:t xml:space="preserve">     1</w:t>
      </w:r>
      <w:r>
        <w:rPr>
          <w:color w:val="3F7F5F"/>
        </w:rPr>
        <w:t>使用浏览器打开网页</w:t>
      </w:r>
      <w:r>
        <w:rPr>
          <w:color w:val="3F7F5F"/>
        </w:rPr>
        <w:t>, 2</w:t>
      </w:r>
      <w:r>
        <w:rPr>
          <w:color w:val="3F7F5F"/>
        </w:rPr>
        <w:t>下载应用</w:t>
      </w:r>
      <w:r>
        <w:rPr>
          <w:color w:val="3F7F5F"/>
        </w:rPr>
        <w:t>,3</w:t>
      </w:r>
      <w:r>
        <w:rPr>
          <w:color w:val="3F7F5F"/>
        </w:rPr>
        <w:t>拨打电话</w:t>
      </w:r>
      <w:r>
        <w:rPr>
          <w:color w:val="3F7F5F"/>
        </w:rPr>
        <w:t>,4</w:t>
      </w:r>
      <w:r>
        <w:rPr>
          <w:color w:val="3F7F5F"/>
        </w:rPr>
        <w:t>发送短信</w:t>
      </w:r>
      <w:r>
        <w:rPr>
          <w:color w:val="3F7F5F"/>
        </w:rPr>
        <w:t>,5</w:t>
      </w:r>
      <w:r>
        <w:rPr>
          <w:color w:val="3F7F5F"/>
        </w:rPr>
        <w:t>发送邮件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repeated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interaction_type = </w:t>
      </w:r>
      <w:r>
        <w:rPr>
          <w:color w:val="7D7D7D"/>
        </w:rPr>
        <w:t>11</w:t>
      </w:r>
      <w:r>
        <w:t xml:space="preserve">; </w:t>
      </w:r>
    </w:p>
    <w:p w:rsidR="00D92D44" w:rsidRDefault="00D92D44" w:rsidP="00107064">
      <w:r>
        <w:tab/>
        <w:t xml:space="preserve">       </w:t>
      </w:r>
      <w:r>
        <w:rPr>
          <w:color w:val="3F7F5F"/>
        </w:rPr>
        <w:t xml:space="preserve">// </w:t>
      </w:r>
      <w:r>
        <w:rPr>
          <w:color w:val="3F7F5F"/>
        </w:rPr>
        <w:t>实际宽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real_width = </w:t>
      </w:r>
      <w:r>
        <w:rPr>
          <w:color w:val="7D7D7D"/>
        </w:rPr>
        <w:t>12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实际高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real_height = </w:t>
      </w:r>
      <w:r>
        <w:rPr>
          <w:color w:val="7D7D7D"/>
        </w:rPr>
        <w:t>13</w:t>
      </w:r>
      <w:r>
        <w:t>;</w:t>
      </w:r>
    </w:p>
    <w:p w:rsidR="00D92D44" w:rsidRDefault="00D92D44" w:rsidP="00107064"/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视频广告的最大时长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max_video_duration = </w:t>
      </w:r>
      <w:r>
        <w:rPr>
          <w:color w:val="7D7D7D"/>
        </w:rPr>
        <w:t>14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视频广告的最小时长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min_video_duration = </w:t>
      </w:r>
      <w:r>
        <w:rPr>
          <w:color w:val="7D7D7D"/>
        </w:rPr>
        <w:t>15</w:t>
      </w:r>
      <w:r>
        <w:t>;</w:t>
      </w:r>
    </w:p>
    <w:p w:rsidR="00D92D44" w:rsidRDefault="00D92D44" w:rsidP="00107064"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视频广告的播放延时，</w:t>
      </w:r>
      <w:r>
        <w:rPr>
          <w:color w:val="3F7F5F"/>
        </w:rPr>
        <w:t>0</w:t>
      </w:r>
      <w:r>
        <w:rPr>
          <w:color w:val="3F7F5F"/>
        </w:rPr>
        <w:t>及正整数表示前贴</w:t>
      </w:r>
      <w:r>
        <w:rPr>
          <w:color w:val="3F7F5F"/>
        </w:rPr>
        <w:t>,-1</w:t>
      </w:r>
      <w:r>
        <w:rPr>
          <w:color w:val="3F7F5F"/>
        </w:rPr>
        <w:t>表示中贴</w:t>
      </w:r>
      <w:r>
        <w:rPr>
          <w:color w:val="3F7F5F"/>
        </w:rPr>
        <w:t>,-2</w:t>
      </w:r>
      <w:r>
        <w:rPr>
          <w:color w:val="3F7F5F"/>
        </w:rPr>
        <w:t>表示后贴</w:t>
      </w:r>
    </w:p>
    <w:p w:rsidR="00D92D44" w:rsidRDefault="00D92D44" w:rsidP="00107064">
      <w:r>
        <w:tab/>
      </w:r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video_start_delay = </w:t>
      </w:r>
      <w:r>
        <w:rPr>
          <w:color w:val="7D7D7D"/>
        </w:rPr>
        <w:t>16</w:t>
      </w:r>
      <w:r>
        <w:t>;</w:t>
      </w:r>
    </w:p>
    <w:p w:rsidR="008234BE" w:rsidRDefault="008234BE" w:rsidP="00107064"/>
    <w:p w:rsidR="008234BE" w:rsidRDefault="008234BE" w:rsidP="008234BE">
      <w:pPr>
        <w:autoSpaceDE w:val="0"/>
        <w:autoSpaceDN w:val="0"/>
        <w:adjustRightInd w:val="0"/>
        <w:ind w:firstLineChars="450" w:firstLine="90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kern w:val="0"/>
          <w:sz w:val="20"/>
        </w:rPr>
        <w:t xml:space="preserve">// </w:t>
      </w:r>
      <w:r>
        <w:rPr>
          <w:rFonts w:ascii="Consolas" w:hAnsi="Consolas" w:cs="Consolas"/>
          <w:kern w:val="0"/>
          <w:sz w:val="20"/>
        </w:rPr>
        <w:t>必须返回元素（原生广告使用）</w:t>
      </w:r>
    </w:p>
    <w:p w:rsidR="008234BE" w:rsidRDefault="008234BE" w:rsidP="008234BE">
      <w:r>
        <w:rPr>
          <w:rFonts w:ascii="Consolas" w:hAnsi="Consolas" w:cs="Consolas"/>
          <w:kern w:val="0"/>
          <w:sz w:val="20"/>
        </w:rPr>
        <w:tab/>
      </w:r>
      <w:r>
        <w:rPr>
          <w:rFonts w:ascii="Consolas" w:hAnsi="Consolas" w:cs="Consolas"/>
          <w:kern w:val="0"/>
          <w:sz w:val="20"/>
        </w:rPr>
        <w:tab/>
      </w:r>
      <w:r w:rsidR="00F1464F">
        <w:rPr>
          <w:b/>
          <w:bCs/>
          <w:color w:val="7F0055"/>
        </w:rPr>
        <w:t>repeated</w:t>
      </w:r>
      <w:r w:rsidR="00F1464F">
        <w:t xml:space="preserve"> </w:t>
      </w:r>
      <w:r>
        <w:rPr>
          <w:rFonts w:ascii="Consolas" w:hAnsi="Consolas" w:cs="Consolas"/>
          <w:kern w:val="0"/>
          <w:sz w:val="20"/>
        </w:rPr>
        <w:t>Asset req_elements = 17;</w:t>
      </w:r>
    </w:p>
    <w:p w:rsidR="00D92D44" w:rsidRDefault="00D92D44" w:rsidP="00107064">
      <w:r>
        <w:t xml:space="preserve">        </w:t>
      </w:r>
    </w:p>
    <w:p w:rsidR="00D92D44" w:rsidRDefault="00D92D44" w:rsidP="00107064">
      <w:r>
        <w:tab/>
        <w:t>}</w:t>
      </w:r>
    </w:p>
    <w:p w:rsidR="00D92D44" w:rsidRDefault="00D92D44" w:rsidP="00107064"/>
    <w:p w:rsidR="00D92D44" w:rsidRDefault="00D92D44" w:rsidP="00107064">
      <w:r>
        <w:tab/>
      </w:r>
      <w:r>
        <w:rPr>
          <w:color w:val="3F7F5F"/>
        </w:rPr>
        <w:t xml:space="preserve">// </w:t>
      </w:r>
      <w:r>
        <w:rPr>
          <w:color w:val="3F7F5F"/>
        </w:rPr>
        <w:t>默认每次请求一个广告位</w:t>
      </w:r>
    </w:p>
    <w:p w:rsidR="00D92D44" w:rsidRDefault="00D92D44" w:rsidP="00107064">
      <w:r>
        <w:tab/>
      </w:r>
      <w:r>
        <w:rPr>
          <w:b/>
          <w:bCs/>
          <w:color w:val="7F0055"/>
        </w:rPr>
        <w:t>repeated</w:t>
      </w:r>
      <w:r>
        <w:t xml:space="preserve"> AdSlot adslot = </w:t>
      </w:r>
      <w:r>
        <w:rPr>
          <w:color w:val="7D7D7D"/>
        </w:rPr>
        <w:t>20</w:t>
      </w:r>
      <w:r>
        <w:t>;</w:t>
      </w:r>
    </w:p>
    <w:p w:rsidR="00D92D44" w:rsidRDefault="00D92D44" w:rsidP="00107064"/>
    <w:p w:rsidR="00D92D44" w:rsidRDefault="00D92D44" w:rsidP="00107064">
      <w:r>
        <w:tab/>
      </w:r>
      <w:r>
        <w:rPr>
          <w:color w:val="3F7F5F"/>
        </w:rPr>
        <w:t xml:space="preserve">// **** </w:t>
      </w:r>
      <w:r>
        <w:rPr>
          <w:color w:val="3F7F5F"/>
        </w:rPr>
        <w:t>系统使用</w:t>
      </w:r>
      <w:r>
        <w:rPr>
          <w:color w:val="3F7F5F"/>
        </w:rPr>
        <w:t xml:space="preserve"> ****</w:t>
      </w:r>
    </w:p>
    <w:p w:rsidR="00D92D44" w:rsidRDefault="00D92D44" w:rsidP="00107064">
      <w:r>
        <w:tab/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bool</w:t>
      </w:r>
      <w:r>
        <w:t xml:space="preserve"> is_test = </w:t>
      </w:r>
      <w:r>
        <w:rPr>
          <w:color w:val="7D7D7D"/>
        </w:rPr>
        <w:t>21</w:t>
      </w:r>
      <w:r>
        <w:t xml:space="preserve"> [</w:t>
      </w:r>
      <w:r>
        <w:rPr>
          <w:b/>
          <w:bCs/>
          <w:color w:val="7F0055"/>
        </w:rPr>
        <w:t>default</w:t>
      </w:r>
      <w:r>
        <w:t xml:space="preserve"> = </w:t>
      </w:r>
      <w:r>
        <w:rPr>
          <w:b/>
          <w:bCs/>
          <w:color w:val="7F0055"/>
        </w:rPr>
        <w:t>false</w:t>
      </w:r>
      <w:r>
        <w:t>];</w:t>
      </w:r>
    </w:p>
    <w:p w:rsidR="00D92D44" w:rsidRDefault="00D92D44" w:rsidP="00107064"/>
    <w:p w:rsidR="00D92D44" w:rsidRDefault="00D92D44" w:rsidP="00107064">
      <w:r>
        <w:tab/>
      </w:r>
      <w:r>
        <w:rPr>
          <w:b/>
          <w:bCs/>
          <w:color w:val="7F0055"/>
        </w:rPr>
        <w:t>message</w:t>
      </w:r>
      <w:r>
        <w:t xml:space="preserve"> Forum{</w:t>
      </w:r>
    </w:p>
    <w:p w:rsidR="00D92D44" w:rsidRDefault="00D92D44" w:rsidP="00107064"/>
    <w:p w:rsidR="00D92D44" w:rsidRDefault="00F5106C" w:rsidP="00107064">
      <w:r>
        <w:t xml:space="preserve">       </w:t>
      </w:r>
      <w:r w:rsidR="00D92D44">
        <w:rPr>
          <w:color w:val="3F7F5F"/>
        </w:rPr>
        <w:t xml:space="preserve">// </w:t>
      </w:r>
      <w:r w:rsidR="00D92D44">
        <w:rPr>
          <w:color w:val="3F7F5F"/>
        </w:rPr>
        <w:t>贴吧广告位</w:t>
      </w:r>
      <w:r w:rsidR="00D92D44">
        <w:rPr>
          <w:color w:val="3F7F5F"/>
        </w:rPr>
        <w:t>TypeId,</w:t>
      </w:r>
      <w:r w:rsidR="00D92D44">
        <w:rPr>
          <w:color w:val="3F7F5F"/>
        </w:rPr>
        <w:t>多个</w:t>
      </w:r>
      <w:r w:rsidR="00D92D44">
        <w:rPr>
          <w:color w:val="3F7F5F"/>
        </w:rPr>
        <w:t xml:space="preserve">type </w:t>
      </w:r>
      <w:r w:rsidR="00D92D44">
        <w:rPr>
          <w:color w:val="3F7F5F"/>
        </w:rPr>
        <w:t>以逗号分隔。返回多个</w:t>
      </w:r>
      <w:r w:rsidR="00D92D44">
        <w:rPr>
          <w:color w:val="3F7F5F"/>
        </w:rPr>
        <w:t>type</w:t>
      </w:r>
      <w:r w:rsidR="00D92D44">
        <w:rPr>
          <w:color w:val="3F7F5F"/>
        </w:rPr>
        <w:t>返回时对应多个</w:t>
      </w:r>
      <w:r w:rsidR="00D92D44">
        <w:rPr>
          <w:color w:val="3F7F5F"/>
        </w:rPr>
        <w:t xml:space="preserve"> ad </w:t>
      </w:r>
      <w:r w:rsidR="00D92D44">
        <w:rPr>
          <w:color w:val="3F7F5F"/>
        </w:rPr>
        <w:t>每一个</w:t>
      </w:r>
      <w:r w:rsidR="00D92D44">
        <w:rPr>
          <w:color w:val="3F7F5F"/>
        </w:rPr>
        <w:t>ad</w:t>
      </w:r>
      <w:r w:rsidR="00D92D44">
        <w:rPr>
          <w:color w:val="3F7F5F"/>
        </w:rPr>
        <w:t>对象对应一个</w:t>
      </w:r>
      <w:r w:rsidR="00D92D44">
        <w:rPr>
          <w:color w:val="3F7F5F"/>
        </w:rPr>
        <w:t xml:space="preserve"> </w:t>
      </w:r>
      <w:r w:rsidR="00D92D44">
        <w:rPr>
          <w:color w:val="3F7F5F"/>
          <w:u w:val="single"/>
        </w:rPr>
        <w:t>typeid</w:t>
      </w:r>
    </w:p>
    <w:p w:rsidR="00D92D44" w:rsidRDefault="00210BF7" w:rsidP="00107064">
      <w:r>
        <w:tab/>
        <w:t xml:space="preserve">   </w:t>
      </w:r>
      <w:r w:rsidR="00D92D44">
        <w:rPr>
          <w:b/>
          <w:bCs/>
          <w:color w:val="7F0055"/>
        </w:rPr>
        <w:t>required</w:t>
      </w:r>
      <w:r w:rsidR="00D92D44">
        <w:t xml:space="preserve"> </w:t>
      </w:r>
      <w:r w:rsidR="00D92D44">
        <w:rPr>
          <w:b/>
          <w:bCs/>
          <w:color w:val="7F0055"/>
        </w:rPr>
        <w:t>string</w:t>
      </w:r>
      <w:r w:rsidR="00D92D44">
        <w:t xml:space="preserve"> typeId= </w:t>
      </w:r>
      <w:r w:rsidR="00D92D44">
        <w:rPr>
          <w:color w:val="7D7D7D"/>
        </w:rPr>
        <w:t>1</w:t>
      </w:r>
      <w:r w:rsidR="00D92D44">
        <w:t>;</w:t>
      </w:r>
    </w:p>
    <w:p w:rsidR="00B82F3E" w:rsidRDefault="00B82F3E" w:rsidP="00B82F3E">
      <w:r>
        <w:rPr>
          <w:rFonts w:hint="eastAsia"/>
        </w:rPr>
        <w:t xml:space="preserve">       </w:t>
      </w:r>
    </w:p>
    <w:p w:rsidR="00B82F3E" w:rsidRPr="00F5106C" w:rsidRDefault="00B82F3E" w:rsidP="00B82F3E">
      <w:pPr>
        <w:rPr>
          <w:color w:val="3F7F5F"/>
        </w:rPr>
      </w:pPr>
      <w:r>
        <w:rPr>
          <w:rFonts w:hint="eastAsia"/>
        </w:rPr>
        <w:t xml:space="preserve">       </w:t>
      </w:r>
      <w:r w:rsidRPr="00B82F3E">
        <w:t>/</w:t>
      </w:r>
      <w:r w:rsidRPr="00F5106C">
        <w:rPr>
          <w:color w:val="3F7F5F"/>
        </w:rPr>
        <w:t>/</w:t>
      </w:r>
      <w:r w:rsidRPr="00F5106C">
        <w:rPr>
          <w:color w:val="3F7F5F"/>
        </w:rPr>
        <w:t>该吧所属的一级目录</w:t>
      </w:r>
      <w:r w:rsidRPr="00F5106C">
        <w:rPr>
          <w:color w:val="3F7F5F"/>
        </w:rPr>
        <w:t xml:space="preserve">  </w:t>
      </w:r>
      <w:r w:rsidRPr="00F5106C">
        <w:rPr>
          <w:color w:val="3F7F5F"/>
        </w:rPr>
        <w:t>地区</w:t>
      </w:r>
    </w:p>
    <w:p w:rsidR="00B82F3E" w:rsidRPr="00B82F3E" w:rsidRDefault="00B82F3E" w:rsidP="00B82F3E">
      <w:r w:rsidRPr="00B82F3E">
        <w:tab/>
        <w:t xml:space="preserve">   </w:t>
      </w:r>
      <w:r w:rsidRPr="00B82F3E">
        <w:rPr>
          <w:b/>
          <w:bCs/>
          <w:color w:val="7F0055"/>
        </w:rPr>
        <w:t>optional</w:t>
      </w:r>
      <w:r w:rsidRPr="00B82F3E">
        <w:t xml:space="preserve"> </w:t>
      </w:r>
      <w:r w:rsidRPr="00B82F3E">
        <w:rPr>
          <w:b/>
          <w:bCs/>
          <w:color w:val="7F0055"/>
        </w:rPr>
        <w:t>string</w:t>
      </w:r>
      <w:r w:rsidRPr="00B82F3E">
        <w:t xml:space="preserve"> forumDir = 2;</w:t>
      </w:r>
    </w:p>
    <w:p w:rsidR="00B82F3E" w:rsidRPr="00B82F3E" w:rsidRDefault="00B82F3E" w:rsidP="00B82F3E">
      <w:r w:rsidRPr="00B82F3E">
        <w:tab/>
      </w:r>
      <w:r w:rsidRPr="00B82F3E">
        <w:tab/>
      </w:r>
    </w:p>
    <w:p w:rsidR="00B82F3E" w:rsidRPr="00F5106C" w:rsidRDefault="00B82F3E" w:rsidP="00B82F3E">
      <w:pPr>
        <w:rPr>
          <w:color w:val="3F7F5F"/>
        </w:rPr>
      </w:pPr>
      <w:r w:rsidRPr="00B82F3E">
        <w:tab/>
        <w:t xml:space="preserve">   </w:t>
      </w:r>
      <w:r w:rsidRPr="00F5106C">
        <w:rPr>
          <w:color w:val="3F7F5F"/>
        </w:rPr>
        <w:t>//</w:t>
      </w:r>
      <w:r w:rsidRPr="00F5106C">
        <w:rPr>
          <w:color w:val="3F7F5F"/>
        </w:rPr>
        <w:t>该吧所属的二级目录</w:t>
      </w:r>
      <w:r w:rsidRPr="00F5106C">
        <w:rPr>
          <w:color w:val="3F7F5F"/>
        </w:rPr>
        <w:t xml:space="preserve">  </w:t>
      </w:r>
      <w:r w:rsidRPr="00F5106C">
        <w:rPr>
          <w:color w:val="3F7F5F"/>
        </w:rPr>
        <w:t>黑龙江</w:t>
      </w:r>
    </w:p>
    <w:p w:rsidR="00B82F3E" w:rsidRPr="00B82F3E" w:rsidRDefault="00B82F3E" w:rsidP="00B82F3E">
      <w:r w:rsidRPr="00B82F3E">
        <w:tab/>
        <w:t xml:space="preserve">   </w:t>
      </w:r>
      <w:r w:rsidRPr="00B82F3E">
        <w:rPr>
          <w:b/>
          <w:bCs/>
          <w:color w:val="7F0055"/>
        </w:rPr>
        <w:t>optional</w:t>
      </w:r>
      <w:r w:rsidRPr="00B82F3E">
        <w:t xml:space="preserve"> </w:t>
      </w:r>
      <w:r w:rsidRPr="00B82F3E">
        <w:rPr>
          <w:b/>
          <w:bCs/>
          <w:color w:val="7F0055"/>
        </w:rPr>
        <w:t>string</w:t>
      </w:r>
      <w:r w:rsidRPr="00B82F3E">
        <w:t xml:space="preserve"> forumSecondDir = 3;</w:t>
      </w:r>
    </w:p>
    <w:p w:rsidR="00B82F3E" w:rsidRPr="00B82F3E" w:rsidRDefault="00B82F3E" w:rsidP="00B82F3E">
      <w:r w:rsidRPr="00B82F3E">
        <w:tab/>
      </w:r>
      <w:r w:rsidRPr="00B82F3E">
        <w:tab/>
      </w:r>
    </w:p>
    <w:p w:rsidR="00B82F3E" w:rsidRPr="00F5106C" w:rsidRDefault="00B82F3E" w:rsidP="00B82F3E">
      <w:pPr>
        <w:rPr>
          <w:color w:val="3F7F5F"/>
        </w:rPr>
      </w:pPr>
      <w:r w:rsidRPr="00B82F3E">
        <w:tab/>
        <w:t xml:space="preserve">   </w:t>
      </w:r>
      <w:r w:rsidRPr="00F5106C">
        <w:rPr>
          <w:color w:val="3F7F5F"/>
        </w:rPr>
        <w:t xml:space="preserve">// </w:t>
      </w:r>
      <w:r w:rsidRPr="00F5106C">
        <w:rPr>
          <w:color w:val="3F7F5F"/>
        </w:rPr>
        <w:t>该吧发布商设置的底价，单位分</w:t>
      </w:r>
      <w:r w:rsidRPr="00F5106C">
        <w:rPr>
          <w:color w:val="3F7F5F"/>
        </w:rPr>
        <w:t xml:space="preserve">/CPM </w:t>
      </w:r>
      <w:r w:rsidRPr="00F5106C">
        <w:rPr>
          <w:color w:val="3F7F5F"/>
        </w:rPr>
        <w:t>逗号分隔</w:t>
      </w:r>
      <w:r w:rsidRPr="00F5106C">
        <w:rPr>
          <w:color w:val="3F7F5F"/>
        </w:rPr>
        <w:t xml:space="preserve"> </w:t>
      </w:r>
      <w:r w:rsidRPr="00F5106C">
        <w:rPr>
          <w:color w:val="3F7F5F"/>
        </w:rPr>
        <w:t>每个</w:t>
      </w:r>
      <w:r w:rsidRPr="00F5106C">
        <w:rPr>
          <w:color w:val="3F7F5F"/>
        </w:rPr>
        <w:t xml:space="preserve">type </w:t>
      </w:r>
      <w:r w:rsidRPr="00F5106C">
        <w:rPr>
          <w:color w:val="3F7F5F"/>
        </w:rPr>
        <w:t>对应一个底价</w:t>
      </w:r>
      <w:r w:rsidRPr="00F5106C">
        <w:rPr>
          <w:color w:val="3F7F5F"/>
        </w:rPr>
        <w:t xml:space="preserve"> 0.8,0.6</w:t>
      </w:r>
    </w:p>
    <w:p w:rsidR="00B82F3E" w:rsidRDefault="00B82F3E" w:rsidP="00B82F3E">
      <w:r w:rsidRPr="00B82F3E">
        <w:tab/>
        <w:t xml:space="preserve">   </w:t>
      </w:r>
      <w:r w:rsidRPr="00B82F3E">
        <w:rPr>
          <w:b/>
          <w:bCs/>
          <w:color w:val="7F0055"/>
        </w:rPr>
        <w:t>optional</w:t>
      </w:r>
      <w:r w:rsidRPr="00B82F3E">
        <w:t xml:space="preserve"> </w:t>
      </w:r>
      <w:r w:rsidRPr="00B82F3E">
        <w:rPr>
          <w:b/>
          <w:bCs/>
          <w:color w:val="7F0055"/>
        </w:rPr>
        <w:t>string</w:t>
      </w:r>
      <w:r w:rsidRPr="00B82F3E">
        <w:t xml:space="preserve"> minimumCpm = 4;</w:t>
      </w:r>
    </w:p>
    <w:p w:rsidR="00464DEA" w:rsidRPr="00464DEA" w:rsidRDefault="00464DEA" w:rsidP="00B82F3E">
      <w:pPr>
        <w:rPr>
          <w:color w:val="3F7F5F"/>
        </w:rPr>
      </w:pPr>
    </w:p>
    <w:p w:rsidR="00464DEA" w:rsidRPr="00464DEA" w:rsidRDefault="00464DEA" w:rsidP="00464DEA">
      <w:pPr>
        <w:rPr>
          <w:color w:val="3F7F5F"/>
        </w:rPr>
      </w:pPr>
      <w:r w:rsidRPr="00464DEA">
        <w:rPr>
          <w:rFonts w:hint="eastAsia"/>
          <w:color w:val="3F7F5F"/>
        </w:rPr>
        <w:t xml:space="preserve">      </w:t>
      </w:r>
      <w:r>
        <w:rPr>
          <w:color w:val="3F7F5F"/>
        </w:rPr>
        <w:t xml:space="preserve"> </w:t>
      </w:r>
      <w:r w:rsidRPr="00464DEA">
        <w:rPr>
          <w:rFonts w:hint="eastAsia"/>
          <w:color w:val="3F7F5F"/>
        </w:rPr>
        <w:t xml:space="preserve">// </w:t>
      </w:r>
      <w:r>
        <w:rPr>
          <w:rFonts w:hint="eastAsia"/>
          <w:color w:val="3F7F5F"/>
        </w:rPr>
        <w:t>本次请求需要的</w:t>
      </w:r>
      <w:r w:rsidRPr="00464DEA">
        <w:rPr>
          <w:rFonts w:hint="eastAsia"/>
          <w:color w:val="3F7F5F"/>
        </w:rPr>
        <w:t>广告数量</w:t>
      </w:r>
      <w:r>
        <w:rPr>
          <w:rFonts w:hint="eastAsia"/>
          <w:color w:val="3F7F5F"/>
        </w:rPr>
        <w:t>，也可少返回或者多返回不影响参与竞价。</w:t>
      </w:r>
    </w:p>
    <w:p w:rsidR="00464DEA" w:rsidRPr="00B82F3E" w:rsidRDefault="00464DEA" w:rsidP="00464DEA">
      <w:r>
        <w:tab/>
        <w:t xml:space="preserve">   </w:t>
      </w:r>
      <w:r>
        <w:rPr>
          <w:b/>
          <w:bCs/>
          <w:color w:val="7F0055"/>
        </w:rPr>
        <w:t>optional</w:t>
      </w:r>
      <w:r>
        <w:t xml:space="preserve"> </w:t>
      </w:r>
      <w:r>
        <w:rPr>
          <w:b/>
          <w:bCs/>
          <w:color w:val="7F0055"/>
        </w:rPr>
        <w:t>int32</w:t>
      </w:r>
      <w:r>
        <w:t xml:space="preserve"> adCount = 5;</w:t>
      </w:r>
    </w:p>
    <w:p w:rsidR="00D92D44" w:rsidRDefault="00B82F3E" w:rsidP="00B82F3E">
      <w:r w:rsidRPr="00B82F3E">
        <w:tab/>
      </w:r>
      <w:r w:rsidRPr="00B82F3E">
        <w:tab/>
      </w:r>
    </w:p>
    <w:p w:rsidR="00D92D44" w:rsidRDefault="00D92D44" w:rsidP="00107064">
      <w:r>
        <w:t xml:space="preserve">       }</w:t>
      </w:r>
    </w:p>
    <w:p w:rsidR="00D92D44" w:rsidRDefault="00D92D44" w:rsidP="00107064"/>
    <w:p w:rsidR="00D92D44" w:rsidRDefault="00210BF7" w:rsidP="00107064">
      <w:r>
        <w:t xml:space="preserve">       </w:t>
      </w:r>
      <w:r w:rsidR="00D92D44">
        <w:rPr>
          <w:b/>
          <w:bCs/>
          <w:color w:val="7F0055"/>
        </w:rPr>
        <w:t>optional</w:t>
      </w:r>
      <w:r w:rsidR="00D92D44">
        <w:t xml:space="preserve"> Forum forum = </w:t>
      </w:r>
      <w:r w:rsidR="00D92D44">
        <w:rPr>
          <w:color w:val="7D7D7D"/>
        </w:rPr>
        <w:t>30</w:t>
      </w:r>
      <w:r w:rsidR="00D92D44">
        <w:t>;</w:t>
      </w:r>
    </w:p>
    <w:p w:rsidR="00D92D44" w:rsidRDefault="00D92D44" w:rsidP="00107064"/>
    <w:p w:rsidR="00B61558" w:rsidRDefault="00D92D44" w:rsidP="00107064">
      <w:pPr>
        <w:rPr>
          <w:b/>
        </w:rPr>
      </w:pPr>
      <w:r>
        <w:t>}</w:t>
      </w:r>
    </w:p>
    <w:p w:rsidR="00B61558" w:rsidRDefault="00B61558" w:rsidP="00395717">
      <w:pPr>
        <w:spacing w:after="168"/>
      </w:pPr>
    </w:p>
    <w:p w:rsidR="001D4662" w:rsidRDefault="001D4662" w:rsidP="009B4F44">
      <w:pPr>
        <w:spacing w:after="168"/>
        <w:ind w:left="70" w:hanging="10"/>
      </w:pPr>
      <w:r>
        <w:rPr>
          <w:b/>
        </w:rPr>
        <w:t>广告请求接口说明</w:t>
      </w:r>
      <w:r>
        <w:rPr>
          <w:b/>
        </w:rPr>
        <w:t xml:space="preserve"> </w:t>
      </w:r>
    </w:p>
    <w:p w:rsidR="001D4662" w:rsidRDefault="001D4662" w:rsidP="003C4351">
      <w:pPr>
        <w:widowControl/>
        <w:numPr>
          <w:ilvl w:val="0"/>
          <w:numId w:val="6"/>
        </w:numPr>
        <w:spacing w:after="164" w:line="246" w:lineRule="auto"/>
        <w:ind w:right="-15" w:hanging="420"/>
        <w:jc w:val="left"/>
      </w:pPr>
      <w:r>
        <w:t>id</w:t>
      </w:r>
      <w:r>
        <w:t>：请求</w:t>
      </w:r>
      <w:r>
        <w:t xml:space="preserve"> ID</w:t>
      </w:r>
      <w:r>
        <w:t>，明文字符串，唯一标识本次请求。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6"/>
        </w:numPr>
        <w:spacing w:after="164" w:line="246" w:lineRule="auto"/>
        <w:ind w:right="-15" w:hanging="420"/>
        <w:jc w:val="left"/>
      </w:pPr>
      <w:r>
        <w:t>ip</w:t>
      </w:r>
      <w:r>
        <w:t>：用户</w:t>
      </w:r>
      <w:r>
        <w:t xml:space="preserve"> ip </w:t>
      </w:r>
      <w:r>
        <w:t>地址，点分十进制字符串，</w:t>
      </w:r>
      <w:r>
        <w:t xml:space="preserve">utf8 </w:t>
      </w:r>
      <w:r>
        <w:t>格式。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6"/>
        </w:numPr>
        <w:spacing w:after="164" w:line="246" w:lineRule="auto"/>
        <w:ind w:right="-15" w:hanging="420"/>
        <w:jc w:val="left"/>
      </w:pPr>
      <w:r>
        <w:t>user_agent</w:t>
      </w:r>
      <w:r>
        <w:t>：用户</w:t>
      </w:r>
      <w:r>
        <w:t xml:space="preserve"> user agent </w:t>
      </w:r>
      <w:r>
        <w:t>信息，</w:t>
      </w:r>
      <w:r>
        <w:t xml:space="preserve">utf8 </w:t>
      </w:r>
      <w:r>
        <w:t>格式。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6"/>
        </w:numPr>
        <w:spacing w:after="164" w:line="246" w:lineRule="auto"/>
        <w:ind w:right="-15" w:hanging="420"/>
        <w:jc w:val="left"/>
      </w:pPr>
      <w:r>
        <w:t>baidu_user_id</w:t>
      </w:r>
      <w:r>
        <w:t>：百度用户</w:t>
      </w:r>
      <w:r>
        <w:t xml:space="preserve"> id</w:t>
      </w:r>
      <w:r>
        <w:t>，用于标记访问的用户。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6"/>
        </w:numPr>
        <w:spacing w:after="164" w:line="246" w:lineRule="auto"/>
        <w:ind w:right="-15" w:hanging="420"/>
        <w:jc w:val="left"/>
      </w:pPr>
      <w:r>
        <w:t xml:space="preserve">baidu_user_id_version : </w:t>
      </w:r>
      <w:r>
        <w:t>百度用户</w:t>
      </w:r>
      <w:r>
        <w:t xml:space="preserve"> ID </w:t>
      </w:r>
      <w:r>
        <w:t>版本，用于用户</w:t>
      </w:r>
      <w:r>
        <w:t xml:space="preserve"> ID </w:t>
      </w:r>
      <w:r>
        <w:t>升级时使用。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6"/>
        </w:numPr>
        <w:spacing w:after="164" w:line="398" w:lineRule="auto"/>
        <w:ind w:right="-15" w:hanging="420"/>
        <w:jc w:val="left"/>
      </w:pPr>
      <w:r>
        <w:t>user_category</w:t>
      </w:r>
      <w:r>
        <w:t>：用户兴趣信息，按照权重从高到低最多发送</w:t>
      </w:r>
      <w:r>
        <w:t xml:space="preserve"> 4 </w:t>
      </w:r>
      <w:r>
        <w:t>个兴趣信息。对应关系见用户兴趣字典。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6"/>
        </w:numPr>
        <w:spacing w:after="103" w:line="246" w:lineRule="auto"/>
        <w:ind w:right="-15" w:hanging="420"/>
        <w:jc w:val="left"/>
      </w:pPr>
      <w:r>
        <w:t>gender</w:t>
      </w:r>
      <w:r>
        <w:t>：用户性别。该信息为用户行为分析结果，不保证百分百准确。</w:t>
      </w:r>
      <w:r>
        <w:t xml:space="preserve"> </w:t>
      </w:r>
    </w:p>
    <w:tbl>
      <w:tblPr>
        <w:tblStyle w:val="TableGrid"/>
        <w:tblW w:w="9122" w:type="dxa"/>
        <w:tblInd w:w="374" w:type="dxa"/>
        <w:tblCellMar>
          <w:top w:w="83" w:type="dxa"/>
          <w:left w:w="107" w:type="dxa"/>
          <w:right w:w="46" w:type="dxa"/>
        </w:tblCellMar>
        <w:tblLook w:val="04A0" w:firstRow="1" w:lastRow="0" w:firstColumn="1" w:lastColumn="0" w:noHBand="0" w:noVBand="1"/>
      </w:tblPr>
      <w:tblGrid>
        <w:gridCol w:w="1403"/>
        <w:gridCol w:w="7719"/>
      </w:tblGrid>
      <w:tr w:rsidR="001D4662" w:rsidTr="001D4662">
        <w:trPr>
          <w:trHeight w:val="421"/>
        </w:trPr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</w:pPr>
            <w:r>
              <w:t>值</w:t>
            </w:r>
            <w:r>
              <w:t xml:space="preserve"> </w:t>
            </w:r>
          </w:p>
        </w:tc>
        <w:tc>
          <w:tcPr>
            <w:tcW w:w="7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  <w:ind w:left="1"/>
            </w:pPr>
            <w:r>
              <w:t>说明</w:t>
            </w:r>
            <w:r>
              <w:t xml:space="preserve"> </w:t>
            </w:r>
          </w:p>
        </w:tc>
      </w:tr>
      <w:tr w:rsidR="001D4662" w:rsidTr="001D4662">
        <w:trPr>
          <w:trHeight w:val="426"/>
        </w:trPr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UNKNOWN </w:t>
            </w:r>
          </w:p>
        </w:tc>
        <w:tc>
          <w:tcPr>
            <w:tcW w:w="7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未识别性别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MALE </w:t>
            </w:r>
          </w:p>
        </w:tc>
        <w:tc>
          <w:tcPr>
            <w:tcW w:w="7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男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FEMALE </w:t>
            </w:r>
          </w:p>
        </w:tc>
        <w:tc>
          <w:tcPr>
            <w:tcW w:w="7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女</w:t>
            </w:r>
            <w:r>
              <w:t xml:space="preserve"> </w:t>
            </w:r>
          </w:p>
        </w:tc>
      </w:tr>
    </w:tbl>
    <w:p w:rsidR="001D4662" w:rsidRDefault="001D4662" w:rsidP="003C4351">
      <w:pPr>
        <w:widowControl/>
        <w:numPr>
          <w:ilvl w:val="0"/>
          <w:numId w:val="6"/>
        </w:numPr>
        <w:spacing w:after="164" w:line="246" w:lineRule="auto"/>
        <w:ind w:right="-15" w:hanging="420"/>
        <w:jc w:val="left"/>
      </w:pPr>
      <w:r>
        <w:t>detected_language</w:t>
      </w:r>
      <w:r>
        <w:t>：页面语言。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6"/>
        </w:numPr>
        <w:spacing w:after="164" w:line="246" w:lineRule="auto"/>
        <w:ind w:right="-15" w:hanging="420"/>
        <w:jc w:val="left"/>
      </w:pPr>
      <w:r>
        <w:lastRenderedPageBreak/>
        <w:t>flash_version</w:t>
      </w:r>
      <w:r>
        <w:t>：</w:t>
      </w:r>
      <w:r>
        <w:t xml:space="preserve">flash </w:t>
      </w:r>
      <w:r>
        <w:t>版本。当前浏览器或者设备上的</w:t>
      </w:r>
      <w:r>
        <w:t xml:space="preserve"> flash </w:t>
      </w:r>
      <w:r>
        <w:t>播放器版本。</w:t>
      </w:r>
      <w:r>
        <w:rPr>
          <w:rFonts w:ascii="Courier New" w:eastAsia="Courier New" w:hAnsi="Courier New" w:cs="Courier New"/>
        </w:rPr>
        <w:t xml:space="preserve"> </w:t>
      </w:r>
      <w:r>
        <w:t>[10]coordinate</w:t>
      </w:r>
      <w:r>
        <w:t>：坐标信息。根据能获取的数据提供百度坐标体系数据或国测局标准、国际经纬度坐标标准的数据。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7"/>
        </w:numPr>
        <w:spacing w:after="164" w:line="246" w:lineRule="auto"/>
        <w:ind w:right="-15" w:hanging="420"/>
        <w:jc w:val="left"/>
      </w:pPr>
      <w:r>
        <w:t>userLocation</w:t>
      </w:r>
      <w:r>
        <w:t>：用户位置信息。</w:t>
      </w:r>
    </w:p>
    <w:p w:rsidR="001D4662" w:rsidRDefault="001D4662" w:rsidP="003C4351">
      <w:pPr>
        <w:widowControl/>
        <w:numPr>
          <w:ilvl w:val="0"/>
          <w:numId w:val="7"/>
        </w:numPr>
        <w:spacing w:after="164" w:line="246" w:lineRule="auto"/>
        <w:ind w:right="-15" w:hanging="420"/>
        <w:jc w:val="left"/>
      </w:pPr>
      <w:r>
        <w:t>url</w:t>
      </w:r>
      <w:r>
        <w:t>：广告位所在的</w:t>
      </w:r>
      <w:r>
        <w:t xml:space="preserve"> url </w:t>
      </w:r>
      <w:r>
        <w:t>信息。</w:t>
      </w:r>
      <w:r>
        <w:t xml:space="preserve">utf8 </w:t>
      </w:r>
      <w:r>
        <w:t>格式。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7"/>
        </w:numPr>
        <w:spacing w:after="164" w:line="246" w:lineRule="auto"/>
        <w:ind w:right="-15" w:hanging="420"/>
        <w:jc w:val="left"/>
      </w:pPr>
      <w:r>
        <w:t>referer</w:t>
      </w:r>
      <w:r>
        <w:t>：</w:t>
      </w:r>
      <w:r>
        <w:t xml:space="preserve">referer url </w:t>
      </w:r>
      <w:r>
        <w:t>信息。</w:t>
      </w:r>
      <w:r>
        <w:t xml:space="preserve">utf8 </w:t>
      </w:r>
      <w:r>
        <w:t>格式。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7"/>
        </w:numPr>
        <w:spacing w:after="164" w:line="246" w:lineRule="auto"/>
        <w:ind w:right="-15" w:hanging="420"/>
        <w:jc w:val="left"/>
      </w:pPr>
      <w:r>
        <w:t>site_category</w:t>
      </w:r>
      <w:r>
        <w:t>：网站分类</w:t>
      </w:r>
      <w:r>
        <w:t xml:space="preserve"> ID</w:t>
      </w:r>
      <w:r>
        <w:t>，</w:t>
      </w:r>
      <w:r>
        <w:t xml:space="preserve">ID </w:t>
      </w:r>
      <w:r>
        <w:t>对应关系在网站分类字典中提供。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7"/>
        </w:numPr>
        <w:spacing w:after="164" w:line="246" w:lineRule="auto"/>
        <w:ind w:right="-15" w:hanging="420"/>
        <w:jc w:val="left"/>
      </w:pPr>
      <w:r>
        <w:t>page_type</w:t>
      </w:r>
      <w:r>
        <w:t>：页面类型</w:t>
      </w:r>
      <w:r>
        <w:t xml:space="preserve"> </w:t>
      </w:r>
    </w:p>
    <w:tbl>
      <w:tblPr>
        <w:tblStyle w:val="TableGrid"/>
        <w:tblW w:w="9122" w:type="dxa"/>
        <w:tblInd w:w="374" w:type="dxa"/>
        <w:tblCellMar>
          <w:top w:w="8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8"/>
        <w:gridCol w:w="8154"/>
      </w:tblGrid>
      <w:tr w:rsidR="001D4662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</w:pPr>
            <w:r>
              <w:t>值</w:t>
            </w:r>
            <w:r>
              <w:t xml:space="preserve">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  <w:ind w:left="1"/>
            </w:pPr>
            <w:r>
              <w:t>说明</w:t>
            </w:r>
            <w:r>
              <w:t xml:space="preserve"> </w:t>
            </w:r>
          </w:p>
        </w:tc>
      </w:tr>
      <w:tr w:rsidR="001D4662" w:rsidTr="001D4662">
        <w:trPr>
          <w:trHeight w:val="424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0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未定义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正文页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2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索引页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3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视频页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4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论坛帖子</w:t>
            </w:r>
            <w:r>
              <w:t xml:space="preserve"> </w:t>
            </w:r>
          </w:p>
        </w:tc>
      </w:tr>
      <w:tr w:rsidR="001D4662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5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图片页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6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漫画页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7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主页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8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介绍页</w:t>
            </w:r>
            <w:r>
              <w:t xml:space="preserve"> </w:t>
            </w:r>
          </w:p>
        </w:tc>
      </w:tr>
      <w:tr w:rsidR="001D4662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9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小说页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10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下载页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11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问答页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12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搜索结果页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13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广告页</w:t>
            </w:r>
            <w:r>
              <w:t xml:space="preserve"> </w:t>
            </w:r>
          </w:p>
        </w:tc>
      </w:tr>
    </w:tbl>
    <w:p w:rsidR="001D4662" w:rsidRDefault="001D4662" w:rsidP="003C4351">
      <w:pPr>
        <w:widowControl/>
        <w:numPr>
          <w:ilvl w:val="0"/>
          <w:numId w:val="7"/>
        </w:numPr>
        <w:spacing w:after="164" w:line="246" w:lineRule="auto"/>
        <w:ind w:right="-15" w:hanging="420"/>
        <w:jc w:val="left"/>
      </w:pPr>
      <w:r>
        <w:t>page_keyword</w:t>
      </w:r>
      <w:r>
        <w:t>：页面关键词。可以提供最多</w:t>
      </w:r>
      <w:r>
        <w:t xml:space="preserve"> 3 </w:t>
      </w:r>
      <w:r>
        <w:t>个，每个词最多</w:t>
      </w:r>
      <w:r>
        <w:t xml:space="preserve"> 5 </w:t>
      </w:r>
      <w:r>
        <w:t>个字，</w:t>
      </w:r>
      <w:r>
        <w:t xml:space="preserve">utf8 </w:t>
      </w:r>
      <w:r>
        <w:t>格式。</w:t>
      </w:r>
      <w:r>
        <w:t xml:space="preserve"> </w:t>
      </w:r>
    </w:p>
    <w:p w:rsidR="001D4662" w:rsidRDefault="001D4662" w:rsidP="001D4662">
      <w:pPr>
        <w:sectPr w:rsidR="001D4662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40" w:right="1076" w:bottom="1440" w:left="1440" w:header="921" w:footer="991" w:gutter="0"/>
          <w:cols w:space="720"/>
          <w:titlePg/>
        </w:sectPr>
      </w:pPr>
    </w:p>
    <w:p w:rsidR="001D4662" w:rsidRDefault="001D4662" w:rsidP="001D4662">
      <w:r>
        <w:lastRenderedPageBreak/>
        <w:t xml:space="preserve">[19]page_vertical: </w:t>
      </w:r>
      <w:r>
        <w:t>页面分类，</w:t>
      </w:r>
      <w:r>
        <w:t xml:space="preserve">ID </w:t>
      </w:r>
      <w:r>
        <w:t>对应关系见页面分类字典。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excluded_product_category</w:t>
      </w:r>
      <w:r>
        <w:t>：不允许的广告行业，</w:t>
      </w:r>
      <w:r>
        <w:t xml:space="preserve">ID </w:t>
      </w:r>
      <w:r>
        <w:t>对应关系见广告行业字典。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device_id</w:t>
      </w:r>
      <w:r>
        <w:t>：设备</w:t>
      </w:r>
      <w:r>
        <w:t xml:space="preserve"> ID</w:t>
      </w:r>
      <w:r>
        <w:t>。百度唯一标识移动设备的编号。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03" w:line="246" w:lineRule="auto"/>
        <w:ind w:right="-15" w:hanging="420"/>
        <w:jc w:val="left"/>
      </w:pPr>
      <w:r>
        <w:t>device_type</w:t>
      </w:r>
      <w:r>
        <w:t>：设备类型。</w:t>
      </w:r>
      <w:r>
        <w:t xml:space="preserve"> </w:t>
      </w:r>
    </w:p>
    <w:tbl>
      <w:tblPr>
        <w:tblStyle w:val="TableGrid"/>
        <w:tblW w:w="9122" w:type="dxa"/>
        <w:tblInd w:w="734" w:type="dxa"/>
        <w:tblCellMar>
          <w:top w:w="83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229"/>
        <w:gridCol w:w="7893"/>
      </w:tblGrid>
      <w:tr w:rsidR="001D4662" w:rsidTr="001D4662">
        <w:trPr>
          <w:trHeight w:val="421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</w:pPr>
            <w:r>
              <w:t>值</w:t>
            </w:r>
            <w:r>
              <w:t xml:space="preserve"> 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  <w:ind w:left="2"/>
            </w:pPr>
            <w:r>
              <w:t>说明</w:t>
            </w:r>
            <w:r>
              <w:t xml:space="preserve"> </w:t>
            </w:r>
          </w:p>
        </w:tc>
      </w:tr>
      <w:tr w:rsidR="001D4662" w:rsidTr="001D4662">
        <w:trPr>
          <w:trHeight w:val="426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0 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2"/>
            </w:pPr>
            <w:r>
              <w:t>未识别设备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 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0B7631" w:rsidP="001D4662">
            <w:pPr>
              <w:spacing w:line="276" w:lineRule="auto"/>
              <w:ind w:left="2"/>
            </w:pPr>
            <w:r>
              <w:rPr>
                <w:rFonts w:hint="eastAsia"/>
              </w:rPr>
              <w:t>iphone</w:t>
            </w:r>
            <w:r w:rsidR="001D4662">
              <w:t>手机</w:t>
            </w:r>
            <w:r w:rsidR="001D4662"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2 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0B7631" w:rsidP="001D4662">
            <w:pPr>
              <w:spacing w:line="276" w:lineRule="auto"/>
              <w:ind w:left="2"/>
            </w:pPr>
            <w:r>
              <w:t>ipad</w:t>
            </w:r>
            <w:r w:rsidR="001D4662">
              <w:t xml:space="preserve"> </w:t>
            </w:r>
          </w:p>
        </w:tc>
      </w:tr>
      <w:tr w:rsidR="000B7631" w:rsidTr="009A3E8F">
        <w:trPr>
          <w:trHeight w:val="425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7631" w:rsidRDefault="000B7631" w:rsidP="009A3E8F">
            <w:pPr>
              <w:spacing w:line="276" w:lineRule="auto"/>
            </w:pPr>
            <w:r>
              <w:t xml:space="preserve">3 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7631" w:rsidRDefault="000B7631" w:rsidP="009A3E8F">
            <w:pPr>
              <w:spacing w:line="276" w:lineRule="auto"/>
              <w:ind w:left="2"/>
            </w:pPr>
            <w:r>
              <w:t xml:space="preserve">ipod </w:t>
            </w:r>
          </w:p>
        </w:tc>
      </w:tr>
      <w:tr w:rsidR="000B7631" w:rsidTr="009A3E8F">
        <w:trPr>
          <w:trHeight w:val="425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7631" w:rsidRDefault="000B7631" w:rsidP="009A3E8F">
            <w:pPr>
              <w:spacing w:line="276" w:lineRule="auto"/>
            </w:pPr>
            <w:r>
              <w:t>4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7631" w:rsidRDefault="000B7631" w:rsidP="009A3E8F">
            <w:pPr>
              <w:spacing w:line="276" w:lineRule="auto"/>
              <w:ind w:left="2"/>
            </w:pPr>
            <w:r>
              <w:t>Android</w:t>
            </w:r>
            <w:r>
              <w:rPr>
                <w:rFonts w:hint="eastAsia"/>
              </w:rPr>
              <w:t>手机</w:t>
            </w:r>
            <w:r>
              <w:t xml:space="preserve"> </w:t>
            </w:r>
          </w:p>
        </w:tc>
      </w:tr>
      <w:tr w:rsidR="000B7631" w:rsidTr="009A3E8F">
        <w:trPr>
          <w:trHeight w:val="425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7631" w:rsidRDefault="000B7631" w:rsidP="009A3E8F">
            <w:pPr>
              <w:spacing w:line="276" w:lineRule="auto"/>
            </w:pPr>
            <w:r>
              <w:t>5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7631" w:rsidRDefault="000B7631" w:rsidP="009A3E8F">
            <w:pPr>
              <w:spacing w:line="276" w:lineRule="auto"/>
              <w:ind w:left="2"/>
            </w:pPr>
            <w:r>
              <w:rPr>
                <w:rFonts w:hint="eastAsia"/>
              </w:rPr>
              <w:t>Android</w:t>
            </w:r>
            <w:r>
              <w:t xml:space="preserve"> pad </w:t>
            </w:r>
          </w:p>
        </w:tc>
      </w:tr>
    </w:tbl>
    <w:p w:rsidR="001D4662" w:rsidRDefault="001D4662" w:rsidP="003C4351">
      <w:pPr>
        <w:widowControl/>
        <w:numPr>
          <w:ilvl w:val="0"/>
          <w:numId w:val="8"/>
        </w:numPr>
        <w:spacing w:after="102" w:line="246" w:lineRule="auto"/>
        <w:ind w:right="-15" w:hanging="420"/>
        <w:jc w:val="left"/>
      </w:pPr>
      <w:r>
        <w:t>platform</w:t>
      </w:r>
      <w:r>
        <w:t>：操作系统</w:t>
      </w:r>
      <w:r>
        <w:t xml:space="preserve"> </w:t>
      </w:r>
    </w:p>
    <w:tbl>
      <w:tblPr>
        <w:tblStyle w:val="TableGrid"/>
        <w:tblW w:w="9122" w:type="dxa"/>
        <w:tblInd w:w="734" w:type="dxa"/>
        <w:tblCellMar>
          <w:top w:w="8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229"/>
        <w:gridCol w:w="7893"/>
      </w:tblGrid>
      <w:tr w:rsidR="001D4662" w:rsidTr="001D4662">
        <w:trPr>
          <w:trHeight w:val="422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</w:pPr>
            <w:r>
              <w:t>值</w:t>
            </w:r>
            <w:r>
              <w:t xml:space="preserve"> 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  <w:ind w:left="2"/>
            </w:pPr>
            <w:r>
              <w:t>说明</w:t>
            </w:r>
            <w:r>
              <w:t xml:space="preserve"> </w:t>
            </w:r>
          </w:p>
        </w:tc>
      </w:tr>
      <w:tr w:rsidR="001D4662" w:rsidTr="001D4662">
        <w:trPr>
          <w:trHeight w:val="426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0 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2"/>
            </w:pPr>
            <w:r>
              <w:t>其他及未识别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 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2"/>
            </w:pPr>
            <w:r>
              <w:t xml:space="preserve">iOS </w:t>
            </w:r>
          </w:p>
        </w:tc>
      </w:tr>
      <w:tr w:rsidR="001D4662" w:rsidTr="001D4662">
        <w:trPr>
          <w:trHeight w:val="422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2 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2"/>
            </w:pPr>
            <w:r>
              <w:t xml:space="preserve">Android </w:t>
            </w:r>
          </w:p>
        </w:tc>
      </w:tr>
      <w:tr w:rsidR="001D4662" w:rsidTr="001D4662">
        <w:trPr>
          <w:trHeight w:val="425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3 </w:t>
            </w:r>
          </w:p>
        </w:tc>
        <w:tc>
          <w:tcPr>
            <w:tcW w:w="7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2"/>
            </w:pPr>
            <w:r>
              <w:t xml:space="preserve">Windows_Phone </w:t>
            </w:r>
          </w:p>
        </w:tc>
      </w:tr>
    </w:tbl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os_version</w:t>
      </w:r>
      <w:r>
        <w:t>：移动操作系统版本号。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brand</w:t>
      </w:r>
      <w:r>
        <w:t>：设备品牌。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model</w:t>
      </w:r>
      <w:r>
        <w:t>：设备机型。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screen_width</w:t>
      </w:r>
      <w:r>
        <w:t>：设备屏宽。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screen_height</w:t>
      </w:r>
      <w:r>
        <w:t>：设备屏高。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64" w:line="400" w:lineRule="auto"/>
        <w:ind w:right="-15" w:hanging="420"/>
        <w:jc w:val="left"/>
      </w:pPr>
      <w:r>
        <w:lastRenderedPageBreak/>
        <w:t>carrier_id</w:t>
      </w:r>
      <w:r>
        <w:t>：运营商。</w:t>
      </w:r>
      <w:r>
        <w:t>MCC+MNC:</w:t>
      </w:r>
      <w:r>
        <w:t>比如</w:t>
      </w:r>
      <w:r>
        <w:t xml:space="preserve"> 4600x</w:t>
      </w:r>
      <w:r>
        <w:t>，前三位为</w:t>
      </w:r>
      <w:r>
        <w:t xml:space="preserve"> MCC</w:t>
      </w:r>
      <w:r>
        <w:t>（</w:t>
      </w:r>
      <w:r>
        <w:t>Mobile Country Code</w:t>
      </w:r>
      <w:r>
        <w:t>），后两位为</w:t>
      </w:r>
      <w:r>
        <w:t xml:space="preserve"> MNC</w:t>
      </w:r>
      <w:r>
        <w:t>（</w:t>
      </w:r>
      <w:r>
        <w:t>Mobile Network Code</w:t>
      </w:r>
      <w:r>
        <w:t>）。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02" w:line="246" w:lineRule="auto"/>
        <w:ind w:right="-15" w:hanging="420"/>
        <w:jc w:val="left"/>
      </w:pPr>
      <w:r>
        <w:t>wireless_network_type</w:t>
      </w:r>
      <w:r>
        <w:t>：网络类型。</w:t>
      </w:r>
      <w:r>
        <w:t xml:space="preserve"> </w:t>
      </w:r>
    </w:p>
    <w:tbl>
      <w:tblPr>
        <w:tblStyle w:val="TableGrid"/>
        <w:tblW w:w="9122" w:type="dxa"/>
        <w:tblInd w:w="734" w:type="dxa"/>
        <w:tblCellMar>
          <w:top w:w="8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8"/>
        <w:gridCol w:w="8154"/>
      </w:tblGrid>
      <w:tr w:rsidR="001D4662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</w:pPr>
            <w:r>
              <w:t>值</w:t>
            </w:r>
            <w:r>
              <w:t xml:space="preserve">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  <w:ind w:left="1"/>
            </w:pPr>
            <w:r>
              <w:t>说明</w:t>
            </w:r>
            <w:r>
              <w:t xml:space="preserve"> </w:t>
            </w:r>
          </w:p>
        </w:tc>
      </w:tr>
      <w:tr w:rsidR="001D4662" w:rsidTr="001D4662">
        <w:trPr>
          <w:trHeight w:val="426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0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未识别</w:t>
            </w:r>
            <w:r>
              <w:t xml:space="preserve"> </w:t>
            </w:r>
          </w:p>
        </w:tc>
      </w:tr>
      <w:tr w:rsidR="001D4662" w:rsidTr="001D4662">
        <w:trPr>
          <w:trHeight w:val="423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 xml:space="preserve">WIFI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2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 xml:space="preserve">2G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3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 xml:space="preserve">3G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4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 xml:space="preserve">4G </w:t>
            </w:r>
          </w:p>
        </w:tc>
      </w:tr>
    </w:tbl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for_advertising_id</w:t>
      </w:r>
      <w:r>
        <w:t>：操作系统为广告精准投放所提供的</w:t>
      </w:r>
      <w:r>
        <w:t xml:space="preserve"> ID</w:t>
      </w:r>
      <w:r>
        <w:t>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app_id</w:t>
      </w:r>
      <w:r>
        <w:t>：</w:t>
      </w:r>
      <w:r>
        <w:t>APP ID</w:t>
      </w:r>
      <w:r>
        <w:t>。百度为该</w:t>
      </w:r>
      <w:r>
        <w:t xml:space="preserve"> App </w:t>
      </w:r>
      <w:r>
        <w:t>分配的唯一</w:t>
      </w:r>
      <w:r>
        <w:t xml:space="preserve"> ID</w:t>
      </w:r>
      <w:r>
        <w:t>。</w:t>
      </w:r>
      <w:r>
        <w:t xml:space="preserve"> </w:t>
      </w:r>
      <w:r w:rsidR="00C230A9">
        <w:t>(</w:t>
      </w:r>
      <w:r w:rsidR="00C230A9">
        <w:rPr>
          <w:rFonts w:hint="eastAsia"/>
        </w:rPr>
        <w:t>预留，</w:t>
      </w:r>
      <w:r w:rsidR="00C230A9">
        <w:t>暂时</w:t>
      </w:r>
      <w:r w:rsidR="00C230A9">
        <w:rPr>
          <w:rFonts w:hint="eastAsia"/>
        </w:rPr>
        <w:t>没有使用</w:t>
      </w:r>
      <w:r w:rsidR="00C230A9">
        <w:t>)</w:t>
      </w:r>
    </w:p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app_bundle_id</w:t>
      </w:r>
      <w:r>
        <w:t>：</w:t>
      </w:r>
      <w:r>
        <w:t xml:space="preserve">App </w:t>
      </w:r>
      <w:r>
        <w:t>应用的</w:t>
      </w:r>
      <w:r>
        <w:t xml:space="preserve"> package </w:t>
      </w:r>
      <w:r>
        <w:t>全名。</w:t>
      </w:r>
      <w:r w:rsidR="00B61BDE">
        <w:rPr>
          <w:rFonts w:hint="eastAsia"/>
        </w:rPr>
        <w:t>（包名，</w:t>
      </w:r>
      <w:r w:rsidR="00B61BDE">
        <w:t>用于</w:t>
      </w:r>
      <w:r w:rsidR="00B61BDE">
        <w:rPr>
          <w:rFonts w:hint="eastAsia"/>
        </w:rPr>
        <w:t>区分不同的</w:t>
      </w:r>
      <w:r w:rsidR="00B61BDE">
        <w:rPr>
          <w:rFonts w:hint="eastAsia"/>
        </w:rPr>
        <w:t>app</w:t>
      </w:r>
      <w:r w:rsidR="00B61BDE">
        <w:t>）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64" w:line="246" w:lineRule="auto"/>
        <w:ind w:right="-15" w:hanging="420"/>
        <w:jc w:val="left"/>
      </w:pPr>
      <w:r>
        <w:t>app_category</w:t>
      </w:r>
      <w:r>
        <w:t>：</w:t>
      </w:r>
      <w:r>
        <w:t xml:space="preserve">APP </w:t>
      </w:r>
      <w:r>
        <w:t>应用分类。</w:t>
      </w:r>
      <w:r>
        <w:t xml:space="preserve">ID </w:t>
      </w:r>
      <w:r>
        <w:t>对应关系见分类词典。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8"/>
        </w:numPr>
        <w:spacing w:after="104" w:line="246" w:lineRule="auto"/>
        <w:ind w:right="-15" w:hanging="420"/>
        <w:jc w:val="left"/>
      </w:pPr>
      <w:r>
        <w:t>app_publisher_id</w:t>
      </w:r>
      <w:r>
        <w:t>：</w:t>
      </w:r>
      <w:r>
        <w:t xml:space="preserve">APP </w:t>
      </w:r>
      <w:r>
        <w:t>开发者</w:t>
      </w:r>
      <w:r>
        <w:t xml:space="preserve"> ID</w:t>
      </w:r>
      <w:r>
        <w:t>。百度为开发者分配的唯一</w:t>
      </w:r>
      <w:r>
        <w:t xml:space="preserve"> ID</w:t>
      </w:r>
      <w:r>
        <w:t>。</w:t>
      </w:r>
      <w:r>
        <w:t xml:space="preserve">  </w:t>
      </w:r>
    </w:p>
    <w:p w:rsidR="001D4662" w:rsidRDefault="001D4662" w:rsidP="003C4351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>
        <w:t>ad_block_key</w:t>
      </w:r>
      <w:r>
        <w:t>：广告位</w:t>
      </w:r>
      <w:r>
        <w:t xml:space="preserve"> ID</w:t>
      </w:r>
      <w:r>
        <w:t>，对广告位进行唯一标识。</w:t>
      </w:r>
      <w:r>
        <w:t xml:space="preserve">  </w:t>
      </w:r>
    </w:p>
    <w:p w:rsidR="001D4662" w:rsidRDefault="001D4662" w:rsidP="003C4351">
      <w:pPr>
        <w:widowControl/>
        <w:numPr>
          <w:ilvl w:val="0"/>
          <w:numId w:val="9"/>
        </w:numPr>
        <w:spacing w:after="102" w:line="246" w:lineRule="auto"/>
        <w:ind w:right="-15" w:hanging="420"/>
        <w:jc w:val="left"/>
      </w:pPr>
      <w:r>
        <w:t>adslot_type</w:t>
      </w:r>
      <w:r>
        <w:t>：展示类型。</w:t>
      </w:r>
      <w:r>
        <w:t xml:space="preserve"> </w:t>
      </w:r>
    </w:p>
    <w:tbl>
      <w:tblPr>
        <w:tblStyle w:val="TableGrid"/>
        <w:tblW w:w="9122" w:type="dxa"/>
        <w:tblInd w:w="734" w:type="dxa"/>
        <w:tblCellMar>
          <w:top w:w="8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8"/>
        <w:gridCol w:w="8154"/>
      </w:tblGrid>
      <w:tr w:rsidR="001D4662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</w:pPr>
            <w:r>
              <w:t>值</w:t>
            </w:r>
            <w:r>
              <w:t xml:space="preserve">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  <w:ind w:left="1"/>
            </w:pPr>
            <w:r>
              <w:t>说明</w:t>
            </w:r>
            <w:r>
              <w:t xml:space="preserve"> </w:t>
            </w:r>
          </w:p>
        </w:tc>
      </w:tr>
      <w:tr w:rsidR="001D4662" w:rsidTr="001D4662">
        <w:trPr>
          <w:trHeight w:val="426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0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固定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悬浮</w:t>
            </w:r>
            <w:r>
              <w:t xml:space="preserve"> </w:t>
            </w:r>
          </w:p>
        </w:tc>
      </w:tr>
      <w:tr w:rsidR="001D4662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11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插屏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12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开屏</w:t>
            </w:r>
            <w:r>
              <w:t xml:space="preserve"> </w:t>
            </w:r>
          </w:p>
        </w:tc>
      </w:tr>
      <w:tr w:rsidR="00F126DD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26DD" w:rsidRDefault="00F126DD" w:rsidP="00F126DD">
            <w:pPr>
              <w:spacing w:line="276" w:lineRule="auto"/>
            </w:pPr>
            <w:r>
              <w:lastRenderedPageBreak/>
              <w:t>13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26DD" w:rsidRDefault="00F126DD" w:rsidP="00F126DD">
            <w:pPr>
              <w:spacing w:line="276" w:lineRule="auto"/>
              <w:ind w:left="1"/>
            </w:pPr>
            <w:r>
              <w:rPr>
                <w:rFonts w:hint="eastAsia"/>
              </w:rPr>
              <w:t>b</w:t>
            </w:r>
            <w:r>
              <w:t xml:space="preserve">anner </w:t>
            </w:r>
          </w:p>
        </w:tc>
      </w:tr>
      <w:tr w:rsidR="00F126DD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26DD" w:rsidRDefault="00F126DD" w:rsidP="00F126DD">
            <w:pPr>
              <w:spacing w:line="276" w:lineRule="auto"/>
            </w:pPr>
            <w:r>
              <w:t xml:space="preserve">14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26DD" w:rsidRDefault="00F126DD" w:rsidP="00F126DD">
            <w:pPr>
              <w:spacing w:line="276" w:lineRule="auto"/>
              <w:ind w:left="1"/>
            </w:pPr>
            <w:r>
              <w:rPr>
                <w:rFonts w:hint="eastAsia"/>
              </w:rPr>
              <w:t>原生</w:t>
            </w:r>
            <w:r>
              <w:t xml:space="preserve"> </w:t>
            </w:r>
          </w:p>
        </w:tc>
      </w:tr>
      <w:tr w:rsidR="00B91E3B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1E3B" w:rsidRDefault="00B91E3B" w:rsidP="00F126DD">
            <w:pPr>
              <w:spacing w:line="276" w:lineRule="auto"/>
            </w:pPr>
            <w:r>
              <w:rPr>
                <w:rFonts w:hint="eastAsia"/>
              </w:rPr>
              <w:t>21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1E3B" w:rsidRDefault="00B91E3B" w:rsidP="00F126DD">
            <w:pPr>
              <w:spacing w:line="276" w:lineRule="auto"/>
              <w:ind w:left="1"/>
            </w:pPr>
            <w:r>
              <w:rPr>
                <w:rFonts w:hint="eastAsia"/>
              </w:rPr>
              <w:t>视频前贴片</w:t>
            </w:r>
          </w:p>
        </w:tc>
      </w:tr>
      <w:tr w:rsidR="00F126DD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26DD" w:rsidRDefault="00F126DD" w:rsidP="00F126DD">
            <w:pPr>
              <w:spacing w:line="276" w:lineRule="auto"/>
            </w:pPr>
            <w:r>
              <w:t xml:space="preserve">22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26DD" w:rsidRDefault="00F126DD" w:rsidP="00F126DD">
            <w:pPr>
              <w:spacing w:line="276" w:lineRule="auto"/>
              <w:ind w:left="1"/>
            </w:pPr>
            <w:r>
              <w:t>视频中贴片</w:t>
            </w:r>
            <w:r>
              <w:t xml:space="preserve"> </w:t>
            </w:r>
          </w:p>
        </w:tc>
      </w:tr>
      <w:tr w:rsidR="00F126DD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26DD" w:rsidRDefault="00F126DD" w:rsidP="00F126DD">
            <w:pPr>
              <w:spacing w:line="276" w:lineRule="auto"/>
            </w:pPr>
            <w:r>
              <w:t xml:space="preserve">23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26DD" w:rsidRDefault="00F126DD" w:rsidP="00F126DD">
            <w:pPr>
              <w:spacing w:line="276" w:lineRule="auto"/>
              <w:ind w:left="1"/>
            </w:pPr>
            <w:r>
              <w:t>视频后贴片</w:t>
            </w:r>
            <w:r>
              <w:t xml:space="preserve"> </w:t>
            </w:r>
          </w:p>
        </w:tc>
      </w:tr>
    </w:tbl>
    <w:p w:rsidR="001D4662" w:rsidRDefault="001D4662" w:rsidP="003C4351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>
        <w:t>width</w:t>
      </w:r>
      <w:r>
        <w:t>：广告位宽度，像素。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>
        <w:t>height</w:t>
      </w:r>
      <w:r>
        <w:t>：广告位高度，像素。</w:t>
      </w:r>
      <w:r>
        <w:t xml:space="preserve">  </w:t>
      </w:r>
    </w:p>
    <w:p w:rsidR="001D4662" w:rsidRDefault="001D4662" w:rsidP="003C4351">
      <w:pPr>
        <w:widowControl/>
        <w:numPr>
          <w:ilvl w:val="0"/>
          <w:numId w:val="9"/>
        </w:numPr>
        <w:spacing w:line="246" w:lineRule="auto"/>
        <w:ind w:right="-15" w:hanging="420"/>
        <w:jc w:val="left"/>
      </w:pPr>
      <w:r>
        <w:t>creative_type</w:t>
      </w:r>
      <w:r>
        <w:t>：允许的创意类型</w:t>
      </w:r>
      <w:r>
        <w:t xml:space="preserve"> </w:t>
      </w:r>
    </w:p>
    <w:tbl>
      <w:tblPr>
        <w:tblStyle w:val="TableGrid"/>
        <w:tblW w:w="9122" w:type="dxa"/>
        <w:tblInd w:w="734" w:type="dxa"/>
        <w:tblCellMar>
          <w:top w:w="8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8"/>
        <w:gridCol w:w="8154"/>
      </w:tblGrid>
      <w:tr w:rsidR="001D4662" w:rsidTr="001D4662">
        <w:trPr>
          <w:trHeight w:val="423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</w:pPr>
            <w:r>
              <w:t>值</w:t>
            </w:r>
            <w:r>
              <w:t xml:space="preserve">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  <w:ind w:left="1"/>
            </w:pPr>
            <w:r>
              <w:t>说明</w:t>
            </w:r>
            <w:r>
              <w:t xml:space="preserve"> </w:t>
            </w:r>
          </w:p>
        </w:tc>
      </w:tr>
      <w:tr w:rsidR="001D4662" w:rsidTr="001D4662">
        <w:trPr>
          <w:trHeight w:val="426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4751A5" w:rsidP="001D4662">
            <w:pPr>
              <w:spacing w:line="276" w:lineRule="auto"/>
            </w:pPr>
            <w:r>
              <w:t>0</w:t>
            </w:r>
            <w:r w:rsidR="001D4662">
              <w:t xml:space="preserve">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图片</w:t>
            </w:r>
            <w:r>
              <w:t xml:space="preserve"> </w:t>
            </w:r>
          </w:p>
        </w:tc>
      </w:tr>
      <w:tr w:rsidR="001D4662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4751A5" w:rsidP="001D4662">
            <w:pPr>
              <w:spacing w:line="276" w:lineRule="auto"/>
            </w:pPr>
            <w:r>
              <w:t>1</w:t>
            </w:r>
            <w:r w:rsidR="001D4662">
              <w:t xml:space="preserve">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 xml:space="preserve">FLASH </w:t>
            </w:r>
          </w:p>
        </w:tc>
      </w:tr>
      <w:tr w:rsidR="00792D48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D48" w:rsidRDefault="004751A5" w:rsidP="001D4662">
            <w:pPr>
              <w:spacing w:line="276" w:lineRule="auto"/>
            </w:pPr>
            <w:r>
              <w:t>3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2D48" w:rsidRDefault="004751A5" w:rsidP="001D4662">
            <w:pPr>
              <w:spacing w:line="276" w:lineRule="auto"/>
              <w:ind w:left="1"/>
            </w:pPr>
            <w:r>
              <w:t>html snippet</w:t>
            </w:r>
          </w:p>
        </w:tc>
      </w:tr>
      <w:tr w:rsidR="00177599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599" w:rsidRDefault="00177599" w:rsidP="001D4662">
            <w:pPr>
              <w:spacing w:line="276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7599" w:rsidRDefault="00177599" w:rsidP="001D4662">
            <w:pPr>
              <w:spacing w:line="276" w:lineRule="auto"/>
              <w:ind w:left="1"/>
            </w:pPr>
            <w:r>
              <w:rPr>
                <w:rFonts w:hint="eastAsia"/>
              </w:rPr>
              <w:t>视频</w:t>
            </w:r>
          </w:p>
        </w:tc>
      </w:tr>
      <w:tr w:rsidR="00F126DD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26DD" w:rsidRDefault="00F126DD" w:rsidP="00F126DD">
            <w:pPr>
              <w:spacing w:line="276" w:lineRule="auto"/>
            </w:pPr>
            <w:r>
              <w:t>5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26DD" w:rsidRDefault="00F126DD" w:rsidP="00F126DD">
            <w:pPr>
              <w:spacing w:line="276" w:lineRule="auto"/>
              <w:ind w:left="1"/>
            </w:pPr>
            <w:r>
              <w:rPr>
                <w:rFonts w:hint="eastAsia"/>
              </w:rPr>
              <w:t>原生</w:t>
            </w:r>
          </w:p>
        </w:tc>
      </w:tr>
    </w:tbl>
    <w:p w:rsidR="001D4662" w:rsidRDefault="001D4662" w:rsidP="003C4351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>
        <w:t>excluded_landing_page_url</w:t>
      </w:r>
      <w:r>
        <w:t>：发布商不允许的</w:t>
      </w:r>
      <w:r>
        <w:t xml:space="preserve"> landing page url </w:t>
      </w:r>
      <w:r>
        <w:t>列表。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9"/>
        </w:numPr>
        <w:spacing w:after="164" w:line="398" w:lineRule="auto"/>
        <w:ind w:right="-15" w:hanging="420"/>
        <w:jc w:val="left"/>
      </w:pPr>
      <w:r>
        <w:t>publisher_settings_list_id</w:t>
      </w:r>
      <w:r>
        <w:t>：媒体保护设置信息的</w:t>
      </w:r>
      <w:r>
        <w:t xml:space="preserve"> ID</w:t>
      </w:r>
      <w:r w:rsidR="001D2EA8">
        <w:t>(</w:t>
      </w:r>
      <w:r w:rsidR="001D2EA8">
        <w:rPr>
          <w:rFonts w:hint="eastAsia"/>
        </w:rPr>
        <w:t>预留</w:t>
      </w:r>
      <w:r w:rsidR="001D2EA8">
        <w:t>字段暂不使用</w:t>
      </w:r>
      <w:r w:rsidR="001D2EA8">
        <w:t>)</w:t>
      </w:r>
      <w:r>
        <w:t>。</w:t>
      </w:r>
    </w:p>
    <w:p w:rsidR="001D4662" w:rsidRDefault="001D4662" w:rsidP="003C4351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>
        <w:t>mininum_cpm</w:t>
      </w:r>
      <w:r>
        <w:t>：发布商设置的底价，单位分。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>
        <w:t>adslot</w:t>
      </w:r>
      <w:r>
        <w:t>：广告位，目前百度流量交易服务只支持一个广告位的竞价请求。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>
        <w:t>is_test</w:t>
      </w:r>
      <w:r>
        <w:t>：是否是测试请求。接入测试使用，正式上线后设置为</w:t>
      </w:r>
      <w:r>
        <w:t xml:space="preserve"> false</w:t>
      </w:r>
      <w:r>
        <w:t>。</w:t>
      </w:r>
      <w:r>
        <w:t xml:space="preserve"> </w:t>
      </w:r>
    </w:p>
    <w:p w:rsidR="00E5128C" w:rsidRDefault="009C2628" w:rsidP="003C4351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 w:rsidRPr="00006B99">
        <w:t xml:space="preserve">user_label </w:t>
      </w:r>
      <w:r w:rsidRPr="00006B99">
        <w:rPr>
          <w:rFonts w:hint="eastAsia"/>
        </w:rPr>
        <w:t>用户标签</w:t>
      </w:r>
      <w:r w:rsidRPr="00006B99">
        <w:rPr>
          <w:rFonts w:hint="eastAsia"/>
        </w:rPr>
        <w:t>id</w:t>
      </w:r>
      <w:r w:rsidRPr="00006B99">
        <w:t xml:space="preserve">. </w:t>
      </w:r>
      <w:r w:rsidRPr="00006B99">
        <w:rPr>
          <w:rFonts w:hint="eastAsia"/>
        </w:rPr>
        <w:t>多个</w:t>
      </w:r>
      <w:r w:rsidRPr="00006B99">
        <w:t>以逗号分隔</w:t>
      </w:r>
      <w:r w:rsidR="00BB79AB">
        <w:rPr>
          <w:rFonts w:hint="eastAsia"/>
        </w:rPr>
        <w:t xml:space="preserve"> </w:t>
      </w:r>
    </w:p>
    <w:p w:rsidR="009C2628" w:rsidRPr="00E5128C" w:rsidRDefault="00BB79AB" w:rsidP="00E5128C">
      <w:pPr>
        <w:ind w:firstLineChars="400" w:firstLine="840"/>
      </w:pPr>
      <w:r>
        <w:rPr>
          <w:rFonts w:hint="eastAsia"/>
        </w:rPr>
        <w:t>例如</w:t>
      </w:r>
      <w:r>
        <w:t>：</w:t>
      </w:r>
      <w:r w:rsidR="00E5128C">
        <w:rPr>
          <w:rFonts w:hint="eastAsia"/>
        </w:rPr>
        <w:t>如果</w:t>
      </w:r>
      <w:r w:rsidR="00E5128C">
        <w:t>是</w:t>
      </w:r>
      <w:r w:rsidR="00E5128C" w:rsidRPr="00641C45">
        <w:rPr>
          <w:rFonts w:hint="eastAsia"/>
          <w:highlight w:val="yellow"/>
        </w:rPr>
        <w:t>18</w:t>
      </w:r>
      <w:r w:rsidR="00E5128C" w:rsidRPr="00641C45">
        <w:rPr>
          <w:rFonts w:hint="eastAsia"/>
          <w:highlight w:val="yellow"/>
        </w:rPr>
        <w:t>岁以下</w:t>
      </w:r>
      <w:r w:rsidR="00641C45">
        <w:rPr>
          <w:rFonts w:hint="eastAsia"/>
          <w:highlight w:val="yellow"/>
        </w:rPr>
        <w:t xml:space="preserve"> </w:t>
      </w:r>
      <w:r w:rsidR="00E5128C" w:rsidRPr="00641C45">
        <w:rPr>
          <w:rFonts w:hint="eastAsia"/>
          <w:highlight w:val="yellow"/>
        </w:rPr>
        <w:t>女</w:t>
      </w:r>
      <w:r w:rsidR="00E5128C" w:rsidRPr="00641C45">
        <w:rPr>
          <w:rFonts w:hint="eastAsia"/>
        </w:rPr>
        <w:t>用户</w:t>
      </w:r>
      <w:r w:rsidR="00E5128C" w:rsidRPr="00641C45">
        <w:t>，那么给</w:t>
      </w:r>
      <w:r w:rsidR="00E5128C" w:rsidRPr="00641C45">
        <w:t>dsp</w:t>
      </w:r>
      <w:r w:rsidR="00E5128C" w:rsidRPr="00641C45">
        <w:rPr>
          <w:rFonts w:hint="eastAsia"/>
        </w:rPr>
        <w:t>将</w:t>
      </w:r>
      <w:r w:rsidR="00E5128C" w:rsidRPr="00641C45">
        <w:t>传入</w:t>
      </w:r>
      <w:r w:rsidR="00E5128C" w:rsidRPr="00641C45">
        <w:rPr>
          <w:rFonts w:hint="eastAsia"/>
        </w:rPr>
        <w:t>标签</w:t>
      </w:r>
      <w:r w:rsidR="00E5128C" w:rsidRPr="00641C45">
        <w:t xml:space="preserve">id </w:t>
      </w:r>
      <w:r w:rsidR="00E5128C" w:rsidRPr="00641C45">
        <w:rPr>
          <w:rFonts w:hint="eastAsia"/>
        </w:rPr>
        <w:t>为</w:t>
      </w:r>
      <w:r w:rsidR="00E5128C" w:rsidRPr="00641C45">
        <w:t>：</w:t>
      </w:r>
      <w:r>
        <w:rPr>
          <w:rFonts w:hint="eastAsia"/>
        </w:rPr>
        <w:t xml:space="preserve"> </w:t>
      </w:r>
      <w:r w:rsidRPr="00641C45">
        <w:rPr>
          <w:highlight w:val="yellow"/>
        </w:rPr>
        <w:t>1432641183221</w:t>
      </w:r>
      <w:r w:rsidR="00E5128C" w:rsidRPr="00641C45">
        <w:rPr>
          <w:rFonts w:hint="eastAsia"/>
          <w:highlight w:val="yellow"/>
        </w:rPr>
        <w:t>，</w:t>
      </w:r>
      <w:r w:rsidR="00E5128C" w:rsidRPr="00641C45">
        <w:rPr>
          <w:rFonts w:hint="eastAsia"/>
          <w:highlight w:val="yellow"/>
        </w:rPr>
        <w:t>1434371831976</w:t>
      </w:r>
      <w:r w:rsidR="009C2628" w:rsidRPr="00006B99">
        <w:t>。</w:t>
      </w:r>
      <w:r w:rsidR="009C2628">
        <w:rPr>
          <w:rFonts w:hint="eastAsia"/>
        </w:rPr>
        <w:t>具体</w:t>
      </w:r>
      <w:r w:rsidR="009C2628">
        <w:t>枚举</w:t>
      </w:r>
      <w:r w:rsidR="009C2628">
        <w:rPr>
          <w:rFonts w:hint="eastAsia"/>
        </w:rPr>
        <w:t>参考百川</w:t>
      </w:r>
      <w:r w:rsidR="009C2628">
        <w:t>标签字典。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301"/>
        <w:gridCol w:w="2304"/>
        <w:gridCol w:w="1325"/>
      </w:tblGrid>
      <w:tr w:rsidR="00BB79AB" w:rsidTr="00BB60EB">
        <w:trPr>
          <w:trHeight w:val="300"/>
          <w:jc w:val="center"/>
        </w:trPr>
        <w:tc>
          <w:tcPr>
            <w:tcW w:w="1301" w:type="dxa"/>
          </w:tcPr>
          <w:p w:rsidR="00BB79AB" w:rsidRDefault="00BB79A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cs="微软雅黑" w:hint="eastAsia"/>
                <w:b/>
                <w:bCs/>
                <w:color w:val="000000"/>
                <w:kern w:val="0"/>
                <w:sz w:val="22"/>
                <w:szCs w:val="22"/>
              </w:rPr>
              <w:lastRenderedPageBreak/>
              <w:t>标签类型</w:t>
            </w:r>
          </w:p>
        </w:tc>
        <w:tc>
          <w:tcPr>
            <w:tcW w:w="2304" w:type="dxa"/>
          </w:tcPr>
          <w:p w:rsidR="00BB79AB" w:rsidRDefault="00BB79A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cs="微软雅黑" w:hint="eastAsia"/>
                <w:b/>
                <w:bCs/>
                <w:color w:val="000000"/>
                <w:kern w:val="0"/>
                <w:sz w:val="22"/>
                <w:szCs w:val="22"/>
              </w:rPr>
              <w:t>标签</w:t>
            </w:r>
            <w:r>
              <w:rPr>
                <w:rFonts w:ascii="微软雅黑" w:eastAsia="微软雅黑" w:cs="微软雅黑"/>
                <w:b/>
                <w:bCs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325" w:type="dxa"/>
          </w:tcPr>
          <w:p w:rsidR="00BB79AB" w:rsidRDefault="00BB79A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cs="微软雅黑" w:hint="eastAsia"/>
                <w:b/>
                <w:bCs/>
                <w:color w:val="000000"/>
                <w:kern w:val="0"/>
                <w:sz w:val="22"/>
                <w:szCs w:val="22"/>
              </w:rPr>
              <w:t>分组</w:t>
            </w:r>
          </w:p>
        </w:tc>
      </w:tr>
      <w:tr w:rsidR="00BB79AB" w:rsidTr="00BB60EB">
        <w:trPr>
          <w:trHeight w:val="331"/>
          <w:jc w:val="center"/>
        </w:trPr>
        <w:tc>
          <w:tcPr>
            <w:tcW w:w="1301" w:type="dxa"/>
          </w:tcPr>
          <w:p w:rsidR="00BB79AB" w:rsidRDefault="00BB79A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2"/>
                <w:szCs w:val="22"/>
              </w:rPr>
              <w:t>女</w:t>
            </w:r>
          </w:p>
        </w:tc>
        <w:tc>
          <w:tcPr>
            <w:tcW w:w="2304" w:type="dxa"/>
          </w:tcPr>
          <w:p w:rsidR="00BB79AB" w:rsidRDefault="00BB79A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cs="微软雅黑"/>
                <w:color w:val="000000"/>
                <w:kern w:val="0"/>
                <w:sz w:val="22"/>
                <w:szCs w:val="22"/>
              </w:rPr>
              <w:t>1432641183221</w:t>
            </w:r>
          </w:p>
        </w:tc>
        <w:tc>
          <w:tcPr>
            <w:tcW w:w="1325" w:type="dxa"/>
          </w:tcPr>
          <w:p w:rsidR="00BB79AB" w:rsidRDefault="00BB79A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2"/>
                <w:szCs w:val="22"/>
              </w:rPr>
              <w:t>性别</w:t>
            </w:r>
          </w:p>
        </w:tc>
      </w:tr>
      <w:tr w:rsidR="00BB60EB" w:rsidTr="00BB60EB">
        <w:trPr>
          <w:trHeight w:val="331"/>
          <w:jc w:val="center"/>
        </w:trPr>
        <w:tc>
          <w:tcPr>
            <w:tcW w:w="1301" w:type="dxa"/>
          </w:tcPr>
          <w:p w:rsidR="00BB60EB" w:rsidRDefault="00BB60EB" w:rsidP="00BB60E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cs="微软雅黑"/>
                <w:color w:val="000000"/>
                <w:kern w:val="0"/>
                <w:sz w:val="22"/>
                <w:szCs w:val="22"/>
              </w:rPr>
              <w:t>18</w:t>
            </w:r>
            <w:r>
              <w:rPr>
                <w:rFonts w:ascii="微软雅黑" w:eastAsia="微软雅黑" w:cs="微软雅黑" w:hint="eastAsia"/>
                <w:color w:val="000000"/>
                <w:kern w:val="0"/>
                <w:sz w:val="22"/>
                <w:szCs w:val="22"/>
              </w:rPr>
              <w:t>岁以下</w:t>
            </w:r>
          </w:p>
        </w:tc>
        <w:tc>
          <w:tcPr>
            <w:tcW w:w="2304" w:type="dxa"/>
          </w:tcPr>
          <w:p w:rsidR="00BB60EB" w:rsidRDefault="00BB60EB" w:rsidP="00BB60E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cs="微软雅黑"/>
                <w:color w:val="000000"/>
                <w:kern w:val="0"/>
                <w:sz w:val="22"/>
                <w:szCs w:val="22"/>
              </w:rPr>
              <w:t>1434371831976</w:t>
            </w:r>
          </w:p>
        </w:tc>
        <w:tc>
          <w:tcPr>
            <w:tcW w:w="1325" w:type="dxa"/>
          </w:tcPr>
          <w:p w:rsidR="00BB60EB" w:rsidRPr="00BB60EB" w:rsidRDefault="00BB60EB" w:rsidP="00BB60EB">
            <w:pPr>
              <w:widowControl/>
              <w:jc w:val="left"/>
              <w:rPr>
                <w:rFonts w:ascii="微软雅黑" w:eastAsia="微软雅黑" w:hAnsi="微软雅黑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年龄</w:t>
            </w:r>
          </w:p>
        </w:tc>
      </w:tr>
    </w:tbl>
    <w:bookmarkStart w:id="19" w:name="_MON_1499626171"/>
    <w:bookmarkEnd w:id="19"/>
    <w:p w:rsidR="009C2628" w:rsidRDefault="00800229" w:rsidP="006A06F0">
      <w:pPr>
        <w:widowControl/>
        <w:spacing w:after="164" w:line="246" w:lineRule="auto"/>
        <w:ind w:left="825" w:right="-15"/>
        <w:jc w:val="center"/>
      </w:pPr>
      <w:r>
        <w:object w:dxaOrig="1551" w:dyaOrig="1064">
          <v:shape id="_x0000_i1027" type="#_x0000_t75" style="width:77.25pt;height:53.25pt" o:ole="">
            <v:imagedata r:id="rId25" o:title=""/>
          </v:shape>
          <o:OLEObject Type="Embed" ProgID="Excel.Sheet.12" ShapeID="_x0000_i1027" DrawAspect="Icon" ObjectID="_1507029731" r:id="rId26"/>
        </w:object>
      </w:r>
    </w:p>
    <w:p w:rsidR="008B41EB" w:rsidRDefault="007B1726" w:rsidP="003C4351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>
        <w:rPr>
          <w:rFonts w:hint="eastAsia"/>
        </w:rPr>
        <w:t>real_width</w:t>
      </w:r>
      <w:r>
        <w:rPr>
          <w:rFonts w:hint="eastAsia"/>
        </w:rPr>
        <w:t>、</w:t>
      </w:r>
      <w:r>
        <w:t xml:space="preserve">real_height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实际宽、</w:t>
      </w:r>
      <w:r>
        <w:t>实际</w:t>
      </w:r>
      <w:r>
        <w:rPr>
          <w:rFonts w:hint="eastAsia"/>
        </w:rPr>
        <w:t>高。</w:t>
      </w:r>
      <w:r>
        <w:t>由于</w:t>
      </w:r>
      <w:r>
        <w:rPr>
          <w:rFonts w:hint="eastAsia"/>
        </w:rPr>
        <w:t>html</w:t>
      </w:r>
      <w:r>
        <w:t>代码</w:t>
      </w:r>
      <w:r>
        <w:rPr>
          <w:rFonts w:hint="eastAsia"/>
        </w:rPr>
        <w:t>段类型广告存在自适应问题，</w:t>
      </w:r>
      <w:r>
        <w:t>标准</w:t>
      </w:r>
      <w:r>
        <w:rPr>
          <w:rFonts w:hint="eastAsia"/>
        </w:rPr>
        <w:t>广告位的宽高尺寸在媒体处并不适用，</w:t>
      </w:r>
      <w:r>
        <w:t>媒体</w:t>
      </w:r>
      <w:r>
        <w:rPr>
          <w:rFonts w:hint="eastAsia"/>
        </w:rPr>
        <w:t>处实际展现的广告位大小为实际宽、</w:t>
      </w:r>
      <w:r>
        <w:t>实际</w:t>
      </w:r>
      <w:r>
        <w:rPr>
          <w:rFonts w:hint="eastAsia"/>
        </w:rPr>
        <w:t>高，</w:t>
      </w:r>
      <w:r>
        <w:t>dsp</w:t>
      </w:r>
      <w:r>
        <w:rPr>
          <w:rFonts w:hint="eastAsia"/>
        </w:rPr>
        <w:t>可以将代码段广告素材宽高调整为这个实际宽高。</w:t>
      </w:r>
    </w:p>
    <w:p w:rsidR="009F726A" w:rsidRDefault="0022627E" w:rsidP="009F726A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>
        <w:t>req_elements</w:t>
      </w:r>
      <w:r w:rsidR="008B41EB">
        <w:rPr>
          <w:rFonts w:hint="eastAsia"/>
        </w:rPr>
        <w:t>：</w:t>
      </w:r>
      <w:r w:rsidR="008B41EB">
        <w:rPr>
          <w:rFonts w:hint="eastAsia"/>
        </w:rPr>
        <w:t xml:space="preserve"> </w:t>
      </w:r>
      <w:r w:rsidR="008B41EB">
        <w:rPr>
          <w:rFonts w:hint="eastAsia"/>
        </w:rPr>
        <w:t>这个字段为移动端</w:t>
      </w:r>
      <w:r w:rsidR="00614528">
        <w:rPr>
          <w:rFonts w:hint="eastAsia"/>
        </w:rPr>
        <w:t>非贴吧</w:t>
      </w:r>
      <w:r w:rsidR="008B41EB">
        <w:rPr>
          <w:rFonts w:hint="eastAsia"/>
        </w:rPr>
        <w:t>原生使用，</w:t>
      </w:r>
      <w:r w:rsidR="008B41EB">
        <w:t>原生</w:t>
      </w:r>
      <w:r w:rsidR="008B41EB">
        <w:rPr>
          <w:rFonts w:hint="eastAsia"/>
        </w:rPr>
        <w:t>广告会有要求某些字段</w:t>
      </w:r>
      <w:r w:rsidR="008B41EB">
        <w:rPr>
          <w:rFonts w:hint="eastAsia"/>
        </w:rPr>
        <w:t>DSP</w:t>
      </w:r>
      <w:r w:rsidR="008B41EB">
        <w:rPr>
          <w:rFonts w:hint="eastAsia"/>
        </w:rPr>
        <w:t>需返回。其中，</w:t>
      </w:r>
      <w:r w:rsidR="008B41EB">
        <w:rPr>
          <w:rFonts w:hint="eastAsia"/>
        </w:rPr>
        <w:t>TITLE</w:t>
      </w:r>
      <w:r w:rsidR="00614528">
        <w:rPr>
          <w:rFonts w:hint="eastAsia"/>
        </w:rPr>
        <w:t>对应</w:t>
      </w:r>
      <w:r w:rsidR="008B41EB">
        <w:rPr>
          <w:rFonts w:hint="eastAsia"/>
        </w:rPr>
        <w:t>response</w:t>
      </w:r>
      <w:r w:rsidR="008B41EB">
        <w:rPr>
          <w:rFonts w:hint="eastAsia"/>
        </w:rPr>
        <w:t>协议中的</w:t>
      </w:r>
      <w:r w:rsidR="008B41EB">
        <w:rPr>
          <w:rFonts w:hint="eastAsia"/>
        </w:rPr>
        <w:t>title</w:t>
      </w:r>
      <w:r w:rsidR="008B41EB">
        <w:t>,</w:t>
      </w:r>
      <w:r w:rsidR="008B41EB" w:rsidRPr="008B41EB">
        <w:t xml:space="preserve"> TEXT</w:t>
      </w:r>
      <w:r w:rsidR="00614528">
        <w:rPr>
          <w:rFonts w:hint="eastAsia"/>
        </w:rPr>
        <w:t>对应</w:t>
      </w:r>
      <w:r w:rsidR="008B41EB">
        <w:rPr>
          <w:rFonts w:hint="eastAsia"/>
        </w:rPr>
        <w:t>response</w:t>
      </w:r>
      <w:r w:rsidR="008B41EB">
        <w:rPr>
          <w:rFonts w:hint="eastAsia"/>
        </w:rPr>
        <w:t>协议中的</w:t>
      </w:r>
      <w:r w:rsidR="008B41EB">
        <w:rPr>
          <w:rFonts w:hint="eastAsia"/>
        </w:rPr>
        <w:t>description</w:t>
      </w:r>
      <w:r w:rsidR="008B41EB">
        <w:t>1</w:t>
      </w:r>
      <w:r w:rsidR="008B41EB">
        <w:rPr>
          <w:rFonts w:hint="eastAsia"/>
        </w:rPr>
        <w:t>，</w:t>
      </w:r>
      <w:r w:rsidR="008B41EB" w:rsidRPr="008B41EB">
        <w:t>ICON_IMAGE</w:t>
      </w:r>
      <w:r w:rsidR="00614528">
        <w:rPr>
          <w:rFonts w:hint="eastAsia"/>
        </w:rPr>
        <w:t>对应</w:t>
      </w:r>
      <w:r w:rsidR="008B41EB">
        <w:rPr>
          <w:rFonts w:hint="eastAsia"/>
        </w:rPr>
        <w:t>response</w:t>
      </w:r>
      <w:r w:rsidR="008B41EB">
        <w:rPr>
          <w:rFonts w:hint="eastAsia"/>
        </w:rPr>
        <w:t>协议中的</w:t>
      </w:r>
      <w:r w:rsidR="008B41EB">
        <w:t>icon_url</w:t>
      </w:r>
      <w:r w:rsidR="008B41EB">
        <w:rPr>
          <w:rFonts w:hint="eastAsia"/>
        </w:rPr>
        <w:t>，</w:t>
      </w:r>
      <w:r w:rsidR="008B41EB" w:rsidRPr="008B41EB">
        <w:t>MAIN_IMAGE</w:t>
      </w:r>
      <w:r w:rsidR="00614528">
        <w:rPr>
          <w:rFonts w:hint="eastAsia"/>
        </w:rPr>
        <w:t>对应</w:t>
      </w:r>
      <w:r w:rsidR="008B41EB">
        <w:rPr>
          <w:rFonts w:hint="eastAsia"/>
        </w:rPr>
        <w:t>response</w:t>
      </w:r>
      <w:r w:rsidR="008B41EB">
        <w:rPr>
          <w:rFonts w:hint="eastAsia"/>
        </w:rPr>
        <w:t>协议中的</w:t>
      </w:r>
      <w:r w:rsidR="008B41EB">
        <w:t>adm</w:t>
      </w:r>
      <w:r w:rsidR="008B41EB">
        <w:rPr>
          <w:rFonts w:hint="eastAsia"/>
        </w:rPr>
        <w:t>。</w:t>
      </w:r>
    </w:p>
    <w:p w:rsidR="00A13993" w:rsidRPr="00090AD5" w:rsidRDefault="00A13993" w:rsidP="009F726A">
      <w:pPr>
        <w:widowControl/>
        <w:numPr>
          <w:ilvl w:val="0"/>
          <w:numId w:val="9"/>
        </w:numPr>
        <w:spacing w:after="164" w:line="246" w:lineRule="auto"/>
        <w:ind w:right="-15" w:hanging="420"/>
        <w:jc w:val="left"/>
      </w:pPr>
      <w:r w:rsidRPr="009F726A">
        <w:rPr>
          <w:sz w:val="24"/>
        </w:rPr>
        <w:t>forum</w:t>
      </w:r>
      <w:r w:rsidRPr="009F726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F726A">
        <w:rPr>
          <w:rFonts w:ascii="Consolas" w:hAnsi="Consolas" w:cs="Consolas"/>
          <w:color w:val="000000"/>
          <w:kern w:val="0"/>
          <w:szCs w:val="24"/>
        </w:rPr>
        <w:t>针对</w:t>
      </w:r>
      <w:r w:rsidRPr="009F726A">
        <w:rPr>
          <w:rFonts w:ascii="Consolas" w:hAnsi="Consolas" w:cs="Consolas" w:hint="eastAsia"/>
          <w:color w:val="000000"/>
          <w:kern w:val="0"/>
          <w:szCs w:val="24"/>
        </w:rPr>
        <w:t>贴吧</w:t>
      </w:r>
      <w:r w:rsidRPr="009F726A">
        <w:rPr>
          <w:rFonts w:ascii="Consolas" w:hAnsi="Consolas" w:cs="Consolas"/>
          <w:color w:val="000000"/>
          <w:kern w:val="0"/>
          <w:szCs w:val="24"/>
        </w:rPr>
        <w:t>原生广告使用。</w:t>
      </w:r>
      <w:r w:rsidRPr="009F726A">
        <w:rPr>
          <w:rFonts w:ascii="Consolas" w:hAnsi="Consolas" w:cs="Consolas"/>
          <w:color w:val="000000"/>
          <w:kern w:val="0"/>
          <w:szCs w:val="24"/>
        </w:rPr>
        <w:t xml:space="preserve"> </w:t>
      </w:r>
    </w:p>
    <w:p w:rsidR="00A13993" w:rsidRDefault="00A13993" w:rsidP="00A13993">
      <w:pPr>
        <w:widowControl/>
        <w:spacing w:after="164" w:line="246" w:lineRule="auto"/>
        <w:ind w:leftChars="393" w:left="825" w:rightChars="-7" w:right="-15"/>
        <w:jc w:val="left"/>
      </w:pPr>
      <w:r>
        <w:t>typeId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贴吧</w:t>
      </w:r>
      <w:r w:rsidR="00D31B40">
        <w:t>广告位对应七</w:t>
      </w:r>
      <w:r w:rsidR="00D31B40">
        <w:rPr>
          <w:rFonts w:hint="eastAsia"/>
        </w:rPr>
        <w:t>种</w:t>
      </w:r>
      <w:r>
        <w:rPr>
          <w:rFonts w:hint="eastAsia"/>
        </w:rPr>
        <w:t>类型（</w:t>
      </w:r>
      <w:r>
        <w:rPr>
          <w:rFonts w:hint="eastAsia"/>
        </w:rPr>
        <w:t>type</w:t>
      </w:r>
      <w:r>
        <w:rPr>
          <w:rFonts w:hint="eastAsia"/>
        </w:rPr>
        <w:t>对应</w:t>
      </w:r>
      <w:r>
        <w:t>物料素材请参考</w:t>
      </w:r>
      <w:hyperlink w:anchor="_贴吧原生广告，类型对应表（共7中类型）" w:history="1">
        <w:r w:rsidRPr="00D15146">
          <w:rPr>
            <w:rStyle w:val="a5"/>
            <w:rFonts w:hint="eastAsia"/>
          </w:rPr>
          <w:t xml:space="preserve"> 8.4</w:t>
        </w:r>
        <w:r w:rsidRPr="00D15146">
          <w:rPr>
            <w:rStyle w:val="a5"/>
            <w:rFonts w:hint="eastAsia"/>
          </w:rPr>
          <w:t>类型对应表</w:t>
        </w:r>
      </w:hyperlink>
      <w:r>
        <w:t>）。</w:t>
      </w:r>
    </w:p>
    <w:p w:rsidR="00A13993" w:rsidRDefault="00A13993" w:rsidP="00A13993">
      <w:pPr>
        <w:widowControl/>
        <w:spacing w:after="164" w:line="246" w:lineRule="auto"/>
        <w:ind w:leftChars="393" w:left="825" w:rightChars="-7" w:right="-15"/>
        <w:jc w:val="left"/>
        <w:rPr>
          <w:sz w:val="24"/>
        </w:rPr>
      </w:pPr>
      <w:r>
        <w:rPr>
          <w:rFonts w:hint="eastAsia"/>
          <w:sz w:val="24"/>
        </w:rPr>
        <w:t>如果</w:t>
      </w:r>
      <w:r>
        <w:rPr>
          <w:sz w:val="24"/>
        </w:rPr>
        <w:t>请求的是</w:t>
      </w:r>
      <w:r>
        <w:rPr>
          <w:rFonts w:hint="eastAsia"/>
          <w:sz w:val="24"/>
        </w:rPr>
        <w:t>贴吧原生广告</w:t>
      </w:r>
      <w:r>
        <w:rPr>
          <w:rFonts w:hint="eastAsia"/>
          <w:sz w:val="24"/>
        </w:rPr>
        <w:t xml:space="preserve"> </w:t>
      </w:r>
      <w:r>
        <w:rPr>
          <w:sz w:val="24"/>
        </w:rPr>
        <w:t>forum</w:t>
      </w:r>
      <w:r>
        <w:rPr>
          <w:rFonts w:hint="eastAsia"/>
          <w:sz w:val="24"/>
        </w:rPr>
        <w:t>将不可为</w:t>
      </w:r>
      <w:r>
        <w:rPr>
          <w:sz w:val="24"/>
        </w:rPr>
        <w:t>空。</w:t>
      </w:r>
      <w:r w:rsidR="00F141E4">
        <w:t>typeId</w:t>
      </w:r>
      <w:r>
        <w:rPr>
          <w:sz w:val="24"/>
        </w:rPr>
        <w:t>不可为空</w:t>
      </w:r>
      <w:r>
        <w:rPr>
          <w:rFonts w:hint="eastAsia"/>
          <w:sz w:val="24"/>
        </w:rPr>
        <w:t>，</w:t>
      </w:r>
      <w:r>
        <w:rPr>
          <w:sz w:val="24"/>
        </w:rPr>
        <w:t>多个</w:t>
      </w:r>
      <w:r w:rsidR="00F02D76">
        <w:t>typeId</w:t>
      </w:r>
      <w:r>
        <w:rPr>
          <w:sz w:val="24"/>
        </w:rPr>
        <w:t>以逗号分隔。</w:t>
      </w:r>
    </w:p>
    <w:p w:rsidR="00A13993" w:rsidRDefault="00A13993" w:rsidP="00A13993">
      <w:pPr>
        <w:widowControl/>
        <w:spacing w:after="164" w:line="246" w:lineRule="auto"/>
        <w:ind w:leftChars="393" w:left="825" w:rightChars="-7" w:right="-15"/>
        <w:jc w:val="left"/>
      </w:pPr>
      <w:r>
        <w:rPr>
          <w:rFonts w:hint="eastAsia"/>
        </w:rPr>
        <w:t>例如：</w:t>
      </w:r>
      <w:r>
        <w:rPr>
          <w:rFonts w:hint="eastAsia"/>
        </w:rPr>
        <w:t>0101,</w:t>
      </w:r>
      <w:r w:rsidR="002E7DB7" w:rsidRPr="002E7DB7">
        <w:t>0002</w:t>
      </w:r>
    </w:p>
    <w:p w:rsidR="00096DFC" w:rsidRPr="00096DFC" w:rsidRDefault="000122BC" w:rsidP="00096DFC">
      <w:pPr>
        <w:widowControl/>
        <w:spacing w:after="164" w:line="246" w:lineRule="auto"/>
        <w:ind w:leftChars="393" w:left="825" w:rightChars="-7" w:right="-15"/>
        <w:jc w:val="left"/>
      </w:pPr>
      <w:r w:rsidRPr="000122BC">
        <w:rPr>
          <w:rFonts w:hint="eastAsia"/>
          <w:highlight w:val="yellow"/>
        </w:rPr>
        <w:t>百川只向</w:t>
      </w:r>
      <w:r w:rsidRPr="000122BC">
        <w:rPr>
          <w:rFonts w:hint="eastAsia"/>
          <w:highlight w:val="yellow"/>
        </w:rPr>
        <w:t>DSP</w:t>
      </w:r>
      <w:r w:rsidRPr="000122BC">
        <w:rPr>
          <w:rFonts w:hint="eastAsia"/>
          <w:highlight w:val="yellow"/>
        </w:rPr>
        <w:t>传递</w:t>
      </w:r>
      <w:r w:rsidRPr="000122BC">
        <w:rPr>
          <w:rFonts w:hint="eastAsia"/>
          <w:highlight w:val="yellow"/>
        </w:rPr>
        <w:t>typeId</w:t>
      </w:r>
      <w:r w:rsidRPr="000122BC">
        <w:rPr>
          <w:rFonts w:hint="eastAsia"/>
          <w:highlight w:val="yellow"/>
        </w:rPr>
        <w:t>，具体</w:t>
      </w:r>
      <w:r w:rsidRPr="000122BC">
        <w:rPr>
          <w:rFonts w:hint="eastAsia"/>
          <w:highlight w:val="yellow"/>
        </w:rPr>
        <w:t>typeId</w:t>
      </w:r>
      <w:r w:rsidRPr="000122BC">
        <w:rPr>
          <w:rFonts w:hint="eastAsia"/>
          <w:highlight w:val="yellow"/>
        </w:rPr>
        <w:t>对应返回的素材尺寸、图片格式、</w:t>
      </w:r>
      <w:r w:rsidRPr="000122BC">
        <w:rPr>
          <w:highlight w:val="yellow"/>
        </w:rPr>
        <w:t>字段</w:t>
      </w:r>
      <w:r w:rsidRPr="000122BC">
        <w:rPr>
          <w:rFonts w:hint="eastAsia"/>
          <w:highlight w:val="yellow"/>
        </w:rPr>
        <w:t>长度，由</w:t>
      </w:r>
      <w:r w:rsidRPr="000122BC">
        <w:rPr>
          <w:rFonts w:hint="eastAsia"/>
          <w:highlight w:val="yellow"/>
        </w:rPr>
        <w:t>DSP</w:t>
      </w:r>
      <w:r w:rsidRPr="000122BC">
        <w:rPr>
          <w:rFonts w:hint="eastAsia"/>
          <w:highlight w:val="yellow"/>
        </w:rPr>
        <w:t>根据映射关系返回</w:t>
      </w:r>
      <w:r w:rsidR="00A13993" w:rsidRPr="000122BC">
        <w:rPr>
          <w:highlight w:val="yellow"/>
        </w:rPr>
        <w:t>！</w:t>
      </w:r>
      <w:r w:rsidR="00A13993">
        <w:rPr>
          <w:rFonts w:hint="eastAsia"/>
        </w:rPr>
        <w:t xml:space="preserve"> </w:t>
      </w:r>
    </w:p>
    <w:p w:rsidR="000122BC" w:rsidRDefault="00E47FA2" w:rsidP="00E62EFB">
      <w:pPr>
        <w:widowControl/>
        <w:spacing w:after="164" w:line="246" w:lineRule="auto"/>
        <w:ind w:rightChars="-7" w:right="-15" w:firstLineChars="400" w:firstLine="840"/>
        <w:jc w:val="left"/>
      </w:pPr>
      <w:r>
        <w:rPr>
          <w:rFonts w:hint="eastAsia"/>
        </w:rPr>
        <w:t>详细</w:t>
      </w:r>
      <w:r>
        <w:t>请</w:t>
      </w:r>
      <w:r>
        <w:rPr>
          <w:rFonts w:hint="eastAsia"/>
        </w:rPr>
        <w:t>参考</w:t>
      </w:r>
      <w:r>
        <w:t>：</w:t>
      </w:r>
      <w:hyperlink w:anchor="_贴吧原生广告素材规格" w:history="1">
        <w:r w:rsidRPr="00E47FA2">
          <w:rPr>
            <w:rStyle w:val="a5"/>
            <w:rFonts w:hint="eastAsia"/>
          </w:rPr>
          <w:t>贴吧原生广告素材规格</w:t>
        </w:r>
      </w:hyperlink>
      <w:r w:rsidR="00A13993">
        <w:t xml:space="preserve"> </w:t>
      </w:r>
    </w:p>
    <w:p w:rsidR="000122BC" w:rsidRDefault="000122BC" w:rsidP="00A13993">
      <w:pPr>
        <w:widowControl/>
        <w:spacing w:after="164" w:line="246" w:lineRule="auto"/>
        <w:ind w:leftChars="393" w:left="825" w:rightChars="-7" w:right="-15"/>
        <w:jc w:val="left"/>
      </w:pPr>
      <w:r>
        <w:rPr>
          <w:rFonts w:hint="eastAsia"/>
        </w:rPr>
        <w:t>注：</w:t>
      </w:r>
    </w:p>
    <w:p w:rsidR="000122BC" w:rsidRPr="000122BC" w:rsidRDefault="00A13993" w:rsidP="000122BC">
      <w:pPr>
        <w:pStyle w:val="ad"/>
        <w:widowControl/>
        <w:numPr>
          <w:ilvl w:val="0"/>
          <w:numId w:val="16"/>
        </w:numPr>
        <w:spacing w:after="164" w:line="246" w:lineRule="auto"/>
        <w:ind w:rightChars="-7" w:right="-15" w:firstLineChars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移动定向</w:t>
      </w:r>
      <w:r>
        <w:t>数据使用</w:t>
      </w:r>
      <w:r>
        <w:rPr>
          <w:rFonts w:hint="eastAsia"/>
        </w:rPr>
        <w:t xml:space="preserve"> </w:t>
      </w:r>
      <w:r w:rsidRPr="000122BC">
        <w:rPr>
          <w:rFonts w:ascii="Consolas" w:hAnsi="Consolas" w:cs="Consolas"/>
          <w:color w:val="000000"/>
          <w:kern w:val="0"/>
          <w:sz w:val="24"/>
          <w:szCs w:val="24"/>
        </w:rPr>
        <w:t xml:space="preserve">Mobile </w:t>
      </w:r>
      <w:r w:rsidRPr="000122BC">
        <w:rPr>
          <w:rFonts w:ascii="Consolas" w:hAnsi="Consolas" w:cs="Consolas" w:hint="eastAsia"/>
          <w:color w:val="000000"/>
          <w:kern w:val="0"/>
          <w:sz w:val="24"/>
          <w:szCs w:val="24"/>
        </w:rPr>
        <w:t>里面的字段</w:t>
      </w:r>
    </w:p>
    <w:p w:rsidR="000122BC" w:rsidRPr="000122BC" w:rsidRDefault="00A13993" w:rsidP="000122BC">
      <w:pPr>
        <w:pStyle w:val="ad"/>
        <w:widowControl/>
        <w:numPr>
          <w:ilvl w:val="0"/>
          <w:numId w:val="16"/>
        </w:numPr>
        <w:spacing w:after="164" w:line="246" w:lineRule="auto"/>
        <w:ind w:rightChars="-7" w:right="-15" w:firstLineChars="0"/>
        <w:jc w:val="left"/>
        <w:rPr>
          <w:sz w:val="24"/>
        </w:rPr>
      </w:pPr>
      <w:r w:rsidRPr="000122BC">
        <w:rPr>
          <w:rFonts w:ascii="Consolas" w:hAnsi="Consolas" w:cs="Consolas" w:hint="eastAsia"/>
          <w:color w:val="000000"/>
          <w:kern w:val="0"/>
          <w:sz w:val="24"/>
          <w:szCs w:val="24"/>
        </w:rPr>
        <w:t>用户标签</w:t>
      </w:r>
      <w:r w:rsidRPr="000122BC">
        <w:rPr>
          <w:rFonts w:ascii="Consolas" w:hAnsi="Consolas" w:cs="Consolas"/>
          <w:color w:val="000000"/>
          <w:kern w:val="0"/>
          <w:sz w:val="24"/>
          <w:szCs w:val="24"/>
        </w:rPr>
        <w:t>使用</w:t>
      </w:r>
      <w:r w:rsidRPr="000122BC">
        <w:rPr>
          <w:rFonts w:ascii="Consolas" w:hAnsi="Consolas" w:cs="Consolas"/>
          <w:color w:val="000000"/>
          <w:kern w:val="0"/>
          <w:sz w:val="24"/>
          <w:szCs w:val="24"/>
        </w:rPr>
        <w:t>user_label</w:t>
      </w:r>
      <w:r w:rsidRPr="000122BC">
        <w:rPr>
          <w:rFonts w:ascii="Consolas" w:hAnsi="Consolas" w:cs="Consolas" w:hint="eastAsia"/>
          <w:color w:val="000000"/>
          <w:kern w:val="0"/>
          <w:sz w:val="24"/>
          <w:szCs w:val="24"/>
        </w:rPr>
        <w:t>字段</w:t>
      </w:r>
      <w:r w:rsidRPr="000122BC">
        <w:rPr>
          <w:rFonts w:ascii="Consolas" w:hAnsi="Consolas" w:cs="Consolas"/>
          <w:color w:val="000000"/>
          <w:kern w:val="0"/>
          <w:sz w:val="24"/>
          <w:szCs w:val="24"/>
        </w:rPr>
        <w:t>。</w:t>
      </w:r>
    </w:p>
    <w:p w:rsidR="00A13993" w:rsidRPr="00096DFC" w:rsidRDefault="009F726A" w:rsidP="000122BC">
      <w:pPr>
        <w:pStyle w:val="ad"/>
        <w:widowControl/>
        <w:numPr>
          <w:ilvl w:val="0"/>
          <w:numId w:val="16"/>
        </w:numPr>
        <w:spacing w:after="164" w:line="246" w:lineRule="auto"/>
        <w:ind w:rightChars="-7" w:right="-15" w:firstLineChars="0"/>
        <w:jc w:val="left"/>
        <w:rPr>
          <w:sz w:val="24"/>
        </w:rPr>
      </w:pPr>
      <w:r w:rsidRPr="000122BC">
        <w:rPr>
          <w:rFonts w:hint="eastAsia"/>
          <w:sz w:val="24"/>
        </w:rPr>
        <w:t>如果</w:t>
      </w:r>
      <w:r w:rsidR="008A6F1C" w:rsidRPr="000122BC">
        <w:rPr>
          <w:rFonts w:hint="eastAsia"/>
          <w:sz w:val="24"/>
        </w:rPr>
        <w:t>是</w:t>
      </w:r>
      <w:r w:rsidR="00A13993" w:rsidRPr="000122BC">
        <w:rPr>
          <w:rFonts w:hint="eastAsia"/>
          <w:sz w:val="24"/>
        </w:rPr>
        <w:t>贴吧</w:t>
      </w:r>
      <w:r w:rsidR="00A13993" w:rsidRPr="000122BC">
        <w:rPr>
          <w:sz w:val="24"/>
        </w:rPr>
        <w:t>原生广告</w:t>
      </w:r>
      <w:r w:rsidR="008A6F1C" w:rsidRPr="000122BC">
        <w:rPr>
          <w:rFonts w:hint="eastAsia"/>
          <w:sz w:val="24"/>
        </w:rPr>
        <w:t>，</w:t>
      </w:r>
      <w:r w:rsidR="00A13993" w:rsidRPr="000122BC">
        <w:rPr>
          <w:rFonts w:hint="eastAsia"/>
          <w:sz w:val="24"/>
        </w:rPr>
        <w:t>没有</w:t>
      </w:r>
      <w:r w:rsidR="00A13993" w:rsidRPr="000122BC">
        <w:rPr>
          <w:sz w:val="24"/>
        </w:rPr>
        <w:t>宽度和高度</w:t>
      </w:r>
      <w:r w:rsidR="00A13993" w:rsidRPr="000122BC">
        <w:rPr>
          <w:rFonts w:hint="eastAsia"/>
          <w:sz w:val="24"/>
        </w:rPr>
        <w:t>，</w:t>
      </w:r>
      <w:r w:rsidR="00A13993" w:rsidRPr="000122BC">
        <w:rPr>
          <w:rFonts w:ascii="Consolas" w:hAnsi="Consolas" w:cs="Consolas"/>
          <w:color w:val="000000"/>
          <w:kern w:val="0"/>
          <w:sz w:val="24"/>
          <w:szCs w:val="24"/>
        </w:rPr>
        <w:t>AdSlot</w:t>
      </w:r>
      <w:r w:rsidRPr="000122BC">
        <w:rPr>
          <w:rFonts w:ascii="Consolas" w:hAnsi="Consolas" w:cs="Consolas" w:hint="eastAsia"/>
          <w:color w:val="000000"/>
          <w:kern w:val="0"/>
          <w:sz w:val="24"/>
          <w:szCs w:val="24"/>
        </w:rPr>
        <w:t>对象为空</w:t>
      </w:r>
      <w:r w:rsidR="00A13993" w:rsidRPr="000122BC">
        <w:rPr>
          <w:rFonts w:ascii="Consolas" w:hAnsi="Consolas" w:cs="Consolas"/>
          <w:color w:val="000000"/>
          <w:kern w:val="0"/>
          <w:sz w:val="24"/>
          <w:szCs w:val="24"/>
        </w:rPr>
        <w:t>。</w:t>
      </w:r>
    </w:p>
    <w:p w:rsidR="00096DFC" w:rsidRPr="00096DFC" w:rsidRDefault="00096DFC" w:rsidP="00096DFC">
      <w:pPr>
        <w:pStyle w:val="ad"/>
        <w:widowControl/>
        <w:numPr>
          <w:ilvl w:val="0"/>
          <w:numId w:val="16"/>
        </w:numPr>
        <w:spacing w:after="164" w:line="246" w:lineRule="auto"/>
        <w:ind w:rightChars="-7" w:right="-15" w:firstLineChars="0"/>
        <w:jc w:val="left"/>
        <w:rPr>
          <w:sz w:val="24"/>
        </w:rPr>
      </w:pPr>
      <w:r w:rsidRPr="00096DFC">
        <w:rPr>
          <w:sz w:val="24"/>
        </w:rPr>
        <w:t>forumDir</w:t>
      </w:r>
      <w:r w:rsidRPr="00096DFC">
        <w:rPr>
          <w:rFonts w:hint="eastAsia"/>
          <w:sz w:val="24"/>
        </w:rPr>
        <w:t>:</w:t>
      </w:r>
      <w:r w:rsidRPr="00096DFC">
        <w:rPr>
          <w:sz w:val="24"/>
        </w:rPr>
        <w:t xml:space="preserve"> </w:t>
      </w:r>
      <w:r w:rsidRPr="00096DFC">
        <w:rPr>
          <w:sz w:val="24"/>
        </w:rPr>
        <w:t>该吧所属的一级目录</w:t>
      </w:r>
      <w:r w:rsidRPr="00096DFC">
        <w:rPr>
          <w:sz w:val="24"/>
        </w:rPr>
        <w:t xml:space="preserve">  </w:t>
      </w:r>
      <w:r w:rsidRPr="00096DFC">
        <w:rPr>
          <w:sz w:val="24"/>
        </w:rPr>
        <w:t>地区</w:t>
      </w:r>
      <w:r w:rsidRPr="00096DFC">
        <w:rPr>
          <w:rFonts w:hint="eastAsia"/>
          <w:sz w:val="24"/>
        </w:rPr>
        <w:t xml:space="preserve"> </w:t>
      </w:r>
    </w:p>
    <w:p w:rsidR="00096DFC" w:rsidRPr="00096DFC" w:rsidRDefault="00096DFC" w:rsidP="00096DFC">
      <w:pPr>
        <w:pStyle w:val="ad"/>
        <w:widowControl/>
        <w:numPr>
          <w:ilvl w:val="0"/>
          <w:numId w:val="16"/>
        </w:numPr>
        <w:spacing w:after="164" w:line="246" w:lineRule="auto"/>
        <w:ind w:rightChars="-7" w:right="-15" w:firstLineChars="0"/>
        <w:jc w:val="left"/>
        <w:rPr>
          <w:sz w:val="24"/>
        </w:rPr>
      </w:pPr>
      <w:r w:rsidRPr="00096DFC">
        <w:rPr>
          <w:sz w:val="24"/>
        </w:rPr>
        <w:t>forumSecondDir</w:t>
      </w:r>
      <w:r w:rsidRPr="00096DFC">
        <w:rPr>
          <w:rFonts w:hint="eastAsia"/>
          <w:sz w:val="24"/>
        </w:rPr>
        <w:t>:</w:t>
      </w:r>
      <w:r w:rsidRPr="00096DFC">
        <w:rPr>
          <w:sz w:val="24"/>
        </w:rPr>
        <w:t xml:space="preserve"> </w:t>
      </w:r>
      <w:r w:rsidRPr="00096DFC">
        <w:rPr>
          <w:sz w:val="24"/>
        </w:rPr>
        <w:t>该吧所属的二级目录</w:t>
      </w:r>
      <w:r w:rsidRPr="00096DFC">
        <w:rPr>
          <w:sz w:val="24"/>
        </w:rPr>
        <w:t xml:space="preserve">  </w:t>
      </w:r>
      <w:r w:rsidRPr="00096DFC">
        <w:rPr>
          <w:sz w:val="24"/>
        </w:rPr>
        <w:t>黑龙江</w:t>
      </w:r>
    </w:p>
    <w:p w:rsidR="00096DFC" w:rsidRDefault="00096DFC" w:rsidP="00096DFC">
      <w:pPr>
        <w:pStyle w:val="ad"/>
        <w:widowControl/>
        <w:numPr>
          <w:ilvl w:val="0"/>
          <w:numId w:val="16"/>
        </w:numPr>
        <w:spacing w:after="164" w:line="246" w:lineRule="auto"/>
        <w:ind w:rightChars="-7" w:right="-15" w:firstLineChars="0"/>
        <w:jc w:val="left"/>
        <w:rPr>
          <w:sz w:val="24"/>
        </w:rPr>
      </w:pPr>
      <w:r w:rsidRPr="00096DFC">
        <w:rPr>
          <w:sz w:val="24"/>
        </w:rPr>
        <w:lastRenderedPageBreak/>
        <w:t>minimumCpm</w:t>
      </w:r>
      <w:r w:rsidRPr="00096DFC">
        <w:rPr>
          <w:rFonts w:hint="eastAsia"/>
          <w:sz w:val="24"/>
        </w:rPr>
        <w:t>:</w:t>
      </w:r>
      <w:r w:rsidRPr="00096DFC">
        <w:rPr>
          <w:sz w:val="24"/>
        </w:rPr>
        <w:t xml:space="preserve"> </w:t>
      </w:r>
      <w:r w:rsidRPr="00096DFC">
        <w:rPr>
          <w:sz w:val="24"/>
        </w:rPr>
        <w:t>该吧发布商设置的底价，单位分</w:t>
      </w:r>
      <w:r w:rsidRPr="00096DFC">
        <w:rPr>
          <w:sz w:val="24"/>
        </w:rPr>
        <w:t xml:space="preserve">/CPM </w:t>
      </w:r>
      <w:r w:rsidRPr="00096DFC">
        <w:rPr>
          <w:sz w:val="24"/>
        </w:rPr>
        <w:t>逗号分隔</w:t>
      </w:r>
      <w:r w:rsidRPr="00096DFC">
        <w:rPr>
          <w:sz w:val="24"/>
        </w:rPr>
        <w:t xml:space="preserve"> </w:t>
      </w:r>
      <w:r w:rsidRPr="00096DFC">
        <w:rPr>
          <w:sz w:val="24"/>
        </w:rPr>
        <w:t>每个</w:t>
      </w:r>
      <w:r w:rsidRPr="00096DFC">
        <w:rPr>
          <w:sz w:val="24"/>
        </w:rPr>
        <w:t xml:space="preserve">type </w:t>
      </w:r>
      <w:r w:rsidRPr="00096DFC">
        <w:rPr>
          <w:sz w:val="24"/>
        </w:rPr>
        <w:t>对应一个底价</w:t>
      </w:r>
      <w:r w:rsidRPr="00096DFC">
        <w:rPr>
          <w:sz w:val="24"/>
        </w:rPr>
        <w:t xml:space="preserve"> 0.8,0.6</w:t>
      </w:r>
    </w:p>
    <w:p w:rsidR="00847C25" w:rsidRDefault="00847C25" w:rsidP="00096DFC">
      <w:pPr>
        <w:pStyle w:val="ad"/>
        <w:widowControl/>
        <w:numPr>
          <w:ilvl w:val="0"/>
          <w:numId w:val="16"/>
        </w:numPr>
        <w:spacing w:after="164" w:line="246" w:lineRule="auto"/>
        <w:ind w:rightChars="-7" w:right="-15" w:firstLineChars="0"/>
        <w:jc w:val="left"/>
        <w:rPr>
          <w:sz w:val="24"/>
        </w:rPr>
      </w:pPr>
      <w:r w:rsidRPr="00847C25">
        <w:rPr>
          <w:b/>
          <w:bCs/>
          <w:color w:val="7F0055"/>
        </w:rPr>
        <w:t>optional</w:t>
      </w:r>
      <w:r>
        <w:t xml:space="preserve"> </w:t>
      </w:r>
      <w:r w:rsidRPr="00847C25">
        <w:rPr>
          <w:b/>
          <w:bCs/>
          <w:color w:val="7F0055"/>
        </w:rPr>
        <w:t>int32</w:t>
      </w:r>
      <w:r>
        <w:t xml:space="preserve"> adCount = 5;</w:t>
      </w:r>
      <w:r w:rsidRPr="00096DFC">
        <w:rPr>
          <w:sz w:val="24"/>
        </w:rPr>
        <w:t xml:space="preserve"> </w:t>
      </w:r>
      <w:r w:rsidRPr="00847C25">
        <w:rPr>
          <w:rFonts w:hint="eastAsia"/>
          <w:color w:val="3F7F5F"/>
        </w:rPr>
        <w:t xml:space="preserve">// </w:t>
      </w:r>
      <w:r w:rsidRPr="00847C25">
        <w:rPr>
          <w:rFonts w:hint="eastAsia"/>
          <w:color w:val="3F7F5F"/>
        </w:rPr>
        <w:t>本次请求需要的广告数量，也可少返回或者多返回不影响参与竞价。</w:t>
      </w:r>
      <w:r w:rsidR="00666FFB">
        <w:rPr>
          <w:rFonts w:hint="eastAsia"/>
          <w:color w:val="3F7F5F"/>
        </w:rPr>
        <w:t>对应</w:t>
      </w:r>
      <w:r w:rsidR="00666FFB">
        <w:rPr>
          <w:color w:val="3F7F5F"/>
        </w:rPr>
        <w:t>response</w:t>
      </w:r>
      <w:r w:rsidR="00666FFB">
        <w:rPr>
          <w:rFonts w:hint="eastAsia"/>
          <w:color w:val="3F7F5F"/>
        </w:rPr>
        <w:t>中</w:t>
      </w:r>
      <w:r w:rsidR="00666FFB">
        <w:rPr>
          <w:color w:val="3F7F5F"/>
        </w:rPr>
        <w:t>ad</w:t>
      </w:r>
      <w:r w:rsidR="00666FFB">
        <w:rPr>
          <w:color w:val="3F7F5F"/>
        </w:rPr>
        <w:t>的数量。</w:t>
      </w:r>
    </w:p>
    <w:p w:rsidR="001D4662" w:rsidRDefault="001D4662" w:rsidP="001D4662">
      <w:r>
        <w:t>3</w:t>
      </w:r>
      <w:r>
        <w:t>、</w:t>
      </w:r>
      <w:r>
        <w:t xml:space="preserve">DSP </w:t>
      </w:r>
      <w:r>
        <w:t>向百度流量交易服务返回的竞价广告接口（</w:t>
      </w:r>
      <w:r>
        <w:t>Bid Response</w:t>
      </w:r>
      <w:r>
        <w:t>）</w:t>
      </w:r>
      <w:r>
        <w:t xml:space="preserve"> </w:t>
      </w:r>
    </w:p>
    <w:p w:rsidR="001D4662" w:rsidRDefault="001D4662" w:rsidP="00D1252E">
      <w:pPr>
        <w:spacing w:line="398" w:lineRule="auto"/>
        <w:ind w:leftChars="200" w:left="420" w:firstLine="420"/>
      </w:pPr>
      <w:r>
        <w:t>竞价结果返回接口以</w:t>
      </w:r>
      <w:r>
        <w:t xml:space="preserve"> http post </w:t>
      </w:r>
      <w:r>
        <w:t>方式进行返回，消息内容使用</w:t>
      </w:r>
      <w:r>
        <w:t xml:space="preserve"> protobuf </w:t>
      </w:r>
      <w:r>
        <w:t>进行封装，序列化之后返回。响应的</w:t>
      </w:r>
      <w:r>
        <w:t xml:space="preserve"> Content-Type </w:t>
      </w:r>
      <w:r>
        <w:t>设为</w:t>
      </w:r>
      <w:r>
        <w:t xml:space="preserve"> application/octet-stream</w:t>
      </w:r>
      <w:r>
        <w:rPr>
          <w:rFonts w:ascii="宋体" w:hAnsi="宋体" w:cs="宋体"/>
          <w:color w:val="007000"/>
          <w:sz w:val="18"/>
        </w:rPr>
        <w:t>。</w:t>
      </w:r>
      <w:r>
        <w:t>不参与竞价，也必须在超时时限内返回</w:t>
      </w:r>
      <w:r>
        <w:t xml:space="preserve"> protobuf</w:t>
      </w:r>
    </w:p>
    <w:p w:rsidR="001D4662" w:rsidRDefault="001D4662" w:rsidP="00D1252E">
      <w:pPr>
        <w:spacing w:line="398" w:lineRule="auto"/>
        <w:ind w:leftChars="200" w:left="420" w:firstLine="420"/>
      </w:pPr>
      <w:r>
        <w:t>格式的响应，超时或者返回信息无法解析被视为访问失败。</w:t>
      </w:r>
      <w:r>
        <w:t xml:space="preserve"> </w:t>
      </w:r>
      <w:r>
        <w:t>竞价结果返回接口有几种方式：</w:t>
      </w:r>
      <w:r>
        <w:t>Static</w:t>
      </w:r>
      <w:r>
        <w:t>、</w:t>
      </w:r>
      <w:r>
        <w:t>HTML Snippet</w:t>
      </w:r>
      <w:r>
        <w:t>。其中</w:t>
      </w:r>
      <w:r>
        <w:t xml:space="preserve"> Static </w:t>
      </w:r>
      <w:r>
        <w:t>方式是最基本的接口，所有的</w:t>
      </w:r>
      <w:r>
        <w:t xml:space="preserve"> DSP </w:t>
      </w:r>
      <w:r>
        <w:t>都可以采用。</w:t>
      </w:r>
      <w:r>
        <w:t xml:space="preserve">HTML Snippet </w:t>
      </w:r>
      <w:r>
        <w:t>方式使用必须得到百度的确定，并且采用</w:t>
      </w:r>
      <w:r>
        <w:t xml:space="preserve"> HTML Snippet </w:t>
      </w:r>
      <w:r>
        <w:t>方式返回的</w:t>
      </w:r>
    </w:p>
    <w:p w:rsidR="00D1252E" w:rsidRDefault="001D4662" w:rsidP="00D1252E">
      <w:pPr>
        <w:ind w:left="420" w:right="5967" w:hanging="15"/>
      </w:pPr>
      <w:r w:rsidRPr="00D1252E">
        <w:rPr>
          <w:highlight w:val="yellow"/>
        </w:rPr>
        <w:t xml:space="preserve">Bid Response </w:t>
      </w:r>
      <w:r w:rsidRPr="00D1252E">
        <w:rPr>
          <w:highlight w:val="yellow"/>
        </w:rPr>
        <w:t>必须小于</w:t>
      </w:r>
      <w:r w:rsidRPr="00D1252E">
        <w:rPr>
          <w:highlight w:val="yellow"/>
        </w:rPr>
        <w:t xml:space="preserve"> 15K</w:t>
      </w:r>
      <w:r w:rsidRPr="00D1252E">
        <w:rPr>
          <w:highlight w:val="yellow"/>
        </w:rPr>
        <w:t>。</w:t>
      </w:r>
      <w:r>
        <w:t xml:space="preserve"> </w:t>
      </w:r>
    </w:p>
    <w:p w:rsidR="00D1252E" w:rsidRDefault="00D1252E" w:rsidP="00D1252E">
      <w:pPr>
        <w:ind w:left="420" w:right="5967" w:hanging="15"/>
      </w:pPr>
    </w:p>
    <w:p w:rsidR="001D4662" w:rsidRPr="00D1252E" w:rsidRDefault="001D4662" w:rsidP="00D1252E">
      <w:pPr>
        <w:ind w:left="420" w:right="5967" w:hanging="15"/>
        <w:rPr>
          <w:sz w:val="28"/>
          <w:szCs w:val="28"/>
        </w:rPr>
      </w:pPr>
      <w:r w:rsidRPr="00D1252E">
        <w:rPr>
          <w:b/>
          <w:sz w:val="28"/>
          <w:szCs w:val="28"/>
        </w:rPr>
        <w:t xml:space="preserve">protobuf </w:t>
      </w:r>
      <w:r w:rsidRPr="00D1252E">
        <w:rPr>
          <w:b/>
          <w:sz w:val="28"/>
          <w:szCs w:val="28"/>
        </w:rPr>
        <w:t>接口</w:t>
      </w:r>
      <w:r w:rsidRPr="00D1252E">
        <w:rPr>
          <w:b/>
          <w:sz w:val="28"/>
          <w:szCs w:val="28"/>
        </w:rPr>
        <w:t xml:space="preserve"> </w:t>
      </w:r>
    </w:p>
    <w:p w:rsidR="001D4662" w:rsidRDefault="001D4662" w:rsidP="001D4662">
      <w:pPr>
        <w:spacing w:after="168"/>
        <w:ind w:left="415" w:hanging="10"/>
        <w:rPr>
          <w:b/>
        </w:rPr>
      </w:pPr>
      <w:r>
        <w:rPr>
          <w:b/>
        </w:rPr>
        <w:t>广告返回接口说明</w:t>
      </w:r>
      <w:r>
        <w:rPr>
          <w:b/>
        </w:rPr>
        <w:t xml:space="preserve"> </w:t>
      </w:r>
    </w:p>
    <w:p w:rsidR="0038029F" w:rsidRDefault="0038029F" w:rsidP="00107064"/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BidResponse {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返回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ID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，将请求中的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id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复制给返回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id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，便于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session trace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required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****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竞价广告信息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****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Ad {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最高竞价，单位分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int32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max_cpm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扩展参数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extdata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是否进行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cookie matching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bool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is_cookie_matching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代码段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html_snippet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创意宽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int32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width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5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创意高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int32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height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6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创意所属行业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int32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category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7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创意类型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int32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type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8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到达页面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landing_page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9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素材地址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adm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win notice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，如有值则以此为准，否则以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dsp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接入提供的默认的为准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nurl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点击链接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repeated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target_url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移动应用安装后的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package name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package_name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****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曝光检测地址信息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****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ExposureUrl{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时间，指第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time_millis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毫秒开始依次发送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exposure_url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曝光检测请求，单位毫秒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int32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time_millis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曝光检测请求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，数组，可以发送第三方检测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repeated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exposure_url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//// ****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多个曝光检测地址，不同时间依次发送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****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repeated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ExposureUrl exposure_urls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点击监测地址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repeated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click_urls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15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交互类型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 1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使用浏览器打开网页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 2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下载应用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,3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拨打电话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,4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发送短信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,5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发送邮件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int32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interaction_type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16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移动应用安装后的应用名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download_name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17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视频播放时长，视频贴片时返回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int32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duration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24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typeId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返回当前素材对应的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typeId.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type_id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18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Forum {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素材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GoodsInfo {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素材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goods_id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用户名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user_name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帖子标题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thread_title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帖子图片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thread_pic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帖子图片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thread_pic1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5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帖子图片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2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thread_pic2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6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帖子图片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3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thread_pic3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7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帖子内容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thread_content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8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文案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thread_url_text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9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推荐名称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recommend_name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推荐连接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recommend_link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css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custom_css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用户头像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user_portrait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弹框文案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pop_window_text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按钮文案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button_text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15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标签文案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label_title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16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标签是否显示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label_visible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17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广告版本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goods_style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18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按钮文案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thread_btn_text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19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类型，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。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1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普通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2 ios_url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3 apk_url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required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int32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url_type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20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repeated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GoodsInfo goods_info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}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Forum forum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19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标题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title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20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描述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description1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21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描述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2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description2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22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广告图标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icon_url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23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repeated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Ad ad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****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系统使用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****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debug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接口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debug_string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DSP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处理时间</w:t>
      </w:r>
    </w:p>
    <w:p w:rsidR="00BD6A89" w:rsidRDefault="00BD6A89" w:rsidP="00107064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bCs/>
          <w:color w:val="7F0055"/>
          <w:kern w:val="0"/>
          <w:sz w:val="24"/>
          <w:szCs w:val="24"/>
        </w:rPr>
        <w:t>int32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processing_time_ms = </w:t>
      </w:r>
      <w:r>
        <w:rPr>
          <w:rFonts w:ascii="Consolas" w:hAnsi="Consolas" w:cs="Consolas"/>
          <w:color w:val="7D7D7D"/>
          <w:kern w:val="0"/>
          <w:sz w:val="24"/>
          <w:szCs w:val="24"/>
        </w:rPr>
        <w:t>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8029F" w:rsidRDefault="00BD6A89" w:rsidP="00107064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38029F" w:rsidRDefault="0038029F" w:rsidP="001D4662">
      <w:pPr>
        <w:spacing w:after="168"/>
        <w:ind w:left="415" w:hanging="10"/>
        <w:rPr>
          <w:b/>
        </w:rPr>
      </w:pPr>
    </w:p>
    <w:p w:rsidR="001D4662" w:rsidRDefault="001D4662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t>id</w:t>
      </w:r>
      <w:r>
        <w:t>：返回信息的</w:t>
      </w:r>
      <w:r>
        <w:t xml:space="preserve"> ID</w:t>
      </w:r>
      <w:r>
        <w:t>，这个</w:t>
      </w:r>
      <w:r>
        <w:t xml:space="preserve"> ID </w:t>
      </w:r>
      <w:r>
        <w:t>要与</w:t>
      </w:r>
      <w:r>
        <w:t xml:space="preserve"> request id </w:t>
      </w:r>
      <w:r>
        <w:t>一致，表明这个</w:t>
      </w:r>
      <w:r>
        <w:t xml:space="preserve"> response </w:t>
      </w:r>
      <w:r>
        <w:t>与</w:t>
      </w:r>
      <w:r>
        <w:t xml:space="preserve"> request </w:t>
      </w:r>
      <w:r>
        <w:t>的对应关系。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t>max_cpm</w:t>
      </w:r>
      <w:r>
        <w:t>：</w:t>
      </w:r>
      <w:r>
        <w:t xml:space="preserve">DSP </w:t>
      </w:r>
      <w:r>
        <w:t>提供的广告</w:t>
      </w:r>
      <w:r>
        <w:t xml:space="preserve"> CPM </w:t>
      </w:r>
      <w:r>
        <w:t>最高竞价信息。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10"/>
        </w:numPr>
        <w:spacing w:after="164" w:line="399" w:lineRule="auto"/>
        <w:ind w:right="-15" w:hanging="420"/>
        <w:jc w:val="left"/>
      </w:pPr>
      <w:r>
        <w:t>extdata</w:t>
      </w:r>
      <w:r>
        <w:t>：</w:t>
      </w:r>
      <w:r>
        <w:t xml:space="preserve">DSP </w:t>
      </w:r>
      <w:r>
        <w:t>提供的扩展参数，用于</w:t>
      </w:r>
      <w:r>
        <w:t xml:space="preserve"> DSP </w:t>
      </w:r>
      <w:r>
        <w:t>自定义内容。会替换</w:t>
      </w:r>
      <w:r>
        <w:t xml:space="preserve"> win notice url </w:t>
      </w:r>
      <w:r>
        <w:t>和</w:t>
      </w:r>
      <w:r>
        <w:t xml:space="preserve"> click url </w:t>
      </w:r>
      <w:r>
        <w:t>中的宏</w:t>
      </w:r>
      <w:r>
        <w:t>%%EXT_DATA%%</w:t>
      </w:r>
      <w:r>
        <w:t>。如果本次请求需要</w:t>
      </w:r>
      <w:r>
        <w:t xml:space="preserve"> cookie matching</w:t>
      </w:r>
      <w:r>
        <w:t>，该扩展参数会以</w:t>
      </w:r>
      <w:r>
        <w:t xml:space="preserve"> ext_data=</w:t>
      </w:r>
      <w:r>
        <w:t>的形式附加在</w:t>
      </w:r>
      <w:r>
        <w:t xml:space="preserve"> cookie matching </w:t>
      </w:r>
      <w:r>
        <w:t>的</w:t>
      </w:r>
      <w:r>
        <w:t xml:space="preserve"> url </w:t>
      </w:r>
      <w:r>
        <w:t>中。</w:t>
      </w:r>
      <w:r>
        <w:t xml:space="preserve"> </w:t>
      </w:r>
      <w:r w:rsidR="00D87012">
        <w:t>Extdata</w:t>
      </w:r>
      <w:r w:rsidR="00D87012">
        <w:rPr>
          <w:rFonts w:hint="eastAsia"/>
        </w:rPr>
        <w:t>中不允许出现特殊字符，如</w:t>
      </w:r>
      <w:r w:rsidR="00D87012">
        <w:rPr>
          <w:rFonts w:hint="eastAsia"/>
        </w:rPr>
        <w:t>&amp;</w:t>
      </w:r>
      <w:r w:rsidR="00D87012">
        <w:t>等</w:t>
      </w:r>
      <w:r w:rsidR="00D87012">
        <w:rPr>
          <w:rFonts w:hint="eastAsia"/>
        </w:rPr>
        <w:t>，如需要传递特殊字符，</w:t>
      </w:r>
      <w:r w:rsidR="00D87012">
        <w:t>须由</w:t>
      </w:r>
      <w:r w:rsidR="00D87012">
        <w:rPr>
          <w:rFonts w:hint="eastAsia"/>
        </w:rPr>
        <w:t>DSP</w:t>
      </w:r>
      <w:r w:rsidR="00D87012">
        <w:rPr>
          <w:rFonts w:hint="eastAsia"/>
        </w:rPr>
        <w:t>自行加密后返回。</w:t>
      </w:r>
    </w:p>
    <w:p w:rsidR="001D4662" w:rsidRDefault="001D4662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t>is_cookie_matching</w:t>
      </w:r>
      <w:r>
        <w:t>：</w:t>
      </w:r>
      <w:r>
        <w:t xml:space="preserve">DSP </w:t>
      </w:r>
      <w:r>
        <w:t>根据自身设置，表示是否需要进行</w:t>
      </w:r>
      <w:r>
        <w:t xml:space="preserve"> cookie matching</w:t>
      </w:r>
      <w:r>
        <w:t>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10"/>
        </w:numPr>
        <w:spacing w:after="104" w:line="246" w:lineRule="auto"/>
        <w:ind w:right="-15" w:hanging="420"/>
        <w:jc w:val="left"/>
      </w:pPr>
      <w:r>
        <w:lastRenderedPageBreak/>
        <w:t>html_snippet</w:t>
      </w:r>
      <w:r>
        <w:t>：仅在使用</w:t>
      </w:r>
      <w:r>
        <w:t xml:space="preserve"> html snippet </w:t>
      </w:r>
      <w:r>
        <w:t>方式时使用。该字段中除了点击链接有特殊要求外，其他样式无要求。如果</w:t>
      </w:r>
      <w:r>
        <w:t xml:space="preserve"> html snippet </w:t>
      </w:r>
      <w:r>
        <w:t>中有多个创意时，只需要在第一个创意的展示监测中加入</w:t>
      </w:r>
      <w:r>
        <w:t>%%PRICE%%</w:t>
      </w:r>
      <w:r>
        <w:t>宏。点击宏的使用方法如下，请注意：在一次返回中，只能使用一种点击宏方法。</w:t>
      </w:r>
      <w:r>
        <w:t xml:space="preserve"> </w:t>
      </w:r>
    </w:p>
    <w:tbl>
      <w:tblPr>
        <w:tblStyle w:val="TableGrid"/>
        <w:tblW w:w="9002" w:type="dxa"/>
        <w:tblInd w:w="854" w:type="dxa"/>
        <w:tblCellMar>
          <w:top w:w="82" w:type="dxa"/>
          <w:left w:w="107" w:type="dxa"/>
          <w:right w:w="102" w:type="dxa"/>
        </w:tblCellMar>
        <w:tblLook w:val="04A0" w:firstRow="1" w:lastRow="0" w:firstColumn="1" w:lastColumn="0" w:noHBand="0" w:noVBand="1"/>
      </w:tblPr>
      <w:tblGrid>
        <w:gridCol w:w="1218"/>
        <w:gridCol w:w="7784"/>
      </w:tblGrid>
      <w:tr w:rsidR="001D4662" w:rsidTr="001D4662">
        <w:trPr>
          <w:trHeight w:val="423"/>
        </w:trPr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</w:pPr>
            <w:r>
              <w:t>宏</w:t>
            </w:r>
            <w:r>
              <w:t xml:space="preserve"> </w:t>
            </w:r>
          </w:p>
        </w:tc>
        <w:tc>
          <w:tcPr>
            <w:tcW w:w="7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  <w:ind w:left="1"/>
            </w:pPr>
            <w:r>
              <w:t>说明</w:t>
            </w:r>
            <w:r>
              <w:t xml:space="preserve"> </w:t>
            </w:r>
          </w:p>
        </w:tc>
      </w:tr>
      <w:tr w:rsidR="001D4662" w:rsidTr="001D4662">
        <w:trPr>
          <w:trHeight w:val="6225"/>
        </w:trPr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after="162"/>
            </w:pPr>
            <w:r>
              <w:t>%%CLICK</w:t>
            </w:r>
          </w:p>
          <w:p w:rsidR="001D4662" w:rsidRDefault="001D4662" w:rsidP="001D4662">
            <w:r>
              <w:t>_URL_{N}</w:t>
            </w:r>
          </w:p>
          <w:p w:rsidR="001D4662" w:rsidRDefault="001D4662" w:rsidP="001D4662">
            <w:pPr>
              <w:spacing w:line="276" w:lineRule="auto"/>
            </w:pPr>
            <w:r>
              <w:t xml:space="preserve">%% </w:t>
            </w:r>
          </w:p>
        </w:tc>
        <w:tc>
          <w:tcPr>
            <w:tcW w:w="7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3C4351">
            <w:pPr>
              <w:widowControl/>
              <w:numPr>
                <w:ilvl w:val="0"/>
                <w:numId w:val="11"/>
              </w:numPr>
              <w:spacing w:after="163"/>
              <w:ind w:right="84" w:hanging="421"/>
              <w:jc w:val="left"/>
            </w:pPr>
            <w:r>
              <w:t>使用此宏时必须同时填写</w:t>
            </w:r>
            <w:r>
              <w:t xml:space="preserve"> target_url </w:t>
            </w:r>
            <w:r>
              <w:t>字段</w:t>
            </w:r>
            <w:r>
              <w:t xml:space="preserve"> </w:t>
            </w:r>
          </w:p>
          <w:p w:rsidR="001D4662" w:rsidRDefault="001D4662" w:rsidP="003C4351">
            <w:pPr>
              <w:widowControl/>
              <w:numPr>
                <w:ilvl w:val="0"/>
                <w:numId w:val="11"/>
              </w:numPr>
              <w:spacing w:after="154" w:line="400" w:lineRule="auto"/>
              <w:ind w:right="84" w:hanging="421"/>
              <w:jc w:val="left"/>
            </w:pPr>
            <w:r>
              <w:t>如果</w:t>
            </w:r>
            <w:r>
              <w:t xml:space="preserve"> html snippet </w:t>
            </w:r>
            <w:r>
              <w:t>中有多个创意时，每个创意的点击链接位置仅需要使用宏</w:t>
            </w:r>
            <w:r>
              <w:t>%%CLICK_URL_{N}%%</w:t>
            </w:r>
            <w:r>
              <w:t>，不需要完整的点击地址。完整的点击地址顺序填写到</w:t>
            </w:r>
            <w:r>
              <w:t xml:space="preserve"> target_url </w:t>
            </w:r>
            <w:r>
              <w:t>字段中。</w:t>
            </w:r>
            <w:r>
              <w:t xml:space="preserve"> </w:t>
            </w:r>
          </w:p>
          <w:p w:rsidR="001D4662" w:rsidRDefault="001D4662" w:rsidP="003C4351">
            <w:pPr>
              <w:widowControl/>
              <w:numPr>
                <w:ilvl w:val="0"/>
                <w:numId w:val="11"/>
              </w:numPr>
              <w:spacing w:after="165"/>
              <w:ind w:right="84" w:hanging="421"/>
              <w:jc w:val="left"/>
            </w:pPr>
            <w:r>
              <w:t>这里</w:t>
            </w:r>
            <w:r>
              <w:t>{N}</w:t>
            </w:r>
            <w:r>
              <w:t>为具体的序号，代表第</w:t>
            </w:r>
            <w:r>
              <w:t xml:space="preserve"> N </w:t>
            </w:r>
            <w:r>
              <w:t>个创意，</w:t>
            </w:r>
            <w:r>
              <w:t xml:space="preserve">N </w:t>
            </w:r>
            <w:r>
              <w:t>从</w:t>
            </w:r>
            <w:r>
              <w:t xml:space="preserve"> 0 </w:t>
            </w:r>
            <w:r>
              <w:t>开始计数</w:t>
            </w:r>
            <w:r>
              <w:t xml:space="preserve"> </w:t>
            </w:r>
          </w:p>
          <w:p w:rsidR="001D4662" w:rsidRDefault="001D4662" w:rsidP="003C4351">
            <w:pPr>
              <w:widowControl/>
              <w:numPr>
                <w:ilvl w:val="0"/>
                <w:numId w:val="11"/>
              </w:numPr>
              <w:spacing w:after="157" w:line="398" w:lineRule="auto"/>
              <w:ind w:right="84" w:hanging="421"/>
              <w:jc w:val="left"/>
            </w:pPr>
            <w:r>
              <w:t xml:space="preserve">DSP </w:t>
            </w:r>
            <w:r>
              <w:t>的</w:t>
            </w:r>
            <w:r>
              <w:t xml:space="preserve"> click url </w:t>
            </w:r>
            <w:r>
              <w:t>在页面上展现为被转义的形式。字符的具体转义规则：</w:t>
            </w:r>
            <w:r>
              <w:t xml:space="preserve"> a 0~9, a~z, A~Z </w:t>
            </w:r>
            <w:r>
              <w:t>不变；</w:t>
            </w:r>
            <w:r>
              <w:t xml:space="preserve"> </w:t>
            </w:r>
          </w:p>
          <w:p w:rsidR="001D4662" w:rsidRDefault="001D4662" w:rsidP="003C4351">
            <w:pPr>
              <w:widowControl/>
              <w:numPr>
                <w:ilvl w:val="1"/>
                <w:numId w:val="11"/>
              </w:numPr>
              <w:spacing w:after="164"/>
              <w:ind w:right="362"/>
              <w:jc w:val="left"/>
            </w:pPr>
            <w:r>
              <w:t>空格被转义为</w:t>
            </w:r>
            <w:r>
              <w:t>+</w:t>
            </w:r>
            <w:r>
              <w:t>（加号）；</w:t>
            </w:r>
            <w:r>
              <w:t xml:space="preserve"> </w:t>
            </w:r>
          </w:p>
          <w:p w:rsidR="001D4662" w:rsidRDefault="001D4662" w:rsidP="003C4351">
            <w:pPr>
              <w:widowControl/>
              <w:numPr>
                <w:ilvl w:val="1"/>
                <w:numId w:val="11"/>
              </w:numPr>
              <w:spacing w:after="131" w:line="423" w:lineRule="auto"/>
              <w:ind w:right="362"/>
              <w:jc w:val="left"/>
            </w:pPr>
            <w:r>
              <w:t>所有其他字符被转义为对应的</w:t>
            </w:r>
            <w:r>
              <w:t xml:space="preserve"> utf-8 </w:t>
            </w:r>
            <w:r>
              <w:t>编码字符，并以</w:t>
            </w:r>
            <w:r>
              <w:t>%</w:t>
            </w:r>
            <w:r>
              <w:t>开头；</w:t>
            </w:r>
            <w:r>
              <w:t xml:space="preserve"> </w:t>
            </w:r>
            <w:r>
              <w:rPr>
                <w:sz w:val="18"/>
              </w:rPr>
              <w:t>比如原始的</w:t>
            </w:r>
            <w:r>
              <w:rPr>
                <w:sz w:val="18"/>
              </w:rPr>
              <w:t xml:space="preserve"> URL</w:t>
            </w:r>
            <w:r>
              <w:rPr>
                <w:sz w:val="18"/>
              </w:rPr>
              <w:t>：</w:t>
            </w:r>
          </w:p>
          <w:p w:rsidR="001D4662" w:rsidRDefault="001D4662" w:rsidP="001D4662">
            <w:pPr>
              <w:spacing w:after="132" w:line="401" w:lineRule="auto"/>
              <w:ind w:left="422"/>
            </w:pPr>
            <w:r>
              <w:rPr>
                <w:sz w:val="18"/>
              </w:rPr>
              <w:t xml:space="preserve">http://click.dsp.com?macroA=%%A%%&amp;macroB=##MACRO_B##&amp;macroC=(Macr oC.Value)&amp;refer=$REFER-URL </w:t>
            </w:r>
          </w:p>
          <w:p w:rsidR="001D4662" w:rsidRDefault="001D4662" w:rsidP="001D4662">
            <w:pPr>
              <w:spacing w:after="140"/>
              <w:ind w:left="422"/>
            </w:pPr>
            <w:r>
              <w:rPr>
                <w:sz w:val="18"/>
              </w:rPr>
              <w:t>会被转义为：</w:t>
            </w:r>
            <w:r>
              <w:rPr>
                <w:sz w:val="18"/>
              </w:rPr>
              <w:t xml:space="preserve"> </w:t>
            </w:r>
          </w:p>
          <w:p w:rsidR="001D4662" w:rsidRDefault="001D4662" w:rsidP="001D4662">
            <w:pPr>
              <w:spacing w:after="131" w:line="401" w:lineRule="auto"/>
              <w:jc w:val="center"/>
            </w:pPr>
            <w:r>
              <w:rPr>
                <w:sz w:val="18"/>
              </w:rPr>
              <w:t>http%3A%2F%2Fclick%2Edsp%2Ecom%3FmacroA%3D%25%25A%25%25%26macr oB%3D%23%23MACRO%5FB%23%23%26macroC%3D%28MacroC%2EValue%29%</w:t>
            </w:r>
          </w:p>
          <w:p w:rsidR="001D4662" w:rsidRDefault="001D4662" w:rsidP="001D4662">
            <w:pPr>
              <w:spacing w:line="276" w:lineRule="auto"/>
              <w:ind w:left="422"/>
            </w:pPr>
            <w:r>
              <w:rPr>
                <w:sz w:val="18"/>
              </w:rPr>
              <w:t>26refer%3D%24REFER%2DURL</w:t>
            </w:r>
            <w:r>
              <w:t xml:space="preserve"> </w:t>
            </w:r>
          </w:p>
        </w:tc>
      </w:tr>
      <w:tr w:rsidR="00426823" w:rsidTr="001D4662">
        <w:trPr>
          <w:trHeight w:val="6225"/>
        </w:trPr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6823" w:rsidRDefault="00426823" w:rsidP="00426823">
            <w:pPr>
              <w:spacing w:after="162"/>
            </w:pPr>
            <w:r>
              <w:lastRenderedPageBreak/>
              <w:t>%%CLICK</w:t>
            </w:r>
          </w:p>
          <w:p w:rsidR="00426823" w:rsidRDefault="00426823" w:rsidP="00426823">
            <w:r>
              <w:t>_URL_</w:t>
            </w:r>
            <w:r>
              <w:rPr>
                <w:rFonts w:hint="eastAsia"/>
              </w:rPr>
              <w:t>ESC</w:t>
            </w:r>
          </w:p>
          <w:p w:rsidR="00426823" w:rsidRDefault="00426823" w:rsidP="00426823">
            <w:pPr>
              <w:spacing w:after="162"/>
            </w:pPr>
            <w:r>
              <w:t>%%</w:t>
            </w:r>
          </w:p>
        </w:tc>
        <w:tc>
          <w:tcPr>
            <w:tcW w:w="7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6823" w:rsidRDefault="00426823" w:rsidP="00426823">
            <w:pPr>
              <w:pStyle w:val="Default"/>
              <w:rPr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•</w:t>
            </w:r>
            <w:r>
              <w:rPr>
                <w:rFonts w:ascii="Arial" w:hAnsi="Arial" w:cs="Arial"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使用此宏时不需要填写</w:t>
            </w:r>
            <w:r>
              <w:rPr>
                <w:sz w:val="21"/>
                <w:szCs w:val="21"/>
              </w:rPr>
              <w:t>target_url</w:t>
            </w:r>
            <w:r>
              <w:rPr>
                <w:rFonts w:hint="eastAsia"/>
                <w:sz w:val="21"/>
                <w:szCs w:val="21"/>
              </w:rPr>
              <w:t>字段</w:t>
            </w:r>
            <w:r>
              <w:rPr>
                <w:sz w:val="21"/>
                <w:szCs w:val="21"/>
              </w:rPr>
              <w:t xml:space="preserve"> </w:t>
            </w:r>
          </w:p>
          <w:p w:rsidR="00426823" w:rsidRDefault="00426823" w:rsidP="00426823">
            <w:pPr>
              <w:pStyle w:val="Default"/>
              <w:rPr>
                <w:rFonts w:hAnsi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• </w:t>
            </w:r>
            <w:r>
              <w:rPr>
                <w:rFonts w:hAnsi="Arial" w:hint="eastAsia"/>
                <w:sz w:val="21"/>
                <w:szCs w:val="21"/>
              </w:rPr>
              <w:t>只需要返回一个宏即可，</w:t>
            </w:r>
            <w:r>
              <w:rPr>
                <w:rFonts w:hAnsi="Arial"/>
                <w:sz w:val="21"/>
                <w:szCs w:val="21"/>
              </w:rPr>
              <w:t>DSP</w:t>
            </w:r>
            <w:r>
              <w:rPr>
                <w:rFonts w:hAnsi="Arial" w:hint="eastAsia"/>
                <w:sz w:val="21"/>
                <w:szCs w:val="21"/>
              </w:rPr>
              <w:t>可以将创意的点击链接写为</w:t>
            </w:r>
            <w:r>
              <w:rPr>
                <w:rFonts w:hAnsi="Arial"/>
                <w:sz w:val="21"/>
                <w:szCs w:val="21"/>
              </w:rPr>
              <w:t>http://dsp_click_url&amp;url=%%CLICK_URL_ESC%%landing_page_url</w:t>
            </w:r>
            <w:r>
              <w:rPr>
                <w:rFonts w:hAnsi="Arial" w:hint="eastAsia"/>
                <w:sz w:val="21"/>
                <w:szCs w:val="21"/>
              </w:rPr>
              <w:t>（要求</w:t>
            </w:r>
            <w:r>
              <w:rPr>
                <w:rFonts w:hAnsi="Arial"/>
                <w:sz w:val="21"/>
                <w:szCs w:val="21"/>
              </w:rPr>
              <w:t>landing_page_url</w:t>
            </w:r>
            <w:r>
              <w:rPr>
                <w:rFonts w:hAnsi="Arial" w:hint="eastAsia"/>
                <w:sz w:val="21"/>
                <w:szCs w:val="21"/>
              </w:rPr>
              <w:t>被</w:t>
            </w:r>
            <w:r>
              <w:rPr>
                <w:rFonts w:hAnsi="Arial"/>
                <w:sz w:val="21"/>
                <w:szCs w:val="21"/>
              </w:rPr>
              <w:t>encode</w:t>
            </w:r>
            <w:r>
              <w:rPr>
                <w:rFonts w:hAnsi="Arial" w:hint="eastAsia"/>
                <w:sz w:val="21"/>
                <w:szCs w:val="21"/>
              </w:rPr>
              <w:t>两次）。</w:t>
            </w:r>
            <w:r w:rsidR="008F00C9">
              <w:rPr>
                <w:rFonts w:hAnsi="Arial" w:hint="eastAsia"/>
                <w:sz w:val="21"/>
                <w:szCs w:val="21"/>
              </w:rPr>
              <w:t>百川</w:t>
            </w:r>
            <w:r>
              <w:rPr>
                <w:rFonts w:hAnsi="Arial" w:hint="eastAsia"/>
                <w:sz w:val="21"/>
                <w:szCs w:val="21"/>
              </w:rPr>
              <w:t>会构造</w:t>
            </w:r>
            <w:r w:rsidR="00772438">
              <w:rPr>
                <w:rFonts w:hAnsi="Arial" w:hint="eastAsia"/>
                <w:sz w:val="21"/>
                <w:szCs w:val="21"/>
              </w:rPr>
              <w:t>百川</w:t>
            </w:r>
            <w:r>
              <w:rPr>
                <w:rFonts w:hAnsi="Arial" w:hint="eastAsia"/>
                <w:sz w:val="21"/>
                <w:szCs w:val="21"/>
              </w:rPr>
              <w:t>的</w:t>
            </w:r>
            <w:r>
              <w:rPr>
                <w:rFonts w:hAnsi="Arial"/>
                <w:sz w:val="21"/>
                <w:szCs w:val="21"/>
              </w:rPr>
              <w:t>click_url</w:t>
            </w:r>
            <w:r>
              <w:rPr>
                <w:rFonts w:hAnsi="Arial" w:hint="eastAsia"/>
                <w:sz w:val="21"/>
                <w:szCs w:val="21"/>
              </w:rPr>
              <w:t>并</w:t>
            </w:r>
            <w:r>
              <w:rPr>
                <w:rFonts w:hAnsi="Arial"/>
                <w:sz w:val="21"/>
                <w:szCs w:val="21"/>
              </w:rPr>
              <w:t>encode</w:t>
            </w:r>
            <w:r>
              <w:rPr>
                <w:rFonts w:hAnsi="Arial" w:hint="eastAsia"/>
                <w:sz w:val="21"/>
                <w:szCs w:val="21"/>
              </w:rPr>
              <w:t>后替换宏。</w:t>
            </w:r>
            <w:r>
              <w:rPr>
                <w:rFonts w:hAnsi="Arial"/>
                <w:sz w:val="21"/>
                <w:szCs w:val="21"/>
              </w:rPr>
              <w:t xml:space="preserve"> </w:t>
            </w:r>
          </w:p>
          <w:p w:rsidR="00426823" w:rsidRDefault="00426823" w:rsidP="00426823">
            <w:pPr>
              <w:pStyle w:val="Default"/>
              <w:rPr>
                <w:rFonts w:hAnsi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• </w:t>
            </w:r>
            <w:r>
              <w:rPr>
                <w:rFonts w:hAnsi="Arial" w:hint="eastAsia"/>
                <w:sz w:val="21"/>
                <w:szCs w:val="21"/>
              </w:rPr>
              <w:t>请注意：</w:t>
            </w:r>
            <w:r>
              <w:rPr>
                <w:rFonts w:hAnsi="Arial"/>
                <w:sz w:val="21"/>
                <w:szCs w:val="21"/>
              </w:rPr>
              <w:t>DSP</w:t>
            </w:r>
            <w:r>
              <w:rPr>
                <w:rFonts w:hAnsi="Arial" w:hint="eastAsia"/>
                <w:sz w:val="21"/>
                <w:szCs w:val="21"/>
              </w:rPr>
              <w:t>在广告渲染时，需要对</w:t>
            </w:r>
            <w:r w:rsidR="00BD36FE">
              <w:rPr>
                <w:rFonts w:hAnsi="Arial" w:hint="eastAsia"/>
                <w:sz w:val="21"/>
                <w:szCs w:val="21"/>
              </w:rPr>
              <w:t>百川</w:t>
            </w:r>
            <w:r>
              <w:rPr>
                <w:rFonts w:hAnsi="Arial" w:hint="eastAsia"/>
                <w:sz w:val="21"/>
                <w:szCs w:val="21"/>
              </w:rPr>
              <w:t>的</w:t>
            </w:r>
            <w:r>
              <w:rPr>
                <w:rFonts w:hAnsi="Arial"/>
                <w:sz w:val="21"/>
                <w:szCs w:val="21"/>
              </w:rPr>
              <w:t>click_url</w:t>
            </w:r>
            <w:r>
              <w:rPr>
                <w:rFonts w:hAnsi="Arial" w:hint="eastAsia"/>
                <w:sz w:val="21"/>
                <w:szCs w:val="21"/>
              </w:rPr>
              <w:t>进行</w:t>
            </w:r>
            <w:r>
              <w:rPr>
                <w:rFonts w:hAnsi="Arial"/>
                <w:sz w:val="21"/>
                <w:szCs w:val="21"/>
              </w:rPr>
              <w:t>decode</w:t>
            </w:r>
            <w:r>
              <w:rPr>
                <w:rFonts w:hAnsi="Arial" w:hint="eastAsia"/>
                <w:sz w:val="21"/>
                <w:szCs w:val="21"/>
              </w:rPr>
              <w:t>，并且所有创意的点击链接都要加入</w:t>
            </w:r>
            <w:r w:rsidR="009C3779">
              <w:rPr>
                <w:rFonts w:hAnsi="Arial" w:hint="eastAsia"/>
                <w:sz w:val="21"/>
                <w:szCs w:val="21"/>
              </w:rPr>
              <w:t>百川</w:t>
            </w:r>
            <w:r>
              <w:rPr>
                <w:rFonts w:hAnsi="Arial" w:hint="eastAsia"/>
                <w:sz w:val="21"/>
                <w:szCs w:val="21"/>
              </w:rPr>
              <w:t>的</w:t>
            </w:r>
            <w:r>
              <w:rPr>
                <w:rFonts w:hAnsi="Arial"/>
                <w:sz w:val="21"/>
                <w:szCs w:val="21"/>
              </w:rPr>
              <w:t>click_url</w:t>
            </w:r>
            <w:r>
              <w:rPr>
                <w:rFonts w:hAnsi="Arial" w:hint="eastAsia"/>
                <w:sz w:val="21"/>
                <w:szCs w:val="21"/>
              </w:rPr>
              <w:t>，否则</w:t>
            </w:r>
            <w:r w:rsidR="00CD0F8E">
              <w:rPr>
                <w:rFonts w:hAnsi="Arial" w:hint="eastAsia"/>
                <w:sz w:val="21"/>
                <w:szCs w:val="21"/>
              </w:rPr>
              <w:t>百川</w:t>
            </w:r>
            <w:r>
              <w:rPr>
                <w:rFonts w:hAnsi="Arial" w:hint="eastAsia"/>
                <w:sz w:val="21"/>
                <w:szCs w:val="21"/>
              </w:rPr>
              <w:t>无法准确记录点击数据，会影响</w:t>
            </w:r>
            <w:r w:rsidR="00A8557A">
              <w:rPr>
                <w:rFonts w:hAnsi="Arial" w:hint="eastAsia"/>
                <w:sz w:val="21"/>
                <w:szCs w:val="21"/>
              </w:rPr>
              <w:t>百川</w:t>
            </w:r>
            <w:r>
              <w:rPr>
                <w:rFonts w:hAnsi="Arial" w:hint="eastAsia"/>
                <w:sz w:val="21"/>
                <w:szCs w:val="21"/>
              </w:rPr>
              <w:t>的报表提供和数据反作弊；</w:t>
            </w:r>
            <w:r>
              <w:rPr>
                <w:rFonts w:hAnsi="Arial"/>
                <w:sz w:val="21"/>
                <w:szCs w:val="21"/>
              </w:rPr>
              <w:t xml:space="preserve"> </w:t>
            </w:r>
          </w:p>
          <w:p w:rsidR="00983F2E" w:rsidRPr="00983F2E" w:rsidRDefault="00426823" w:rsidP="00983F2E">
            <w:pPr>
              <w:widowControl/>
              <w:numPr>
                <w:ilvl w:val="0"/>
                <w:numId w:val="11"/>
              </w:numPr>
              <w:spacing w:after="163"/>
              <w:ind w:right="84" w:hanging="421"/>
              <w:jc w:val="left"/>
            </w:pPr>
            <w:r w:rsidRPr="00FF0F00">
              <w:rPr>
                <w:rFonts w:ascii="微软雅黑" w:eastAsia="微软雅黑" w:hAnsi="Arial" w:cs="微软雅黑" w:hint="eastAsia"/>
                <w:color w:val="000000"/>
                <w:szCs w:val="21"/>
              </w:rPr>
              <w:t>使用</w:t>
            </w:r>
            <w:r w:rsidRPr="00FF0F00">
              <w:rPr>
                <w:rFonts w:ascii="微软雅黑" w:eastAsia="微软雅黑" w:hAnsi="Arial" w:cs="微软雅黑"/>
                <w:color w:val="000000"/>
                <w:szCs w:val="21"/>
              </w:rPr>
              <w:t>CLICK_URL_ESC</w:t>
            </w:r>
            <w:r w:rsidRPr="00FF0F00">
              <w:rPr>
                <w:rFonts w:ascii="微软雅黑" w:eastAsia="微软雅黑" w:hAnsi="Arial" w:cs="微软雅黑" w:hint="eastAsia"/>
                <w:color w:val="000000"/>
                <w:szCs w:val="21"/>
              </w:rPr>
              <w:t>作为</w:t>
            </w:r>
            <w:r w:rsidRPr="00FF0F00">
              <w:rPr>
                <w:rFonts w:ascii="微软雅黑" w:eastAsia="微软雅黑" w:hAnsi="Arial" w:cs="微软雅黑"/>
                <w:color w:val="000000"/>
                <w:szCs w:val="21"/>
              </w:rPr>
              <w:t>click_url</w:t>
            </w:r>
            <w:r w:rsidRPr="00FF0F00">
              <w:rPr>
                <w:rFonts w:ascii="微软雅黑" w:eastAsia="微软雅黑" w:hAnsi="Arial" w:cs="微软雅黑" w:hint="eastAsia"/>
                <w:color w:val="000000"/>
                <w:szCs w:val="21"/>
              </w:rPr>
              <w:t>宏时，</w:t>
            </w:r>
            <w:r w:rsidRPr="00FF0F00">
              <w:rPr>
                <w:rFonts w:ascii="微软雅黑" w:eastAsia="微软雅黑" w:hAnsi="Arial" w:cs="微软雅黑"/>
                <w:color w:val="000000"/>
                <w:szCs w:val="21"/>
              </w:rPr>
              <w:t>html</w:t>
            </w:r>
            <w:r w:rsidRPr="00FF0F00">
              <w:rPr>
                <w:rFonts w:ascii="微软雅黑" w:eastAsia="微软雅黑" w:hAnsi="Arial" w:cs="微软雅黑" w:hint="eastAsia"/>
                <w:color w:val="000000"/>
                <w:szCs w:val="21"/>
              </w:rPr>
              <w:t>代码中请勿出现</w:t>
            </w:r>
            <w:r w:rsidR="00983F2E">
              <w:rPr>
                <w:rFonts w:ascii="微软雅黑" w:eastAsia="微软雅黑" w:hAnsi="Arial" w:cs="微软雅黑"/>
                <w:color w:val="000000"/>
                <w:szCs w:val="21"/>
              </w:rPr>
              <w:br/>
            </w:r>
            <w:r w:rsidR="00983F2E" w:rsidRPr="00983F2E">
              <w:rPr>
                <w:szCs w:val="21"/>
              </w:rPr>
              <w:t>CLICK_URL_{N}</w:t>
            </w:r>
            <w:r w:rsidR="00983F2E" w:rsidRPr="00983F2E">
              <w:rPr>
                <w:rFonts w:hint="eastAsia"/>
                <w:szCs w:val="21"/>
              </w:rPr>
              <w:t>宏。</w:t>
            </w:r>
            <w:r w:rsidR="00983F2E" w:rsidRPr="00983F2E">
              <w:rPr>
                <w:szCs w:val="21"/>
              </w:rPr>
              <w:t xml:space="preserve"> </w:t>
            </w:r>
          </w:p>
          <w:p w:rsidR="00426823" w:rsidRDefault="00426823" w:rsidP="003C4351">
            <w:pPr>
              <w:widowControl/>
              <w:numPr>
                <w:ilvl w:val="0"/>
                <w:numId w:val="11"/>
              </w:numPr>
              <w:spacing w:after="163"/>
              <w:ind w:right="84" w:hanging="421"/>
              <w:jc w:val="left"/>
            </w:pPr>
          </w:p>
        </w:tc>
      </w:tr>
    </w:tbl>
    <w:p w:rsidR="001D4662" w:rsidRDefault="001D4662" w:rsidP="001D4662">
      <w:pPr>
        <w:ind w:left="840"/>
      </w:pPr>
      <w:r>
        <w:t>例如：如</w:t>
      </w:r>
      <w:r>
        <w:t xml:space="preserve"> html </w:t>
      </w:r>
      <w:r>
        <w:t>中包含两个创意，</w:t>
      </w:r>
      <w:r>
        <w:t xml:space="preserve"> </w:t>
      </w:r>
    </w:p>
    <w:p w:rsidR="001D4662" w:rsidRDefault="001D4662" w:rsidP="003C4351">
      <w:pPr>
        <w:widowControl/>
        <w:numPr>
          <w:ilvl w:val="1"/>
          <w:numId w:val="10"/>
        </w:numPr>
        <w:spacing w:after="164" w:line="398" w:lineRule="auto"/>
        <w:ind w:right="-15" w:hanging="420"/>
        <w:jc w:val="left"/>
      </w:pPr>
      <w:r>
        <w:t>使用</w:t>
      </w:r>
      <w:r>
        <w:t>%%CLICK_URL_{N}%%</w:t>
      </w:r>
      <w:r>
        <w:t>时，则需要使用两个宏</w:t>
      </w:r>
      <w:r>
        <w:t xml:space="preserve">%%CLICK_URL_0%% </w:t>
      </w:r>
      <w:r>
        <w:t>和</w:t>
      </w:r>
      <w:r>
        <w:t>%%CLICK_URL_1%%</w:t>
      </w:r>
      <w:r>
        <w:t>。并在</w:t>
      </w:r>
      <w:r>
        <w:t xml:space="preserve"> target_url </w:t>
      </w:r>
      <w:r>
        <w:t>字段中顺序赋值。</w:t>
      </w:r>
      <w:r>
        <w:t xml:space="preserve"> </w:t>
      </w:r>
    </w:p>
    <w:p w:rsidR="001D4662" w:rsidRDefault="00E64F15" w:rsidP="006616DD">
      <w:pPr>
        <w:spacing w:line="398" w:lineRule="auto"/>
        <w:ind w:leftChars="900" w:left="1890"/>
      </w:pPr>
      <w:r>
        <w:t>&lt;html&gt;&lt;body&gt;...&lt;a</w:t>
      </w:r>
      <w:r w:rsidR="00162465">
        <w:t xml:space="preserve"> </w:t>
      </w:r>
      <w:r w:rsidR="001D4662">
        <w:t xml:space="preserve">href="%%CLICK_URL_0%%"/&gt;..&lt;a href="%%CLICK_URL_1%%"/&gt;...&lt;/body&gt;&lt;/html&gt; </w:t>
      </w:r>
    </w:p>
    <w:p w:rsidR="007333AD" w:rsidRPr="007333AD" w:rsidRDefault="007333AD" w:rsidP="007333AD">
      <w:pPr>
        <w:autoSpaceDE w:val="0"/>
        <w:autoSpaceDN w:val="0"/>
        <w:adjustRightInd w:val="0"/>
        <w:jc w:val="left"/>
        <w:rPr>
          <w:rFonts w:ascii="Wingdings" w:hAnsi="Wingdings" w:cs="Wingdings"/>
          <w:color w:val="000000"/>
          <w:kern w:val="0"/>
          <w:sz w:val="24"/>
          <w:szCs w:val="24"/>
        </w:rPr>
      </w:pPr>
    </w:p>
    <w:p w:rsidR="007333AD" w:rsidRPr="007333AD" w:rsidRDefault="007333AD" w:rsidP="00E64F15">
      <w:pPr>
        <w:autoSpaceDE w:val="0"/>
        <w:autoSpaceDN w:val="0"/>
        <w:adjustRightInd w:val="0"/>
        <w:ind w:left="840" w:firstLineChars="300" w:firstLine="630"/>
        <w:jc w:val="left"/>
        <w:rPr>
          <w:rFonts w:ascii="微软雅黑" w:eastAsia="微软雅黑" w:hAnsi="Wingdings" w:cs="微软雅黑" w:hint="eastAsia"/>
          <w:color w:val="000000"/>
          <w:kern w:val="0"/>
          <w:szCs w:val="21"/>
        </w:rPr>
      </w:pPr>
      <w:r w:rsidRPr="007333AD">
        <w:rPr>
          <w:rFonts w:ascii="Wingdings" w:hAnsi="Wingdings" w:cs="Wingdings"/>
          <w:color w:val="000000"/>
          <w:kern w:val="0"/>
          <w:szCs w:val="21"/>
        </w:rPr>
        <w:t></w:t>
      </w:r>
      <w:r w:rsidRPr="007333AD">
        <w:rPr>
          <w:rFonts w:ascii="Wingdings" w:hAnsi="Wingdings" w:cs="Wingdings"/>
          <w:color w:val="000000"/>
          <w:kern w:val="0"/>
          <w:szCs w:val="21"/>
        </w:rPr>
        <w:t></w:t>
      </w:r>
      <w:r w:rsidRPr="007333AD">
        <w:rPr>
          <w:rFonts w:ascii="微软雅黑" w:eastAsia="微软雅黑" w:hAnsi="Wingdings" w:cs="微软雅黑" w:hint="eastAsia"/>
          <w:color w:val="000000"/>
          <w:kern w:val="0"/>
          <w:szCs w:val="21"/>
        </w:rPr>
        <w:t>使用%%CLICK_URL_ESC%%时，请参照如下方式：</w:t>
      </w:r>
    </w:p>
    <w:p w:rsidR="007333AD" w:rsidRDefault="007333AD" w:rsidP="003D5E6E">
      <w:pPr>
        <w:spacing w:line="398" w:lineRule="auto"/>
        <w:ind w:leftChars="900" w:left="1890"/>
      </w:pPr>
      <w:r w:rsidRPr="007333AD">
        <w:rPr>
          <w:rFonts w:ascii="微软雅黑" w:eastAsia="微软雅黑" w:hAnsi="Wingdings" w:cs="微软雅黑" w:hint="eastAsia"/>
          <w:color w:val="000000"/>
          <w:kern w:val="0"/>
          <w:szCs w:val="21"/>
        </w:rPr>
        <w:t>&lt;html&gt;&lt;body&gt;…&lt;a href="http://click.dsp.com?some_params&amp;&amp;bes_url=%%CLICK_URL_ESC%%encoded_landing_page_url1"/&gt;…&lt;a href="http://click.dsp.com?some_params&amp;&amp;bes_url=%%CLICK_URL_ESC%%encoded_landing_page_url2"/&gt;</w:t>
      </w:r>
    </w:p>
    <w:p w:rsidR="001D4662" w:rsidRDefault="001D4662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lastRenderedPageBreak/>
        <w:t>width</w:t>
      </w:r>
      <w:r>
        <w:t>：</w:t>
      </w:r>
      <w:r>
        <w:t xml:space="preserve"> </w:t>
      </w:r>
      <w:r w:rsidR="00E30544">
        <w:rPr>
          <w:rFonts w:hint="eastAsia"/>
        </w:rPr>
        <w:t>创意</w:t>
      </w:r>
      <w:r w:rsidR="00E30544">
        <w:t>宽</w:t>
      </w:r>
    </w:p>
    <w:p w:rsidR="001D4662" w:rsidRDefault="001D4662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t>height</w:t>
      </w:r>
      <w:r>
        <w:t>：</w:t>
      </w:r>
      <w:r>
        <w:t xml:space="preserve"> </w:t>
      </w:r>
      <w:r w:rsidR="00E30544">
        <w:rPr>
          <w:rFonts w:hint="eastAsia"/>
        </w:rPr>
        <w:t>创意</w:t>
      </w:r>
      <w:r w:rsidR="00E30544">
        <w:t>高</w:t>
      </w:r>
    </w:p>
    <w:p w:rsidR="001D4662" w:rsidRDefault="001D4662" w:rsidP="003C4351">
      <w:pPr>
        <w:widowControl/>
        <w:numPr>
          <w:ilvl w:val="0"/>
          <w:numId w:val="10"/>
        </w:numPr>
        <w:spacing w:after="164" w:line="400" w:lineRule="auto"/>
        <w:ind w:right="-15" w:hanging="420"/>
        <w:jc w:val="left"/>
      </w:pPr>
      <w:r>
        <w:t>category</w:t>
      </w:r>
      <w:r>
        <w:t>：</w:t>
      </w:r>
      <w:r w:rsidR="009B4F44">
        <w:t xml:space="preserve"> </w:t>
      </w:r>
      <w:r>
        <w:t xml:space="preserve">Html snippet </w:t>
      </w:r>
      <w:r>
        <w:t>中的创意必须属于同一个行业。必须指定到第</w:t>
      </w:r>
      <w:r>
        <w:t xml:space="preserve"> 2 </w:t>
      </w:r>
      <w:r>
        <w:t>级行业。广告分类体系见数据字典。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10"/>
        </w:numPr>
        <w:spacing w:after="102" w:line="246" w:lineRule="auto"/>
        <w:ind w:right="-15" w:hanging="420"/>
        <w:jc w:val="left"/>
      </w:pPr>
      <w:r>
        <w:t>type</w:t>
      </w:r>
      <w:r>
        <w:t>：创意类型。</w:t>
      </w:r>
      <w:r>
        <w:t xml:space="preserve"> </w:t>
      </w:r>
    </w:p>
    <w:tbl>
      <w:tblPr>
        <w:tblStyle w:val="TableGrid"/>
        <w:tblW w:w="9122" w:type="dxa"/>
        <w:tblInd w:w="734" w:type="dxa"/>
        <w:tblCellMar>
          <w:top w:w="8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68"/>
        <w:gridCol w:w="8154"/>
      </w:tblGrid>
      <w:tr w:rsidR="001D4662" w:rsidTr="001D4662">
        <w:trPr>
          <w:trHeight w:val="422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</w:pPr>
            <w:r>
              <w:t>值</w:t>
            </w:r>
            <w:r>
              <w:t xml:space="preserve">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  <w:ind w:left="1"/>
            </w:pPr>
            <w:r>
              <w:t>说明</w:t>
            </w:r>
            <w:r>
              <w:t xml:space="preserve"> </w:t>
            </w:r>
          </w:p>
        </w:tc>
      </w:tr>
      <w:tr w:rsidR="001D4662" w:rsidTr="001D4662">
        <w:trPr>
          <w:trHeight w:val="426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4751A5" w:rsidP="001D4662">
            <w:pPr>
              <w:spacing w:line="276" w:lineRule="auto"/>
            </w:pPr>
            <w:r>
              <w:t>0</w:t>
            </w:r>
            <w:r w:rsidR="001D4662">
              <w:t xml:space="preserve">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>图片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4751A5" w:rsidP="001D4662">
            <w:pPr>
              <w:spacing w:line="276" w:lineRule="auto"/>
            </w:pPr>
            <w:r>
              <w:t>1</w:t>
            </w:r>
            <w:r w:rsidR="001D4662">
              <w:t xml:space="preserve"> 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1"/>
            </w:pPr>
            <w:r>
              <w:t xml:space="preserve">FLASH </w:t>
            </w:r>
          </w:p>
        </w:tc>
      </w:tr>
      <w:tr w:rsidR="005A60FC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60FC" w:rsidRDefault="004751A5" w:rsidP="001D4662">
            <w:pPr>
              <w:spacing w:line="276" w:lineRule="auto"/>
            </w:pPr>
            <w:r>
              <w:t>3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60FC" w:rsidRDefault="005A60FC" w:rsidP="001D4662">
            <w:pPr>
              <w:spacing w:line="276" w:lineRule="auto"/>
              <w:ind w:left="1"/>
            </w:pPr>
            <w:r>
              <w:t>html snippet</w:t>
            </w:r>
          </w:p>
        </w:tc>
      </w:tr>
      <w:tr w:rsidR="00611A10" w:rsidTr="001D4662">
        <w:trPr>
          <w:trHeight w:val="425"/>
        </w:trPr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1A10" w:rsidRDefault="00611A10" w:rsidP="001D4662">
            <w:pPr>
              <w:spacing w:line="276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1A10" w:rsidRDefault="00611A10" w:rsidP="001D4662">
            <w:pPr>
              <w:spacing w:line="276" w:lineRule="auto"/>
              <w:ind w:left="1"/>
            </w:pPr>
            <w:r>
              <w:rPr>
                <w:rFonts w:hint="eastAsia"/>
              </w:rPr>
              <w:t>视频</w:t>
            </w:r>
          </w:p>
        </w:tc>
      </w:tr>
    </w:tbl>
    <w:p w:rsidR="001D4662" w:rsidRDefault="001D4662" w:rsidP="003C4351">
      <w:pPr>
        <w:widowControl/>
        <w:numPr>
          <w:ilvl w:val="0"/>
          <w:numId w:val="10"/>
        </w:numPr>
        <w:spacing w:after="164" w:line="398" w:lineRule="auto"/>
        <w:ind w:right="-15" w:hanging="420"/>
        <w:jc w:val="left"/>
      </w:pPr>
      <w:r>
        <w:t>landing_page</w:t>
      </w:r>
      <w:r>
        <w:t>：</w:t>
      </w:r>
      <w:r w:rsidR="009B4F44">
        <w:rPr>
          <w:rFonts w:hint="eastAsia"/>
        </w:rPr>
        <w:t>非</w:t>
      </w:r>
      <w:r>
        <w:t xml:space="preserve"> html snippet </w:t>
      </w:r>
      <w:r>
        <w:t>方式时</w:t>
      </w:r>
      <w:r w:rsidR="009B4F44">
        <w:rPr>
          <w:rFonts w:hint="eastAsia"/>
        </w:rPr>
        <w:t>为点击</w:t>
      </w:r>
      <w:r w:rsidR="009B4F44">
        <w:t>地址</w:t>
      </w:r>
    </w:p>
    <w:p w:rsidR="000C2A03" w:rsidRDefault="000C2A03" w:rsidP="003C4351">
      <w:pPr>
        <w:widowControl/>
        <w:numPr>
          <w:ilvl w:val="0"/>
          <w:numId w:val="10"/>
        </w:numPr>
        <w:spacing w:after="164" w:line="398" w:lineRule="auto"/>
        <w:ind w:right="-15" w:hanging="420"/>
        <w:jc w:val="left"/>
      </w:pPr>
      <w:r>
        <w:rPr>
          <w:rFonts w:hint="eastAsia"/>
        </w:rPr>
        <w:t>adm:</w:t>
      </w:r>
      <w:r>
        <w:rPr>
          <w:rFonts w:hint="eastAsia"/>
        </w:rPr>
        <w:t>非</w:t>
      </w:r>
      <w:r>
        <w:t>html snippet</w:t>
      </w:r>
      <w:r>
        <w:rPr>
          <w:rFonts w:hint="eastAsia"/>
        </w:rPr>
        <w:t>方式使用</w:t>
      </w:r>
      <w:r>
        <w:t>，素材地址</w:t>
      </w:r>
    </w:p>
    <w:p w:rsidR="00011DF2" w:rsidRDefault="00011DF2" w:rsidP="003C4351">
      <w:pPr>
        <w:widowControl/>
        <w:numPr>
          <w:ilvl w:val="0"/>
          <w:numId w:val="10"/>
        </w:numPr>
        <w:spacing w:after="164" w:line="398" w:lineRule="auto"/>
        <w:ind w:right="-15" w:hanging="420"/>
        <w:jc w:val="left"/>
      </w:pPr>
      <w:r w:rsidRPr="00011DF2">
        <w:t>exposure_urls</w:t>
      </w:r>
      <w:r>
        <w:t>:</w:t>
      </w:r>
      <w:r w:rsidRPr="00011DF2">
        <w:rPr>
          <w:rFonts w:hint="eastAsia"/>
        </w:rPr>
        <w:t xml:space="preserve"> </w:t>
      </w:r>
      <w:r w:rsidRPr="00011DF2">
        <w:rPr>
          <w:rFonts w:hint="eastAsia"/>
        </w:rPr>
        <w:t>曝光监测地址，</w:t>
      </w:r>
      <w:r w:rsidRPr="00011DF2">
        <w:rPr>
          <w:rFonts w:hint="eastAsia"/>
        </w:rPr>
        <w:t>key-value</w:t>
      </w:r>
      <w:r w:rsidRPr="00011DF2">
        <w:rPr>
          <w:rFonts w:hint="eastAsia"/>
        </w:rPr>
        <w:t>结构，</w:t>
      </w:r>
      <w:r w:rsidRPr="00011DF2">
        <w:rPr>
          <w:rFonts w:hint="eastAsia"/>
        </w:rPr>
        <w:t>key</w:t>
      </w:r>
      <w:r w:rsidRPr="00011DF2">
        <w:rPr>
          <w:rFonts w:hint="eastAsia"/>
        </w:rPr>
        <w:t>为发送时间单位毫秒，</w:t>
      </w:r>
      <w:r w:rsidRPr="00011DF2">
        <w:rPr>
          <w:rFonts w:hint="eastAsia"/>
        </w:rPr>
        <w:t>value</w:t>
      </w:r>
      <w:r w:rsidRPr="00011DF2">
        <w:rPr>
          <w:rFonts w:hint="eastAsia"/>
        </w:rPr>
        <w:t>为曝光监测</w:t>
      </w:r>
      <w:r w:rsidRPr="00011DF2">
        <w:rPr>
          <w:rFonts w:hint="eastAsia"/>
        </w:rPr>
        <w:t>url</w:t>
      </w:r>
      <w:r w:rsidRPr="00011DF2">
        <w:rPr>
          <w:rFonts w:hint="eastAsia"/>
        </w:rPr>
        <w:t>数组</w:t>
      </w:r>
      <w:r w:rsidR="009F52A6">
        <w:rPr>
          <w:rFonts w:hint="eastAsia"/>
        </w:rPr>
        <w:t>，</w:t>
      </w:r>
      <w:r w:rsidR="009F52A6">
        <w:t>请确保第一个发送时间</w:t>
      </w:r>
      <w:r w:rsidR="009F52A6">
        <w:t>key</w:t>
      </w:r>
      <w:r w:rsidR="009F52A6">
        <w:t>对应的第一个曝光</w:t>
      </w:r>
      <w:r w:rsidR="009F52A6">
        <w:rPr>
          <w:rFonts w:hint="eastAsia"/>
        </w:rPr>
        <w:t>监测</w:t>
      </w:r>
      <w:r w:rsidR="009F52A6">
        <w:t>地址为</w:t>
      </w:r>
      <w:r w:rsidR="009F52A6">
        <w:t>dsp</w:t>
      </w:r>
      <w:r w:rsidR="009F52A6">
        <w:t>自身曝光检测地址</w:t>
      </w:r>
      <w:r w:rsidR="008A18E8">
        <w:rPr>
          <w:rFonts w:hint="eastAsia"/>
        </w:rPr>
        <w:t>，</w:t>
      </w:r>
      <w:r w:rsidR="008A18E8">
        <w:t>并且</w:t>
      </w:r>
      <w:r w:rsidR="008A18E8">
        <w:t xml:space="preserve">DSP </w:t>
      </w:r>
      <w:r w:rsidR="008A18E8">
        <w:t>的展现监测链接中</w:t>
      </w:r>
      <w:r w:rsidR="00AD6AB7">
        <w:rPr>
          <w:rFonts w:hint="eastAsia"/>
        </w:rPr>
        <w:t>可</w:t>
      </w:r>
      <w:r w:rsidR="00AD6AB7">
        <w:t>根据需要加入</w:t>
      </w:r>
      <w:r w:rsidR="008A18E8">
        <w:t>%%PRICE%%</w:t>
      </w:r>
      <w:r w:rsidR="008A18E8">
        <w:t>、</w:t>
      </w:r>
      <w:r w:rsidR="008A18E8">
        <w:t>%%ID%%</w:t>
      </w:r>
      <w:r w:rsidR="008A18E8">
        <w:t>宏</w:t>
      </w:r>
      <w:r w:rsidR="00AD6AB7">
        <w:rPr>
          <w:rFonts w:hint="eastAsia"/>
        </w:rPr>
        <w:t>、</w:t>
      </w:r>
      <w:r w:rsidR="008A18E8">
        <w:t>%%EXT_DA TA%%</w:t>
      </w:r>
      <w:r w:rsidR="00AD6AB7">
        <w:rPr>
          <w:rFonts w:hint="eastAsia"/>
        </w:rPr>
        <w:t>宏</w:t>
      </w:r>
      <w:r w:rsidR="008A18E8">
        <w:t>。</w:t>
      </w:r>
    </w:p>
    <w:tbl>
      <w:tblPr>
        <w:tblStyle w:val="TableGrid"/>
        <w:tblW w:w="9352" w:type="dxa"/>
        <w:tblInd w:w="429" w:type="dxa"/>
        <w:tblCellMar>
          <w:top w:w="83" w:type="dxa"/>
          <w:left w:w="104" w:type="dxa"/>
          <w:right w:w="115" w:type="dxa"/>
        </w:tblCellMar>
        <w:tblLook w:val="04A0" w:firstRow="1" w:lastRow="0" w:firstColumn="1" w:lastColumn="0" w:noHBand="0" w:noVBand="1"/>
      </w:tblPr>
      <w:tblGrid>
        <w:gridCol w:w="2651"/>
        <w:gridCol w:w="6701"/>
      </w:tblGrid>
      <w:tr w:rsidR="00DF00B4" w:rsidTr="00153E8C">
        <w:trPr>
          <w:trHeight w:val="421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DF00B4" w:rsidRDefault="00DF00B4" w:rsidP="00153E8C">
            <w:pPr>
              <w:spacing w:line="276" w:lineRule="auto"/>
            </w:pPr>
            <w:r>
              <w:t>宏</w:t>
            </w:r>
            <w:r>
              <w:t xml:space="preserve"> </w:t>
            </w:r>
          </w:p>
        </w:tc>
        <w:tc>
          <w:tcPr>
            <w:tcW w:w="6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DF00B4" w:rsidRDefault="00DF00B4" w:rsidP="00153E8C">
            <w:pPr>
              <w:spacing w:line="276" w:lineRule="auto"/>
              <w:ind w:left="4"/>
            </w:pPr>
            <w:r>
              <w:t>说明</w:t>
            </w:r>
            <w:r>
              <w:t xml:space="preserve"> </w:t>
            </w:r>
          </w:p>
        </w:tc>
      </w:tr>
      <w:tr w:rsidR="00DF00B4" w:rsidTr="00153E8C">
        <w:trPr>
          <w:trHeight w:val="426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00B4" w:rsidRDefault="00DF00B4" w:rsidP="00153E8C">
            <w:pPr>
              <w:spacing w:line="276" w:lineRule="auto"/>
            </w:pPr>
            <w:r>
              <w:t xml:space="preserve">%%PRICE%% </w:t>
            </w:r>
          </w:p>
        </w:tc>
        <w:tc>
          <w:tcPr>
            <w:tcW w:w="6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00B4" w:rsidRDefault="00DF00B4" w:rsidP="00153E8C">
            <w:pPr>
              <w:spacing w:line="276" w:lineRule="auto"/>
              <w:ind w:left="4"/>
            </w:pPr>
            <w:r>
              <w:t>广告成交价格</w:t>
            </w:r>
            <w:r>
              <w:t xml:space="preserve"> </w:t>
            </w:r>
          </w:p>
        </w:tc>
      </w:tr>
      <w:tr w:rsidR="00DF00B4" w:rsidTr="00153E8C">
        <w:trPr>
          <w:trHeight w:val="425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00B4" w:rsidRDefault="00DF00B4" w:rsidP="00153E8C">
            <w:pPr>
              <w:spacing w:line="276" w:lineRule="auto"/>
            </w:pPr>
            <w:r>
              <w:t xml:space="preserve">%%ID%% </w:t>
            </w:r>
          </w:p>
        </w:tc>
        <w:tc>
          <w:tcPr>
            <w:tcW w:w="6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00B4" w:rsidRDefault="00DF00B4" w:rsidP="00153E8C">
            <w:pPr>
              <w:spacing w:line="276" w:lineRule="auto"/>
              <w:ind w:left="4"/>
            </w:pPr>
            <w:r>
              <w:t>请求</w:t>
            </w:r>
            <w:r>
              <w:t xml:space="preserve"> ID </w:t>
            </w:r>
          </w:p>
        </w:tc>
      </w:tr>
      <w:tr w:rsidR="00DF00B4" w:rsidTr="00153E8C">
        <w:trPr>
          <w:trHeight w:val="425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00B4" w:rsidRDefault="00DF00B4" w:rsidP="00153E8C">
            <w:pPr>
              <w:spacing w:line="276" w:lineRule="auto"/>
            </w:pPr>
            <w:r>
              <w:t xml:space="preserve">%%EXT_DATA%% </w:t>
            </w:r>
          </w:p>
        </w:tc>
        <w:tc>
          <w:tcPr>
            <w:tcW w:w="6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00B4" w:rsidRDefault="00DF00B4" w:rsidP="00153E8C">
            <w:pPr>
              <w:spacing w:line="276" w:lineRule="auto"/>
              <w:ind w:left="4"/>
            </w:pPr>
            <w:r>
              <w:t xml:space="preserve">DSP </w:t>
            </w:r>
            <w:r>
              <w:t>提供的扩展参数</w:t>
            </w:r>
            <w:r>
              <w:t xml:space="preserve"> </w:t>
            </w:r>
          </w:p>
        </w:tc>
      </w:tr>
    </w:tbl>
    <w:p w:rsidR="00DF00B4" w:rsidRPr="00DF00B4" w:rsidRDefault="00DF00B4" w:rsidP="00DF00B4">
      <w:pPr>
        <w:widowControl/>
        <w:spacing w:after="164" w:line="398" w:lineRule="auto"/>
        <w:ind w:left="825" w:right="-15"/>
        <w:jc w:val="left"/>
      </w:pPr>
    </w:p>
    <w:p w:rsidR="00011DF2" w:rsidRDefault="00011DF2" w:rsidP="00011DF2">
      <w:pPr>
        <w:widowControl/>
        <w:spacing w:after="164" w:line="398" w:lineRule="auto"/>
        <w:ind w:left="825" w:right="-15"/>
        <w:jc w:val="left"/>
      </w:pPr>
      <w:r>
        <w:rPr>
          <w:rFonts w:hint="eastAsia"/>
        </w:rPr>
        <w:t>示例</w:t>
      </w:r>
      <w:r>
        <w:t>：</w:t>
      </w:r>
    </w:p>
    <w:p w:rsidR="002C1DC1" w:rsidRDefault="001A13A9" w:rsidP="00966BC3">
      <w:pPr>
        <w:ind w:leftChars="700" w:left="1470"/>
      </w:pPr>
      <w:r>
        <w:lastRenderedPageBreak/>
        <w:t>"exposure_urls": [</w:t>
      </w:r>
      <w:r>
        <w:rPr>
          <w:rFonts w:hint="eastAsia"/>
        </w:rPr>
        <w:t xml:space="preserve">{  </w:t>
      </w:r>
    </w:p>
    <w:p w:rsidR="005F61BD" w:rsidRDefault="005F61BD" w:rsidP="005F61BD">
      <w:pPr>
        <w:ind w:leftChars="700" w:left="1470" w:firstLineChars="450" w:firstLine="945"/>
      </w:pPr>
    </w:p>
    <w:p w:rsidR="001A13A9" w:rsidRDefault="001A13A9" w:rsidP="005F61BD">
      <w:pPr>
        <w:ind w:leftChars="700" w:left="1470" w:firstLineChars="450" w:firstLine="945"/>
      </w:pPr>
      <w:r>
        <w:rPr>
          <w:rFonts w:hint="eastAsia"/>
        </w:rPr>
        <w:t xml:space="preserve">// </w:t>
      </w:r>
      <w:r>
        <w:rPr>
          <w:rFonts w:hint="eastAsia"/>
        </w:rPr>
        <w:t>曝光监测地址，</w:t>
      </w:r>
      <w:r>
        <w:rPr>
          <w:rFonts w:hint="eastAsia"/>
        </w:rPr>
        <w:t xml:space="preserve"> </w:t>
      </w:r>
      <w:r>
        <w:rPr>
          <w:rFonts w:hint="eastAsia"/>
        </w:rPr>
        <w:t>一般都是希望指定第</w:t>
      </w:r>
      <w:r>
        <w:rPr>
          <w:rFonts w:hint="eastAsia"/>
        </w:rPr>
        <w:t>0</w:t>
      </w:r>
      <w:r>
        <w:rPr>
          <w:rFonts w:hint="eastAsia"/>
        </w:rPr>
        <w:t>毫秒，即开始播放的同时发送监测请求，该字段是数组，可以发送第三方监测</w:t>
      </w:r>
    </w:p>
    <w:p w:rsidR="001A13A9" w:rsidRDefault="005F61BD" w:rsidP="00966BC3">
      <w:pPr>
        <w:ind w:leftChars="700" w:left="1470"/>
      </w:pPr>
      <w:r>
        <w:tab/>
      </w:r>
      <w:r>
        <w:tab/>
        <w:t xml:space="preserve">  </w:t>
      </w:r>
      <w:r w:rsidR="001A13A9">
        <w:t>"time_millis":0,</w:t>
      </w:r>
    </w:p>
    <w:p w:rsidR="001A13A9" w:rsidRDefault="001A13A9" w:rsidP="00966BC3">
      <w:pPr>
        <w:ind w:leftChars="700" w:left="1470"/>
      </w:pPr>
      <w:r>
        <w:t xml:space="preserve">        "exposureUrl": [</w:t>
      </w:r>
    </w:p>
    <w:p w:rsidR="001A13A9" w:rsidRDefault="001A13A9" w:rsidP="00966BC3">
      <w:pPr>
        <w:ind w:leftChars="700" w:left="1470"/>
      </w:pPr>
      <w:r>
        <w:t xml:space="preserve">             "http://www.dsp.com/monitor?reqid=%%ID%%&amp;price=%%PRICE%%&amp;ext_data=%%EXT_DA TA%%",</w:t>
      </w:r>
    </w:p>
    <w:p w:rsidR="001A13A9" w:rsidRDefault="001A13A9" w:rsidP="00966BC3">
      <w:pPr>
        <w:ind w:leftChars="700" w:left="1470"/>
      </w:pPr>
      <w:r>
        <w:t xml:space="preserve">               "http://third-party.com/monitor.gif?a=1&amp;b=2"</w:t>
      </w:r>
    </w:p>
    <w:p w:rsidR="001A13A9" w:rsidRDefault="001A13A9" w:rsidP="00966BC3">
      <w:pPr>
        <w:ind w:leftChars="700" w:left="1470"/>
      </w:pPr>
      <w:r>
        <w:t xml:space="preserve">          ]},</w:t>
      </w:r>
    </w:p>
    <w:p w:rsidR="002C1DC1" w:rsidRPr="005F61BD" w:rsidRDefault="001A13A9" w:rsidP="00966BC3">
      <w:pPr>
        <w:ind w:leftChars="700" w:left="1470"/>
      </w:pPr>
      <w:r>
        <w:rPr>
          <w:rFonts w:hint="eastAsia"/>
        </w:rPr>
        <w:t xml:space="preserve">         {</w:t>
      </w:r>
    </w:p>
    <w:p w:rsidR="005F61BD" w:rsidRDefault="005F61BD" w:rsidP="005F61BD">
      <w:pPr>
        <w:ind w:leftChars="700" w:left="1470" w:firstLineChars="500" w:firstLine="1050"/>
      </w:pPr>
    </w:p>
    <w:p w:rsidR="002C1DC1" w:rsidRDefault="001A13A9" w:rsidP="005F61BD">
      <w:pPr>
        <w:ind w:leftChars="700" w:left="1470" w:firstLineChars="500" w:firstLine="1050"/>
      </w:pPr>
      <w:r>
        <w:rPr>
          <w:rFonts w:hint="eastAsia"/>
        </w:rPr>
        <w:t xml:space="preserve">// </w:t>
      </w:r>
      <w:r>
        <w:rPr>
          <w:rFonts w:hint="eastAsia"/>
        </w:rPr>
        <w:t>一般都是希望指定第</w:t>
      </w:r>
      <w:r>
        <w:rPr>
          <w:rFonts w:hint="eastAsia"/>
        </w:rPr>
        <w:t>15</w:t>
      </w:r>
      <w:r>
        <w:rPr>
          <w:rFonts w:hint="eastAsia"/>
        </w:rPr>
        <w:t>毫秒，发送监测请求，该字段是数组，可以发送第三方监测</w:t>
      </w:r>
    </w:p>
    <w:p w:rsidR="001A13A9" w:rsidRDefault="001A13A9" w:rsidP="005F61BD">
      <w:pPr>
        <w:ind w:leftChars="700" w:left="1470" w:firstLineChars="450" w:firstLine="945"/>
      </w:pPr>
      <w:r>
        <w:t>"time_millis":15,</w:t>
      </w:r>
    </w:p>
    <w:p w:rsidR="001A13A9" w:rsidRDefault="002C1DC1" w:rsidP="00966BC3">
      <w:pPr>
        <w:ind w:leftChars="700" w:left="1470"/>
      </w:pPr>
      <w:r>
        <w:t xml:space="preserve">        </w:t>
      </w:r>
      <w:r w:rsidR="001A13A9">
        <w:t xml:space="preserve"> "exposureUrl": [</w:t>
      </w:r>
    </w:p>
    <w:p w:rsidR="001A13A9" w:rsidRDefault="001A13A9" w:rsidP="00966BC3">
      <w:pPr>
        <w:ind w:leftChars="700" w:left="1470"/>
      </w:pPr>
      <w:r>
        <w:t xml:space="preserve">           </w:t>
      </w:r>
      <w:r w:rsidR="002C1DC1">
        <w:t xml:space="preserve">     </w:t>
      </w:r>
      <w:r>
        <w:t>"http://example.com/monitor..."</w:t>
      </w:r>
    </w:p>
    <w:p w:rsidR="001A13A9" w:rsidRDefault="002C1DC1" w:rsidP="00966BC3">
      <w:pPr>
        <w:ind w:leftChars="700" w:left="1470"/>
      </w:pPr>
      <w:r>
        <w:t xml:space="preserve">         </w:t>
      </w:r>
      <w:r w:rsidR="001A13A9">
        <w:t xml:space="preserve"> ]}</w:t>
      </w:r>
    </w:p>
    <w:p w:rsidR="00153E8C" w:rsidRDefault="001A13A9" w:rsidP="00966BC3">
      <w:pPr>
        <w:ind w:leftChars="700" w:left="1470"/>
      </w:pPr>
      <w:r>
        <w:t>]</w:t>
      </w:r>
      <w:r w:rsidR="002C1DC1">
        <w:t>}</w:t>
      </w:r>
    </w:p>
    <w:p w:rsidR="009B1F54" w:rsidRDefault="009B1F54" w:rsidP="003C4351">
      <w:pPr>
        <w:widowControl/>
        <w:numPr>
          <w:ilvl w:val="0"/>
          <w:numId w:val="10"/>
        </w:numPr>
        <w:spacing w:after="164" w:line="399" w:lineRule="auto"/>
        <w:ind w:right="-15" w:hanging="420"/>
        <w:jc w:val="left"/>
      </w:pPr>
      <w:r>
        <w:rPr>
          <w:rFonts w:hint="eastAsia"/>
        </w:rPr>
        <w:t>click_url:</w:t>
      </w:r>
      <w:r w:rsidR="00F130DA">
        <w:rPr>
          <w:rFonts w:hint="eastAsia"/>
        </w:rPr>
        <w:t>点击曝光地址，用于</w:t>
      </w:r>
      <w:r>
        <w:rPr>
          <w:rFonts w:hint="eastAsia"/>
        </w:rPr>
        <w:t>统计广告点击数。</w:t>
      </w:r>
    </w:p>
    <w:p w:rsidR="001D4662" w:rsidRDefault="001D4662" w:rsidP="003C4351">
      <w:pPr>
        <w:widowControl/>
        <w:numPr>
          <w:ilvl w:val="0"/>
          <w:numId w:val="10"/>
        </w:numPr>
        <w:spacing w:after="164" w:line="399" w:lineRule="auto"/>
        <w:ind w:right="-15" w:hanging="420"/>
        <w:jc w:val="left"/>
      </w:pPr>
      <w:r>
        <w:t>target_url</w:t>
      </w:r>
      <w:r>
        <w:t>：包含</w:t>
      </w:r>
      <w:r>
        <w:t xml:space="preserve"> 302 </w:t>
      </w:r>
      <w:r>
        <w:t>跳转的完整点击链接。仅在使用</w:t>
      </w:r>
      <w:r>
        <w:t xml:space="preserve"> html snippet </w:t>
      </w:r>
      <w:r>
        <w:t>方式并且使用</w:t>
      </w:r>
      <w:r>
        <w:t>%%CLICK_URL_{N}%%</w:t>
      </w:r>
      <w:r>
        <w:t>时使用。</w:t>
      </w:r>
      <w:r>
        <w:t xml:space="preserve">Html_snippet </w:t>
      </w:r>
      <w:r>
        <w:t>中含有多个创意的情况下，每个创意点击链接的顺序应与</w:t>
      </w:r>
      <w:r>
        <w:t>html snippet</w:t>
      </w:r>
      <w:r>
        <w:t>中设定的创意的</w:t>
      </w:r>
      <w:r>
        <w:t>%%CLICK_URL_{N}%%</w:t>
      </w:r>
      <w:r>
        <w:t>的顺序一致。如该顺序不正确，将引发点击的统计偏差。</w:t>
      </w:r>
      <w:r>
        <w:t xml:space="preserve"> </w:t>
      </w:r>
      <w:r>
        <w:t>接上例：</w:t>
      </w:r>
      <w:r>
        <w:t xml:space="preserve">  </w:t>
      </w:r>
    </w:p>
    <w:p w:rsidR="001D4662" w:rsidRDefault="001D4662" w:rsidP="001D4662">
      <w:pPr>
        <w:spacing w:line="398" w:lineRule="auto"/>
        <w:ind w:left="1260"/>
      </w:pPr>
      <w:r>
        <w:t xml:space="preserve">ad.add_target_url("http://click.buyer.com?idea=ad0..."); ad.add_target_url("http://click.buyer.com?idea=ad1..."); </w:t>
      </w:r>
    </w:p>
    <w:p w:rsidR="001D4662" w:rsidRDefault="001D4662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t>ad</w:t>
      </w:r>
      <w:r>
        <w:t>：如果放弃竞价，返回</w:t>
      </w:r>
      <w:r>
        <w:t xml:space="preserve"> 0 </w:t>
      </w:r>
      <w:r>
        <w:t>个</w:t>
      </w:r>
      <w:r>
        <w:t xml:space="preserve"> ad</w:t>
      </w:r>
      <w:r>
        <w:t>。目前只支持一个广告位的竞价请求返回，也就是说目前每次最多返回一个广告。</w:t>
      </w:r>
      <w:r>
        <w:t xml:space="preserve"> </w:t>
      </w:r>
    </w:p>
    <w:p w:rsidR="001D4662" w:rsidRDefault="001D4662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t>debug_string</w:t>
      </w:r>
      <w:r>
        <w:t>：联调测试用字段，</w:t>
      </w:r>
      <w:r>
        <w:t xml:space="preserve">utf8 </w:t>
      </w:r>
      <w:r>
        <w:t>编码。</w:t>
      </w:r>
      <w:r>
        <w:t xml:space="preserve"> </w:t>
      </w:r>
    </w:p>
    <w:p w:rsidR="008157F4" w:rsidRDefault="001D4662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t>processing_time_ms</w:t>
      </w:r>
      <w:r>
        <w:t>：</w:t>
      </w:r>
      <w:r>
        <w:t xml:space="preserve">DSP </w:t>
      </w:r>
      <w:r>
        <w:t>内部广告检索时间，单位毫秒。</w:t>
      </w:r>
    </w:p>
    <w:p w:rsidR="001D4662" w:rsidRDefault="008157F4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rPr>
          <w:rFonts w:hint="eastAsia"/>
        </w:rPr>
        <w:lastRenderedPageBreak/>
        <w:t>download_name</w:t>
      </w:r>
      <w:r>
        <w:rPr>
          <w:rFonts w:hint="eastAsia"/>
        </w:rPr>
        <w:t>：移动端使用，</w:t>
      </w:r>
      <w:r>
        <w:t>移动应用</w:t>
      </w:r>
      <w:r>
        <w:rPr>
          <w:rFonts w:hint="eastAsia"/>
        </w:rPr>
        <w:t>安装后的应用名。</w:t>
      </w:r>
      <w:r w:rsidR="001D4662">
        <w:t xml:space="preserve"> </w:t>
      </w:r>
    </w:p>
    <w:p w:rsidR="00BC0831" w:rsidRDefault="00BC0831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rPr>
          <w:rFonts w:hint="eastAsia"/>
        </w:rPr>
        <w:t>title</w:t>
      </w:r>
      <w:r>
        <w:t xml:space="preserve"> : </w:t>
      </w:r>
      <w:r>
        <w:rPr>
          <w:rFonts w:hint="eastAsia"/>
        </w:rPr>
        <w:t>广告标题，</w:t>
      </w:r>
      <w:r>
        <w:t>原生</w:t>
      </w:r>
      <w:r>
        <w:rPr>
          <w:rFonts w:hint="eastAsia"/>
        </w:rPr>
        <w:t>广告使用。</w:t>
      </w:r>
    </w:p>
    <w:p w:rsidR="00BC0831" w:rsidRDefault="00BC0831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t xml:space="preserve">description1 </w:t>
      </w:r>
      <w:r>
        <w:rPr>
          <w:rFonts w:hint="eastAsia"/>
        </w:rPr>
        <w:t>、</w:t>
      </w:r>
      <w:r>
        <w:t xml:space="preserve">description2 : </w:t>
      </w:r>
      <w:r>
        <w:rPr>
          <w:rFonts w:hint="eastAsia"/>
        </w:rPr>
        <w:t>广告描述，原生广告使用，一般原生广告只有一个描述、</w:t>
      </w:r>
      <w:r>
        <w:t>少量</w:t>
      </w:r>
      <w:r>
        <w:rPr>
          <w:rFonts w:hint="eastAsia"/>
        </w:rPr>
        <w:t>有两个描述。</w:t>
      </w:r>
    </w:p>
    <w:p w:rsidR="002964FF" w:rsidRPr="00317E9F" w:rsidRDefault="002964FF" w:rsidP="003C4351">
      <w:pPr>
        <w:widowControl/>
        <w:numPr>
          <w:ilvl w:val="0"/>
          <w:numId w:val="10"/>
        </w:numPr>
        <w:spacing w:after="164" w:line="246" w:lineRule="auto"/>
        <w:ind w:right="-15" w:hanging="420"/>
        <w:jc w:val="left"/>
      </w:pPr>
      <w:r>
        <w:rPr>
          <w:sz w:val="24"/>
        </w:rPr>
        <w:t xml:space="preserve">forum </w:t>
      </w:r>
      <w:r>
        <w:rPr>
          <w:rFonts w:hint="eastAsia"/>
          <w:sz w:val="24"/>
        </w:rPr>
        <w:t>如果请求为</w:t>
      </w:r>
      <w:r>
        <w:rPr>
          <w:sz w:val="24"/>
        </w:rPr>
        <w:t>贴吧广告位时</w:t>
      </w:r>
      <w:r>
        <w:rPr>
          <w:rFonts w:hint="eastAsia"/>
          <w:sz w:val="24"/>
        </w:rPr>
        <w:t>，回填</w:t>
      </w:r>
      <w:r>
        <w:rPr>
          <w:sz w:val="24"/>
        </w:rPr>
        <w:t>数据设置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 xml:space="preserve"> </w:t>
      </w:r>
      <w:r>
        <w:rPr>
          <w:sz w:val="24"/>
        </w:rPr>
        <w:t>forum</w:t>
      </w:r>
      <w:r w:rsidRPr="00FF113D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goods_info</w:t>
      </w:r>
      <w:r>
        <w:rPr>
          <w:sz w:val="24"/>
        </w:rPr>
        <w:t xml:space="preserve"> </w:t>
      </w:r>
      <w:r>
        <w:rPr>
          <w:rFonts w:hint="eastAsia"/>
          <w:sz w:val="24"/>
        </w:rPr>
        <w:t>对应的</w:t>
      </w:r>
      <w:r>
        <w:rPr>
          <w:sz w:val="24"/>
        </w:rPr>
        <w:t>属性</w:t>
      </w:r>
      <w:r>
        <w:rPr>
          <w:rFonts w:hint="eastAsia"/>
          <w:sz w:val="24"/>
        </w:rPr>
        <w:t>下</w:t>
      </w:r>
      <w:r>
        <w:rPr>
          <w:sz w:val="24"/>
        </w:rPr>
        <w:t>。根据</w:t>
      </w:r>
      <w:r>
        <w:rPr>
          <w:sz w:val="24"/>
        </w:rPr>
        <w:t>type</w:t>
      </w:r>
      <w:r>
        <w:rPr>
          <w:sz w:val="24"/>
        </w:rPr>
        <w:t>填充</w:t>
      </w:r>
      <w:r>
        <w:rPr>
          <w:rFonts w:hint="eastAsia"/>
          <w:sz w:val="24"/>
        </w:rPr>
        <w:t>goods_info</w:t>
      </w:r>
      <w:r>
        <w:rPr>
          <w:sz w:val="24"/>
        </w:rPr>
        <w:t xml:space="preserve"> </w:t>
      </w:r>
      <w:r>
        <w:rPr>
          <w:sz w:val="24"/>
        </w:rPr>
        <w:t>对</w:t>
      </w:r>
      <w:r>
        <w:rPr>
          <w:rFonts w:hint="eastAsia"/>
          <w:sz w:val="24"/>
        </w:rPr>
        <w:t>应</w:t>
      </w:r>
      <w:r>
        <w:rPr>
          <w:sz w:val="24"/>
        </w:rPr>
        <w:t>字段</w:t>
      </w:r>
      <w:r>
        <w:rPr>
          <w:rFonts w:hint="eastAsia"/>
          <w:sz w:val="24"/>
        </w:rPr>
        <w:t>。</w:t>
      </w:r>
      <w:r>
        <w:rPr>
          <w:sz w:val="24"/>
        </w:rPr>
        <w:t>T</w:t>
      </w:r>
      <w:r>
        <w:rPr>
          <w:rFonts w:hint="eastAsia"/>
          <w:sz w:val="24"/>
        </w:rPr>
        <w:t>ype</w:t>
      </w:r>
      <w:r>
        <w:rPr>
          <w:sz w:val="24"/>
        </w:rPr>
        <w:t>对应的</w:t>
      </w:r>
      <w:r>
        <w:rPr>
          <w:rFonts w:hint="eastAsia"/>
          <w:sz w:val="24"/>
        </w:rPr>
        <w:t>数据</w:t>
      </w:r>
      <w:r>
        <w:rPr>
          <w:sz w:val="24"/>
        </w:rPr>
        <w:t>字段均为</w:t>
      </w:r>
      <w:r>
        <w:rPr>
          <w:rFonts w:hint="eastAsia"/>
          <w:sz w:val="24"/>
        </w:rPr>
        <w:t>必填</w:t>
      </w:r>
      <w:r>
        <w:rPr>
          <w:sz w:val="24"/>
        </w:rPr>
        <w:t>项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type</w:t>
      </w:r>
      <w:r>
        <w:rPr>
          <w:sz w:val="24"/>
        </w:rPr>
        <w:t>对应素材规格请参照</w:t>
      </w:r>
      <w:hyperlink w:anchor="_贴吧原生广告，类型对应表（共7中类型）" w:history="1">
        <w:r w:rsidRPr="00F22E3B">
          <w:rPr>
            <w:rStyle w:val="a5"/>
            <w:rFonts w:hint="eastAsia"/>
            <w:sz w:val="24"/>
          </w:rPr>
          <w:t>8.4</w:t>
        </w:r>
        <w:r w:rsidRPr="00F22E3B">
          <w:rPr>
            <w:rStyle w:val="a5"/>
            <w:rFonts w:hint="eastAsia"/>
            <w:sz w:val="24"/>
          </w:rPr>
          <w:t>类型对应表</w:t>
        </w:r>
      </w:hyperlink>
      <w:r>
        <w:rPr>
          <w:sz w:val="24"/>
        </w:rPr>
        <w:t>）。</w:t>
      </w:r>
    </w:p>
    <w:p w:rsidR="002964FF" w:rsidRPr="00317E9F" w:rsidRDefault="002964FF" w:rsidP="002964FF">
      <w:pPr>
        <w:ind w:firstLineChars="450" w:firstLine="900"/>
        <w:rPr>
          <w:rFonts w:ascii="Verdana" w:hAnsi="Verdana"/>
          <w:color w:val="000000"/>
          <w:sz w:val="20"/>
          <w:shd w:val="clear" w:color="auto" w:fill="FAFAFA"/>
        </w:rPr>
      </w:pPr>
      <w:r w:rsidRPr="00317E9F">
        <w:rPr>
          <w:rFonts w:ascii="Verdana" w:hAnsi="Verdana" w:hint="eastAsia"/>
          <w:color w:val="000000"/>
          <w:sz w:val="20"/>
          <w:shd w:val="clear" w:color="auto" w:fill="FAFAFA"/>
        </w:rPr>
        <w:t>//</w:t>
      </w:r>
      <w:r w:rsidRPr="00317E9F">
        <w:rPr>
          <w:rFonts w:hint="eastAsia"/>
        </w:rPr>
        <w:t>url</w:t>
      </w:r>
      <w:r w:rsidRPr="00317E9F">
        <w:rPr>
          <w:rFonts w:hint="eastAsia"/>
        </w:rPr>
        <w:t>类型，</w:t>
      </w:r>
      <w:r w:rsidRPr="00317E9F">
        <w:rPr>
          <w:rFonts w:hint="eastAsia"/>
        </w:rPr>
        <w:t>int</w:t>
      </w:r>
      <w:r w:rsidRPr="00317E9F">
        <w:rPr>
          <w:rFonts w:hint="eastAsia"/>
        </w:rPr>
        <w:t>。</w:t>
      </w:r>
      <w:r w:rsidRPr="00317E9F">
        <w:rPr>
          <w:rFonts w:hint="eastAsia"/>
        </w:rPr>
        <w:t xml:space="preserve">1 </w:t>
      </w:r>
      <w:r w:rsidRPr="00317E9F">
        <w:rPr>
          <w:rFonts w:hint="eastAsia"/>
        </w:rPr>
        <w:t>普通</w:t>
      </w:r>
      <w:r w:rsidRPr="00317E9F">
        <w:rPr>
          <w:rFonts w:hint="eastAsia"/>
        </w:rPr>
        <w:t>url</w:t>
      </w:r>
      <w:r w:rsidRPr="00317E9F">
        <w:rPr>
          <w:rFonts w:hint="eastAsia"/>
        </w:rPr>
        <w:t>，</w:t>
      </w:r>
      <w:r w:rsidRPr="00317E9F">
        <w:rPr>
          <w:rFonts w:hint="eastAsia"/>
        </w:rPr>
        <w:t>2 ios_url</w:t>
      </w:r>
      <w:r w:rsidRPr="00317E9F">
        <w:rPr>
          <w:rFonts w:hint="eastAsia"/>
        </w:rPr>
        <w:t>，</w:t>
      </w:r>
      <w:r w:rsidRPr="00317E9F">
        <w:rPr>
          <w:rFonts w:hint="eastAsia"/>
        </w:rPr>
        <w:t>3 apk_url</w:t>
      </w:r>
    </w:p>
    <w:p w:rsidR="002964FF" w:rsidRPr="00317E9F" w:rsidRDefault="002964FF" w:rsidP="002964FF">
      <w:pPr>
        <w:ind w:firstLineChars="350" w:firstLine="843"/>
        <w:rPr>
          <w:rFonts w:ascii="Verdana" w:hAnsi="Verdana"/>
          <w:color w:val="000000"/>
          <w:sz w:val="20"/>
          <w:shd w:val="clear" w:color="auto" w:fill="FAFAFA"/>
        </w:rPr>
      </w:pPr>
      <w:r w:rsidRPr="00317E9F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optional</w:t>
      </w:r>
      <w:r w:rsidRPr="00317E9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17E9F">
        <w:rPr>
          <w:rFonts w:ascii="Verdana" w:hAnsi="Verdana"/>
          <w:color w:val="000000"/>
          <w:sz w:val="20"/>
          <w:shd w:val="clear" w:color="auto" w:fill="FAFAFA"/>
        </w:rPr>
        <w:t>string url_type =20</w:t>
      </w:r>
      <w:r w:rsidRPr="00317E9F">
        <w:rPr>
          <w:rFonts w:ascii="Verdana" w:hAnsi="Verdana" w:hint="eastAsia"/>
          <w:color w:val="000000"/>
          <w:sz w:val="20"/>
          <w:shd w:val="clear" w:color="auto" w:fill="FAFAFA"/>
        </w:rPr>
        <w:t>;</w:t>
      </w:r>
    </w:p>
    <w:p w:rsidR="002964FF" w:rsidRPr="006A4492" w:rsidRDefault="002964FF" w:rsidP="002964FF">
      <w:pPr>
        <w:widowControl/>
        <w:spacing w:after="164" w:line="246" w:lineRule="auto"/>
        <w:ind w:right="-15"/>
        <w:jc w:val="left"/>
      </w:pPr>
    </w:p>
    <w:p w:rsidR="002964FF" w:rsidRDefault="002964FF" w:rsidP="002B6CB5">
      <w:pPr>
        <w:widowControl/>
        <w:spacing w:after="164" w:line="246" w:lineRule="auto"/>
        <w:ind w:right="-15" w:firstLineChars="350" w:firstLine="735"/>
        <w:jc w:val="left"/>
        <w:rPr>
          <w:sz w:val="24"/>
        </w:rPr>
      </w:pP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请求</w:t>
      </w:r>
      <w:r>
        <w:rPr>
          <w:rFonts w:hint="eastAsia"/>
        </w:rPr>
        <w:t>type</w:t>
      </w:r>
      <w:r>
        <w:t xml:space="preserve">=0001  </w:t>
      </w:r>
      <w:r>
        <w:rPr>
          <w:rFonts w:hint="eastAsia"/>
        </w:rPr>
        <w:t>返回</w:t>
      </w:r>
      <w:r>
        <w:t>信息</w:t>
      </w:r>
      <w:r>
        <w:rPr>
          <w:rFonts w:hint="eastAsia"/>
          <w:sz w:val="24"/>
        </w:rPr>
        <w:t>goods_info</w:t>
      </w:r>
      <w:r>
        <w:rPr>
          <w:sz w:val="24"/>
        </w:rPr>
        <w:t xml:space="preserve"> </w:t>
      </w:r>
      <w:r>
        <w:rPr>
          <w:rFonts w:hint="eastAsia"/>
          <w:sz w:val="24"/>
        </w:rPr>
        <w:t>中</w:t>
      </w:r>
      <w:r>
        <w:rPr>
          <w:sz w:val="24"/>
        </w:rPr>
        <w:t>只需填写对应的五个字段即可！</w:t>
      </w:r>
      <w:r>
        <w:rPr>
          <w:rFonts w:hint="eastAsia"/>
          <w:sz w:val="24"/>
        </w:rPr>
        <w:t>并且这五个字段</w:t>
      </w:r>
      <w:r>
        <w:rPr>
          <w:sz w:val="24"/>
        </w:rPr>
        <w:t>均为</w:t>
      </w:r>
      <w:r>
        <w:rPr>
          <w:rFonts w:hint="eastAsia"/>
          <w:sz w:val="24"/>
        </w:rPr>
        <w:t>必填项</w:t>
      </w:r>
      <w:r>
        <w:rPr>
          <w:sz w:val="24"/>
        </w:rPr>
        <w:t>.</w:t>
      </w:r>
    </w:p>
    <w:p w:rsidR="002964FF" w:rsidRPr="003F2927" w:rsidRDefault="002964FF" w:rsidP="0000684B">
      <w:pPr>
        <w:autoSpaceDE w:val="0"/>
        <w:autoSpaceDN w:val="0"/>
        <w:adjustRightInd w:val="0"/>
        <w:ind w:leftChars="200" w:left="420" w:firstLine="420"/>
        <w:jc w:val="left"/>
        <w:rPr>
          <w:rFonts w:ascii="Verdana" w:hAnsi="Verdana"/>
          <w:color w:val="000000"/>
          <w:sz w:val="20"/>
          <w:shd w:val="clear" w:color="auto" w:fill="FAFAFA"/>
        </w:rPr>
      </w:pP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>//</w:t>
      </w: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>用户名</w:t>
      </w:r>
    </w:p>
    <w:p w:rsidR="002964FF" w:rsidRPr="003F2927" w:rsidRDefault="002964FF" w:rsidP="0000684B">
      <w:pPr>
        <w:autoSpaceDE w:val="0"/>
        <w:autoSpaceDN w:val="0"/>
        <w:adjustRightInd w:val="0"/>
        <w:ind w:leftChars="200" w:left="420" w:firstLine="420"/>
        <w:jc w:val="left"/>
        <w:rPr>
          <w:rFonts w:ascii="Verdana" w:hAnsi="Verdana"/>
          <w:color w:val="000000"/>
          <w:sz w:val="20"/>
          <w:shd w:val="clear" w:color="auto" w:fill="FAFAFA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F2927">
        <w:rPr>
          <w:rFonts w:ascii="Verdana" w:hAnsi="Verdana"/>
          <w:color w:val="000000"/>
          <w:sz w:val="20"/>
          <w:shd w:val="clear" w:color="auto" w:fill="FAFAFA"/>
        </w:rPr>
        <w:t>string user_name</w:t>
      </w:r>
      <w:r>
        <w:rPr>
          <w:rFonts w:ascii="Verdana" w:hAnsi="Verdana"/>
          <w:color w:val="000000"/>
          <w:sz w:val="20"/>
          <w:shd w:val="clear" w:color="auto" w:fill="FAFAFA"/>
        </w:rPr>
        <w:t xml:space="preserve"> =2</w:t>
      </w:r>
      <w:r>
        <w:rPr>
          <w:rFonts w:ascii="Verdana" w:hAnsi="Verdana" w:hint="eastAsia"/>
          <w:color w:val="000000"/>
          <w:sz w:val="20"/>
          <w:shd w:val="clear" w:color="auto" w:fill="FAFAFA"/>
        </w:rPr>
        <w:t>;</w:t>
      </w:r>
    </w:p>
    <w:p w:rsidR="002964FF" w:rsidRPr="003F2927" w:rsidRDefault="002964FF" w:rsidP="0000684B">
      <w:pPr>
        <w:autoSpaceDE w:val="0"/>
        <w:autoSpaceDN w:val="0"/>
        <w:adjustRightInd w:val="0"/>
        <w:ind w:leftChars="200" w:left="420" w:firstLine="420"/>
        <w:jc w:val="left"/>
        <w:rPr>
          <w:rFonts w:ascii="Verdana" w:hAnsi="Verdana"/>
          <w:color w:val="000000"/>
          <w:sz w:val="20"/>
          <w:shd w:val="clear" w:color="auto" w:fill="FAFAFA"/>
        </w:rPr>
      </w:pP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 xml:space="preserve">// </w:t>
      </w: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>帖子标题</w:t>
      </w:r>
    </w:p>
    <w:p w:rsidR="002964FF" w:rsidRPr="003F2927" w:rsidRDefault="002964FF" w:rsidP="0000684B">
      <w:pPr>
        <w:autoSpaceDE w:val="0"/>
        <w:autoSpaceDN w:val="0"/>
        <w:adjustRightInd w:val="0"/>
        <w:ind w:leftChars="200" w:left="420" w:firstLine="420"/>
        <w:jc w:val="left"/>
        <w:rPr>
          <w:rFonts w:ascii="Verdana" w:hAnsi="Verdana"/>
          <w:color w:val="000000"/>
          <w:sz w:val="20"/>
          <w:shd w:val="clear" w:color="auto" w:fill="FAFAFA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F2927">
        <w:rPr>
          <w:rFonts w:ascii="Verdana" w:hAnsi="Verdana"/>
          <w:color w:val="000000"/>
          <w:sz w:val="20"/>
          <w:shd w:val="clear" w:color="auto" w:fill="FAFAFA"/>
        </w:rPr>
        <w:t>string thread_title</w:t>
      </w:r>
      <w:r>
        <w:rPr>
          <w:rFonts w:ascii="Verdana" w:hAnsi="Verdana"/>
          <w:color w:val="000000"/>
          <w:sz w:val="20"/>
          <w:shd w:val="clear" w:color="auto" w:fill="FAFAFA"/>
        </w:rPr>
        <w:t xml:space="preserve"> =3</w:t>
      </w:r>
      <w:r>
        <w:rPr>
          <w:rFonts w:ascii="Verdana" w:hAnsi="Verdana" w:hint="eastAsia"/>
          <w:color w:val="000000"/>
          <w:sz w:val="20"/>
          <w:shd w:val="clear" w:color="auto" w:fill="FAFAFA"/>
        </w:rPr>
        <w:t>;</w:t>
      </w:r>
    </w:p>
    <w:p w:rsidR="002964FF" w:rsidRPr="003F2927" w:rsidRDefault="002964FF" w:rsidP="0000684B">
      <w:pPr>
        <w:autoSpaceDE w:val="0"/>
        <w:autoSpaceDN w:val="0"/>
        <w:adjustRightInd w:val="0"/>
        <w:ind w:leftChars="200" w:left="420" w:firstLine="420"/>
        <w:jc w:val="left"/>
        <w:rPr>
          <w:rFonts w:ascii="Verdana" w:hAnsi="Verdana"/>
          <w:color w:val="000000"/>
          <w:sz w:val="20"/>
          <w:shd w:val="clear" w:color="auto" w:fill="FAFAFA"/>
        </w:rPr>
      </w:pP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 xml:space="preserve">// </w:t>
      </w: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>帖子图片</w:t>
      </w: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>1</w:t>
      </w:r>
    </w:p>
    <w:p w:rsidR="002964FF" w:rsidRPr="003F2927" w:rsidRDefault="002964FF" w:rsidP="0000684B">
      <w:pPr>
        <w:autoSpaceDE w:val="0"/>
        <w:autoSpaceDN w:val="0"/>
        <w:adjustRightInd w:val="0"/>
        <w:ind w:leftChars="200" w:left="420" w:firstLine="420"/>
        <w:jc w:val="left"/>
        <w:rPr>
          <w:rFonts w:ascii="Verdana" w:hAnsi="Verdana"/>
          <w:color w:val="000000"/>
          <w:sz w:val="20"/>
          <w:shd w:val="clear" w:color="auto" w:fill="FAFAFA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F2927">
        <w:rPr>
          <w:rFonts w:ascii="Verdana" w:hAnsi="Verdana"/>
          <w:color w:val="000000"/>
          <w:sz w:val="20"/>
          <w:shd w:val="clear" w:color="auto" w:fill="FAFAFA"/>
        </w:rPr>
        <w:t>string thread_pic1</w:t>
      </w:r>
      <w:r>
        <w:rPr>
          <w:rFonts w:ascii="Verdana" w:hAnsi="Verdana"/>
          <w:color w:val="000000"/>
          <w:sz w:val="20"/>
          <w:shd w:val="clear" w:color="auto" w:fill="FAFAFA"/>
        </w:rPr>
        <w:t>=5</w:t>
      </w:r>
      <w:r>
        <w:rPr>
          <w:rFonts w:ascii="Verdana" w:hAnsi="Verdana" w:hint="eastAsia"/>
          <w:color w:val="000000"/>
          <w:sz w:val="20"/>
          <w:shd w:val="clear" w:color="auto" w:fill="FAFAFA"/>
        </w:rPr>
        <w:t>;</w:t>
      </w:r>
    </w:p>
    <w:p w:rsidR="002964FF" w:rsidRPr="003F2927" w:rsidRDefault="002964FF" w:rsidP="0000684B">
      <w:pPr>
        <w:autoSpaceDE w:val="0"/>
        <w:autoSpaceDN w:val="0"/>
        <w:adjustRightInd w:val="0"/>
        <w:ind w:leftChars="200" w:left="420" w:firstLine="420"/>
        <w:jc w:val="left"/>
        <w:rPr>
          <w:rFonts w:ascii="Verdana" w:hAnsi="Verdana"/>
          <w:color w:val="000000"/>
          <w:sz w:val="20"/>
          <w:shd w:val="clear" w:color="auto" w:fill="FAFAFA"/>
        </w:rPr>
      </w:pP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 xml:space="preserve">// </w:t>
      </w: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>帖子图片</w:t>
      </w: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>2</w:t>
      </w:r>
    </w:p>
    <w:p w:rsidR="002964FF" w:rsidRPr="003F2927" w:rsidRDefault="002964FF" w:rsidP="0000684B">
      <w:pPr>
        <w:autoSpaceDE w:val="0"/>
        <w:autoSpaceDN w:val="0"/>
        <w:adjustRightInd w:val="0"/>
        <w:ind w:leftChars="200" w:left="420" w:firstLine="420"/>
        <w:jc w:val="left"/>
        <w:rPr>
          <w:rFonts w:ascii="Verdana" w:hAnsi="Verdana"/>
          <w:color w:val="000000"/>
          <w:sz w:val="20"/>
          <w:shd w:val="clear" w:color="auto" w:fill="FAFAFA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F2927">
        <w:rPr>
          <w:rFonts w:ascii="Verdana" w:hAnsi="Verdana"/>
          <w:color w:val="000000"/>
          <w:sz w:val="20"/>
          <w:shd w:val="clear" w:color="auto" w:fill="FAFAFA"/>
        </w:rPr>
        <w:t>string thread_pic2</w:t>
      </w:r>
      <w:r>
        <w:rPr>
          <w:rFonts w:ascii="Verdana" w:hAnsi="Verdana"/>
          <w:color w:val="000000"/>
          <w:sz w:val="20"/>
          <w:shd w:val="clear" w:color="auto" w:fill="FAFAFA"/>
        </w:rPr>
        <w:t>=6</w:t>
      </w:r>
      <w:r>
        <w:rPr>
          <w:rFonts w:ascii="Verdana" w:hAnsi="Verdana" w:hint="eastAsia"/>
          <w:color w:val="000000"/>
          <w:sz w:val="20"/>
          <w:shd w:val="clear" w:color="auto" w:fill="FAFAFA"/>
        </w:rPr>
        <w:t>;</w:t>
      </w:r>
    </w:p>
    <w:p w:rsidR="002964FF" w:rsidRPr="003F2927" w:rsidRDefault="002964FF" w:rsidP="0000684B">
      <w:pPr>
        <w:autoSpaceDE w:val="0"/>
        <w:autoSpaceDN w:val="0"/>
        <w:adjustRightInd w:val="0"/>
        <w:ind w:leftChars="200" w:left="420" w:firstLine="420"/>
        <w:jc w:val="left"/>
        <w:rPr>
          <w:rFonts w:ascii="Verdana" w:hAnsi="Verdana"/>
          <w:color w:val="000000"/>
          <w:sz w:val="20"/>
          <w:shd w:val="clear" w:color="auto" w:fill="FAFAFA"/>
        </w:rPr>
      </w:pP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 xml:space="preserve">// </w:t>
      </w: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>帖子图片</w:t>
      </w:r>
      <w:r w:rsidRPr="003F2927">
        <w:rPr>
          <w:rFonts w:ascii="Verdana" w:hAnsi="Verdana" w:hint="eastAsia"/>
          <w:color w:val="000000"/>
          <w:sz w:val="20"/>
          <w:shd w:val="clear" w:color="auto" w:fill="FAFAFA"/>
        </w:rPr>
        <w:t>3</w:t>
      </w:r>
    </w:p>
    <w:p w:rsidR="002964FF" w:rsidRPr="003F2927" w:rsidRDefault="002964FF" w:rsidP="0000684B">
      <w:pPr>
        <w:autoSpaceDE w:val="0"/>
        <w:autoSpaceDN w:val="0"/>
        <w:adjustRightInd w:val="0"/>
        <w:ind w:leftChars="200" w:left="420" w:firstLine="420"/>
        <w:jc w:val="left"/>
        <w:rPr>
          <w:rFonts w:ascii="Verdana" w:hAnsi="Verdana"/>
          <w:color w:val="000000"/>
          <w:sz w:val="20"/>
          <w:shd w:val="clear" w:color="auto" w:fill="FAFAFA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F2927">
        <w:rPr>
          <w:rFonts w:ascii="Verdana" w:hAnsi="Verdana"/>
          <w:color w:val="000000"/>
          <w:sz w:val="20"/>
          <w:shd w:val="clear" w:color="auto" w:fill="FAFAFA"/>
        </w:rPr>
        <w:t>string thread_pic3</w:t>
      </w:r>
      <w:r>
        <w:rPr>
          <w:rFonts w:ascii="Verdana" w:hAnsi="Verdana"/>
          <w:color w:val="000000"/>
          <w:sz w:val="20"/>
          <w:shd w:val="clear" w:color="auto" w:fill="FAFAFA"/>
        </w:rPr>
        <w:t>=7</w:t>
      </w:r>
      <w:r>
        <w:rPr>
          <w:rFonts w:ascii="Verdana" w:hAnsi="Verdana" w:hint="eastAsia"/>
          <w:color w:val="000000"/>
          <w:sz w:val="20"/>
          <w:shd w:val="clear" w:color="auto" w:fill="FAFAFA"/>
        </w:rPr>
        <w:t>;</w:t>
      </w:r>
    </w:p>
    <w:p w:rsidR="002964FF" w:rsidRPr="005B001A" w:rsidRDefault="002964FF" w:rsidP="006A06F0">
      <w:pPr>
        <w:widowControl/>
        <w:spacing w:after="164" w:line="246" w:lineRule="auto"/>
        <w:ind w:left="420" w:right="-15" w:firstLineChars="200" w:firstLine="420"/>
        <w:jc w:val="left"/>
      </w:pPr>
      <w:r>
        <w:rPr>
          <w:rFonts w:hint="eastAsia"/>
        </w:rPr>
        <w:t>针对每个字段</w:t>
      </w:r>
      <w:r>
        <w:t>的详细解释请</w:t>
      </w:r>
      <w:r>
        <w:rPr>
          <w:rFonts w:hint="eastAsia"/>
        </w:rPr>
        <w:t>参考</w:t>
      </w:r>
      <w:bookmarkStart w:id="20" w:name="_MON_1499623163"/>
      <w:bookmarkEnd w:id="20"/>
      <w:r>
        <w:object w:dxaOrig="1551" w:dyaOrig="1064">
          <v:shape id="_x0000_i1028" type="#_x0000_t75" style="width:93pt;height:53.25pt" o:ole="">
            <v:imagedata r:id="rId27" o:title=""/>
          </v:shape>
          <o:OLEObject Type="Embed" ProgID="Excel.Sheet.12" ShapeID="_x0000_i1028" DrawAspect="Icon" ObjectID="_1507029732" r:id="rId28"/>
        </w:object>
      </w:r>
      <w:r>
        <w:rPr>
          <w:rFonts w:hint="eastAsia"/>
        </w:rPr>
        <w:t>这个</w:t>
      </w:r>
      <w:r>
        <w:t>文档。</w:t>
      </w:r>
    </w:p>
    <w:p w:rsidR="006A4492" w:rsidRDefault="002964FF" w:rsidP="002B6CB5">
      <w:pPr>
        <w:widowControl/>
        <w:spacing w:after="164" w:line="246" w:lineRule="auto"/>
        <w:ind w:left="420" w:right="-15" w:firstLineChars="200" w:firstLine="420"/>
        <w:jc w:val="left"/>
      </w:pPr>
      <w:r>
        <w:rPr>
          <w:rFonts w:hint="eastAsia"/>
        </w:rPr>
        <w:t>如果</w:t>
      </w:r>
      <w:r>
        <w:t>返回多个广告或者多个</w:t>
      </w:r>
      <w:r>
        <w:t xml:space="preserve">typeid  , </w:t>
      </w:r>
      <w:r>
        <w:rPr>
          <w:rFonts w:hint="eastAsia"/>
        </w:rPr>
        <w:t>使用</w:t>
      </w:r>
      <w:r>
        <w:t>ad</w:t>
      </w:r>
      <w:r>
        <w:t>返回即可。</w:t>
      </w:r>
      <w:r>
        <w:rPr>
          <w:rFonts w:hint="eastAsia"/>
        </w:rPr>
        <w:t xml:space="preserve"> </w:t>
      </w:r>
      <w:r>
        <w:rPr>
          <w:rFonts w:hint="eastAsia"/>
        </w:rPr>
        <w:t>针对</w:t>
      </w:r>
      <w:r>
        <w:t>百川而言</w:t>
      </w:r>
      <w:r>
        <w:rPr>
          <w:rFonts w:hint="eastAsia"/>
        </w:rPr>
        <w:t xml:space="preserve"> </w:t>
      </w:r>
      <w:r>
        <w:rPr>
          <w:rFonts w:hint="eastAsia"/>
        </w:rPr>
        <w:t>每一个</w:t>
      </w:r>
      <w:r>
        <w:t>ad</w:t>
      </w:r>
      <w:r>
        <w:t>为一个广告。</w:t>
      </w:r>
    </w:p>
    <w:p w:rsidR="00D041E4" w:rsidRPr="002964FF" w:rsidRDefault="00D041E4" w:rsidP="002B6CB5">
      <w:pPr>
        <w:widowControl/>
        <w:spacing w:after="164" w:line="246" w:lineRule="auto"/>
        <w:ind w:left="420" w:right="-15" w:firstLineChars="200" w:firstLine="420"/>
        <w:jc w:val="left"/>
      </w:pPr>
      <w:r>
        <w:rPr>
          <w:rFonts w:hint="eastAsia"/>
        </w:rPr>
        <w:t>每一个广告</w:t>
      </w:r>
      <w:r>
        <w:t>对应都有自己的</w:t>
      </w:r>
      <w:r>
        <w:rPr>
          <w:rFonts w:hint="eastAsia"/>
        </w:rPr>
        <w:t>出价</w:t>
      </w:r>
      <w:r>
        <w:t>。</w:t>
      </w:r>
      <w:r>
        <w:rPr>
          <w:rFonts w:hint="eastAsia"/>
        </w:rPr>
        <w:t>对应</w:t>
      </w:r>
      <w:r>
        <w:t>字段</w:t>
      </w:r>
      <w:r>
        <w:rPr>
          <w:rFonts w:hint="eastAsia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max_cpm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。</w:t>
      </w:r>
    </w:p>
    <w:p w:rsidR="001D4662" w:rsidRDefault="001D4662" w:rsidP="001D4662">
      <w:pPr>
        <w:spacing w:line="400" w:lineRule="auto"/>
      </w:pPr>
      <w:r>
        <w:t>4</w:t>
      </w:r>
      <w:r>
        <w:t>、百度</w:t>
      </w:r>
      <w:r w:rsidR="00431BB5">
        <w:rPr>
          <w:rFonts w:hint="eastAsia"/>
        </w:rPr>
        <w:t>百川</w:t>
      </w:r>
      <w:r>
        <w:t>向</w:t>
      </w:r>
      <w:r>
        <w:t xml:space="preserve"> DSP </w:t>
      </w:r>
      <w:r>
        <w:t>发送的竞价结果接口（</w:t>
      </w:r>
      <w:r>
        <w:t>Win Notice</w:t>
      </w:r>
      <w:r>
        <w:t>）</w:t>
      </w:r>
      <w:r>
        <w:t xml:space="preserve"> </w:t>
      </w:r>
      <w:r>
        <w:t>通过对展示监测链接中特定参数的宏替换，将广告的计费价格发送给赢得竞价的</w:t>
      </w:r>
      <w:r>
        <w:t xml:space="preserve"> DSP </w:t>
      </w:r>
      <w:r>
        <w:t>平台。百度流量</w:t>
      </w:r>
    </w:p>
    <w:p w:rsidR="009C061A" w:rsidRDefault="001D4662" w:rsidP="001D4662">
      <w:pPr>
        <w:spacing w:after="103"/>
        <w:ind w:left="420" w:right="2302" w:hanging="420"/>
      </w:pPr>
      <w:r>
        <w:t>交易服务对竞标成功的</w:t>
      </w:r>
      <w:r>
        <w:t xml:space="preserve"> DSP </w:t>
      </w:r>
      <w:r>
        <w:t>通过</w:t>
      </w:r>
      <w:r>
        <w:t xml:space="preserve"> HTTP GET </w:t>
      </w:r>
      <w:r>
        <w:t>发送竞价成功通知。</w:t>
      </w:r>
      <w:r>
        <w:t xml:space="preserve"> </w:t>
      </w:r>
    </w:p>
    <w:p w:rsidR="001D4662" w:rsidRDefault="001D4662" w:rsidP="001D4662">
      <w:pPr>
        <w:spacing w:after="103"/>
        <w:ind w:left="420" w:right="2302" w:hanging="420"/>
      </w:pPr>
      <w:r>
        <w:lastRenderedPageBreak/>
        <w:t>目前支持的宏：</w:t>
      </w:r>
      <w:r>
        <w:t xml:space="preserve"> </w:t>
      </w:r>
    </w:p>
    <w:tbl>
      <w:tblPr>
        <w:tblStyle w:val="TableGrid"/>
        <w:tblW w:w="9352" w:type="dxa"/>
        <w:tblInd w:w="429" w:type="dxa"/>
        <w:tblCellMar>
          <w:top w:w="83" w:type="dxa"/>
          <w:left w:w="104" w:type="dxa"/>
          <w:right w:w="115" w:type="dxa"/>
        </w:tblCellMar>
        <w:tblLook w:val="04A0" w:firstRow="1" w:lastRow="0" w:firstColumn="1" w:lastColumn="0" w:noHBand="0" w:noVBand="1"/>
      </w:tblPr>
      <w:tblGrid>
        <w:gridCol w:w="2651"/>
        <w:gridCol w:w="6701"/>
      </w:tblGrid>
      <w:tr w:rsidR="001D4662" w:rsidTr="001D4662">
        <w:trPr>
          <w:trHeight w:val="421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</w:pPr>
            <w:r>
              <w:t>宏</w:t>
            </w:r>
            <w:r>
              <w:t xml:space="preserve"> </w:t>
            </w:r>
          </w:p>
        </w:tc>
        <w:tc>
          <w:tcPr>
            <w:tcW w:w="6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:rsidR="001D4662" w:rsidRDefault="001D4662" w:rsidP="001D4662">
            <w:pPr>
              <w:spacing w:line="276" w:lineRule="auto"/>
              <w:ind w:left="4"/>
            </w:pPr>
            <w:r>
              <w:t>说明</w:t>
            </w:r>
            <w:r>
              <w:t xml:space="preserve"> </w:t>
            </w:r>
          </w:p>
        </w:tc>
      </w:tr>
      <w:tr w:rsidR="001D4662" w:rsidTr="001D4662">
        <w:trPr>
          <w:trHeight w:val="426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%%PRICE%% </w:t>
            </w:r>
          </w:p>
        </w:tc>
        <w:tc>
          <w:tcPr>
            <w:tcW w:w="6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4"/>
            </w:pPr>
            <w:r>
              <w:t>广告成交价格</w:t>
            </w:r>
            <w:r>
              <w:t xml:space="preserve"> </w:t>
            </w:r>
          </w:p>
        </w:tc>
      </w:tr>
      <w:tr w:rsidR="001D4662" w:rsidTr="001D4662">
        <w:trPr>
          <w:trHeight w:val="425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%%ID%% </w:t>
            </w:r>
          </w:p>
        </w:tc>
        <w:tc>
          <w:tcPr>
            <w:tcW w:w="6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4"/>
            </w:pPr>
            <w:r>
              <w:t>请求</w:t>
            </w:r>
            <w:r>
              <w:t xml:space="preserve"> ID </w:t>
            </w:r>
          </w:p>
        </w:tc>
      </w:tr>
      <w:tr w:rsidR="001D4662" w:rsidTr="001D4662">
        <w:trPr>
          <w:trHeight w:val="425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</w:pPr>
            <w:r>
              <w:t xml:space="preserve">%%EXT_DATA%% </w:t>
            </w:r>
          </w:p>
        </w:tc>
        <w:tc>
          <w:tcPr>
            <w:tcW w:w="6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4662" w:rsidRDefault="001D4662" w:rsidP="001D4662">
            <w:pPr>
              <w:spacing w:line="276" w:lineRule="auto"/>
              <w:ind w:left="4"/>
            </w:pPr>
            <w:r>
              <w:t xml:space="preserve">DSP </w:t>
            </w:r>
            <w:r>
              <w:t>提供的扩展参数</w:t>
            </w:r>
            <w:r>
              <w:t xml:space="preserve"> </w:t>
            </w:r>
          </w:p>
        </w:tc>
      </w:tr>
    </w:tbl>
    <w:p w:rsidR="001D4662" w:rsidRDefault="001D4662" w:rsidP="001D4662">
      <w:r>
        <w:t xml:space="preserve"> </w:t>
      </w:r>
      <w:r>
        <w:tab/>
      </w:r>
      <w:r>
        <w:t>其中</w:t>
      </w:r>
      <w:r>
        <w:t xml:space="preserve"> DSP </w:t>
      </w:r>
      <w:r>
        <w:t>的展现监测链接中必须加入</w:t>
      </w:r>
      <w:r>
        <w:t>%%PRICE%%</w:t>
      </w:r>
      <w:r>
        <w:t>、</w:t>
      </w:r>
      <w:r>
        <w:t>%%ID%%</w:t>
      </w:r>
      <w:r>
        <w:t>宏。</w:t>
      </w:r>
      <w:r>
        <w:t xml:space="preserve"> </w:t>
      </w:r>
    </w:p>
    <w:p w:rsidR="001D4662" w:rsidRDefault="001D4662" w:rsidP="001D4662">
      <w:r>
        <w:t xml:space="preserve"> </w:t>
      </w:r>
    </w:p>
    <w:p w:rsidR="001D4662" w:rsidRDefault="001D4662" w:rsidP="001D4662">
      <w:r>
        <w:t>URL Example</w:t>
      </w:r>
      <w:r>
        <w:t>：</w:t>
      </w:r>
      <w:r>
        <w:t xml:space="preserve"> </w:t>
      </w:r>
    </w:p>
    <w:p w:rsidR="001D4662" w:rsidRDefault="001D4662" w:rsidP="001D466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170" w:line="398" w:lineRule="auto"/>
        <w:ind w:left="528" w:hanging="10"/>
      </w:pPr>
      <w:r>
        <w:t xml:space="preserve">http://www.dsp.com/monitor?reqid=%%ID%%&amp;price=%%PRICE%%&amp;ext_data=%%EXT_DA TA%% </w:t>
      </w:r>
    </w:p>
    <w:p w:rsidR="00BB2844" w:rsidRDefault="001D4662" w:rsidP="001D4662">
      <w:pPr>
        <w:pStyle w:val="a0"/>
        <w:ind w:firstLineChars="0" w:firstLine="0"/>
      </w:pPr>
      <w:r>
        <w:t>PRICE</w:t>
      </w:r>
      <w:r w:rsidR="0066677C">
        <w:rPr>
          <w:rFonts w:hint="eastAsia"/>
        </w:rPr>
        <w:t>（目前暂未进行加密</w:t>
      </w:r>
      <w:r w:rsidR="0066677C">
        <w:t>）</w:t>
      </w:r>
      <w:r>
        <w:t xml:space="preserve"> </w:t>
      </w:r>
      <w:r>
        <w:t>基于</w:t>
      </w:r>
      <w:r>
        <w:t xml:space="preserve"> SHA-1 HMAC </w:t>
      </w:r>
      <w:r>
        <w:t>算法进行加密，</w:t>
      </w:r>
      <w:r>
        <w:t>C++</w:t>
      </w:r>
      <w:r>
        <w:t>模块可以直接用</w:t>
      </w:r>
      <w:r>
        <w:t xml:space="preserve"> openssl </w:t>
      </w:r>
      <w:r>
        <w:t>中的接口实现。</w:t>
      </w:r>
      <w:r>
        <w:t xml:space="preserve">DSP </w:t>
      </w:r>
      <w:r>
        <w:t>注册时获得</w:t>
      </w:r>
      <w:r>
        <w:t xml:space="preserve"> 32 </w:t>
      </w:r>
      <w:r>
        <w:t>字节的加密秘钥，用于解密。获取</w:t>
      </w:r>
      <w:r>
        <w:t xml:space="preserve"> 32 </w:t>
      </w:r>
      <w:r>
        <w:t>字节的完整性检测密钥，用于价格完整性检查。</w:t>
      </w:r>
    </w:p>
    <w:p w:rsidR="00BD77A5" w:rsidRDefault="00483C2A" w:rsidP="00DB5D01">
      <w:pPr>
        <w:pStyle w:val="1"/>
      </w:pPr>
      <w:bookmarkStart w:id="21" w:name="_Toc433041911"/>
      <w:r>
        <w:rPr>
          <w:rFonts w:hint="eastAsia"/>
        </w:rPr>
        <w:t>Cookie</w:t>
      </w:r>
      <w:r>
        <w:t xml:space="preserve"> Mapping</w:t>
      </w:r>
      <w:bookmarkEnd w:id="21"/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>Cookie Mapping</w:t>
      </w:r>
      <w:r w:rsidRPr="000432D3">
        <w:rPr>
          <w:rFonts w:hint="eastAsia"/>
          <w:sz w:val="24"/>
          <w:szCs w:val="24"/>
        </w:rPr>
        <w:t>是为了建立</w:t>
      </w:r>
      <w:r w:rsidR="005D509D" w:rsidRPr="000432D3">
        <w:rPr>
          <w:rFonts w:hint="eastAsia"/>
          <w:sz w:val="24"/>
          <w:szCs w:val="24"/>
        </w:rPr>
        <w:t>百川系统</w:t>
      </w:r>
      <w:r w:rsidRPr="000432D3">
        <w:rPr>
          <w:rFonts w:hint="eastAsia"/>
          <w:sz w:val="24"/>
          <w:szCs w:val="24"/>
        </w:rPr>
        <w:t>和</w:t>
      </w:r>
      <w:r w:rsidRPr="000432D3">
        <w:rPr>
          <w:sz w:val="24"/>
          <w:szCs w:val="24"/>
        </w:rPr>
        <w:t xml:space="preserve">DSP </w:t>
      </w:r>
      <w:r w:rsidRPr="000432D3">
        <w:rPr>
          <w:rFonts w:hint="eastAsia"/>
          <w:sz w:val="24"/>
          <w:szCs w:val="24"/>
        </w:rPr>
        <w:t>用户</w:t>
      </w:r>
      <w:r w:rsidRPr="000432D3">
        <w:rPr>
          <w:sz w:val="24"/>
          <w:szCs w:val="24"/>
        </w:rPr>
        <w:t>ID</w:t>
      </w:r>
      <w:r w:rsidRPr="000432D3">
        <w:rPr>
          <w:rFonts w:hint="eastAsia"/>
          <w:sz w:val="24"/>
          <w:szCs w:val="24"/>
        </w:rPr>
        <w:t>的映射关系，为</w:t>
      </w: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参与后续的实时竞标做准备。</w:t>
      </w:r>
    </w:p>
    <w:p w:rsidR="00150453" w:rsidRPr="000432D3" w:rsidRDefault="00150453" w:rsidP="000432D3">
      <w:pPr>
        <w:spacing w:line="360" w:lineRule="auto"/>
        <w:rPr>
          <w:rFonts w:hAnsi="Wingdings" w:hint="eastAsia"/>
          <w:sz w:val="24"/>
          <w:szCs w:val="24"/>
        </w:rPr>
      </w:pPr>
      <w:r w:rsidRPr="000432D3">
        <w:rPr>
          <w:rFonts w:ascii="Wingdings" w:hAnsi="Wingdings" w:cs="Wingdings"/>
          <w:sz w:val="24"/>
          <w:szCs w:val="24"/>
        </w:rPr>
        <w:t></w:t>
      </w:r>
      <w:r w:rsidRPr="000432D3">
        <w:rPr>
          <w:rFonts w:ascii="Wingdings" w:hAnsi="Wingdings" w:cs="Wingdings"/>
          <w:sz w:val="24"/>
          <w:szCs w:val="24"/>
        </w:rPr>
        <w:t></w:t>
      </w:r>
      <w:r w:rsidRPr="000432D3">
        <w:rPr>
          <w:rFonts w:hAnsi="Wingdings" w:hint="eastAsia"/>
          <w:sz w:val="24"/>
          <w:szCs w:val="24"/>
        </w:rPr>
        <w:t>映射关系存储</w:t>
      </w:r>
    </w:p>
    <w:p w:rsidR="00150453" w:rsidRPr="000432D3" w:rsidRDefault="00150453" w:rsidP="000432D3">
      <w:pPr>
        <w:spacing w:line="360" w:lineRule="auto"/>
        <w:rPr>
          <w:rFonts w:hAnsi="Wingdings" w:hint="eastAsia"/>
          <w:sz w:val="24"/>
          <w:szCs w:val="24"/>
        </w:rPr>
      </w:pPr>
      <w:r w:rsidRPr="000432D3">
        <w:rPr>
          <w:rFonts w:hAnsi="Wingdings" w:hint="eastAsia"/>
          <w:sz w:val="24"/>
          <w:szCs w:val="24"/>
        </w:rPr>
        <w:t>为了方便以后可能的多种合作方式，</w:t>
      </w:r>
      <w:r w:rsidR="005D509D" w:rsidRPr="000432D3">
        <w:rPr>
          <w:rFonts w:hAnsi="Wingdings" w:hint="eastAsia"/>
          <w:sz w:val="24"/>
          <w:szCs w:val="24"/>
        </w:rPr>
        <w:t>百川系统</w:t>
      </w:r>
      <w:r w:rsidRPr="000432D3">
        <w:rPr>
          <w:rFonts w:hAnsi="Wingdings" w:hint="eastAsia"/>
          <w:sz w:val="24"/>
          <w:szCs w:val="24"/>
        </w:rPr>
        <w:t>和</w:t>
      </w:r>
      <w:r w:rsidRPr="000432D3">
        <w:rPr>
          <w:rFonts w:hAnsi="Wingdings" w:hint="eastAsia"/>
          <w:sz w:val="24"/>
          <w:szCs w:val="24"/>
        </w:rPr>
        <w:t>DSP</w:t>
      </w:r>
      <w:r w:rsidR="00D87896" w:rsidRPr="000432D3">
        <w:rPr>
          <w:rFonts w:hAnsi="Wingdings" w:hint="eastAsia"/>
          <w:sz w:val="24"/>
          <w:szCs w:val="24"/>
        </w:rPr>
        <w:t>双方都存有该映射，</w:t>
      </w:r>
      <w:r w:rsidRPr="000432D3">
        <w:rPr>
          <w:rFonts w:hAnsi="Wingdings" w:hint="eastAsia"/>
          <w:sz w:val="24"/>
          <w:szCs w:val="24"/>
        </w:rPr>
        <w:t>Cookie Mapping</w:t>
      </w:r>
      <w:r w:rsidR="00D87896" w:rsidRPr="000432D3">
        <w:rPr>
          <w:rFonts w:hAnsi="Wingdings" w:hint="eastAsia"/>
          <w:sz w:val="24"/>
          <w:szCs w:val="24"/>
        </w:rPr>
        <w:t>的发起方可以为百川系统，</w:t>
      </w:r>
      <w:r w:rsidR="00D87896" w:rsidRPr="000432D3">
        <w:rPr>
          <w:rFonts w:hAnsi="Wingdings"/>
          <w:sz w:val="24"/>
          <w:szCs w:val="24"/>
        </w:rPr>
        <w:t>也可以</w:t>
      </w:r>
      <w:r w:rsidR="00D87896" w:rsidRPr="000432D3">
        <w:rPr>
          <w:rFonts w:hAnsi="Wingdings" w:hint="eastAsia"/>
          <w:sz w:val="24"/>
          <w:szCs w:val="24"/>
        </w:rPr>
        <w:t>为</w:t>
      </w:r>
      <w:r w:rsidR="00D87896" w:rsidRPr="000432D3">
        <w:rPr>
          <w:rFonts w:hAnsi="Wingdings" w:hint="eastAsia"/>
          <w:sz w:val="24"/>
          <w:szCs w:val="24"/>
        </w:rPr>
        <w:t>DSP</w:t>
      </w:r>
      <w:r w:rsidR="00D87896" w:rsidRPr="000432D3">
        <w:rPr>
          <w:rFonts w:hAnsi="Wingdings" w:hint="eastAsia"/>
          <w:sz w:val="24"/>
          <w:szCs w:val="24"/>
        </w:rPr>
        <w:t>。</w:t>
      </w:r>
    </w:p>
    <w:p w:rsidR="00150453" w:rsidRPr="000432D3" w:rsidRDefault="00150453" w:rsidP="000432D3">
      <w:pPr>
        <w:spacing w:line="360" w:lineRule="auto"/>
        <w:rPr>
          <w:rFonts w:hAnsi="Wingdings" w:hint="eastAsia"/>
          <w:sz w:val="24"/>
          <w:szCs w:val="24"/>
        </w:rPr>
      </w:pPr>
      <w:r w:rsidRPr="000432D3">
        <w:rPr>
          <w:rFonts w:ascii="Wingdings" w:hAnsi="Wingdings" w:cs="Wingdings"/>
          <w:sz w:val="24"/>
          <w:szCs w:val="24"/>
        </w:rPr>
        <w:t></w:t>
      </w:r>
      <w:r w:rsidRPr="000432D3">
        <w:rPr>
          <w:rFonts w:ascii="Wingdings" w:hAnsi="Wingdings" w:cs="Wingdings"/>
          <w:sz w:val="24"/>
          <w:szCs w:val="24"/>
        </w:rPr>
        <w:t></w:t>
      </w:r>
      <w:r w:rsidR="005D509D" w:rsidRPr="000432D3">
        <w:rPr>
          <w:rFonts w:hAnsi="Wingdings" w:hint="eastAsia"/>
          <w:sz w:val="24"/>
          <w:szCs w:val="24"/>
        </w:rPr>
        <w:t>百川</w:t>
      </w:r>
      <w:r w:rsidRPr="000432D3">
        <w:rPr>
          <w:rFonts w:hAnsi="Wingdings" w:hint="eastAsia"/>
          <w:sz w:val="24"/>
          <w:szCs w:val="24"/>
        </w:rPr>
        <w:t>用户</w:t>
      </w:r>
      <w:r w:rsidRPr="000432D3">
        <w:rPr>
          <w:rFonts w:hAnsi="Wingdings" w:hint="eastAsia"/>
          <w:sz w:val="24"/>
          <w:szCs w:val="24"/>
        </w:rPr>
        <w:t>id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rFonts w:hAnsi="Wingdings"/>
          <w:sz w:val="24"/>
          <w:szCs w:val="24"/>
        </w:rPr>
        <w:t>buid</w:t>
      </w:r>
      <w:r w:rsidRPr="000432D3">
        <w:rPr>
          <w:rFonts w:hAnsi="Wingdings" w:hint="eastAsia"/>
          <w:sz w:val="24"/>
          <w:szCs w:val="24"/>
        </w:rPr>
        <w:t>是根据百度用户</w:t>
      </w:r>
      <w:r w:rsidRPr="000432D3">
        <w:rPr>
          <w:rFonts w:hAnsi="Wingdings" w:hint="eastAsia"/>
          <w:sz w:val="24"/>
          <w:szCs w:val="24"/>
        </w:rPr>
        <w:t>id</w:t>
      </w:r>
      <w:r w:rsidRPr="000432D3">
        <w:rPr>
          <w:rFonts w:hAnsi="Wingdings" w:hint="eastAsia"/>
          <w:sz w:val="24"/>
          <w:szCs w:val="24"/>
        </w:rPr>
        <w:t>，</w:t>
      </w:r>
      <w:r w:rsidRPr="000432D3">
        <w:rPr>
          <w:rFonts w:hAnsi="Wingdings" w:hint="eastAsia"/>
          <w:sz w:val="24"/>
          <w:szCs w:val="24"/>
        </w:rPr>
        <w:t>dspid</w:t>
      </w:r>
      <w:r w:rsidRPr="000432D3">
        <w:rPr>
          <w:rFonts w:hAnsi="Wingdings" w:hint="eastAsia"/>
          <w:sz w:val="24"/>
          <w:szCs w:val="24"/>
        </w:rPr>
        <w:t>等诸多因素重新哈希生成的用户</w:t>
      </w:r>
      <w:r w:rsidRPr="000432D3">
        <w:rPr>
          <w:rFonts w:hAnsi="Wingdings" w:hint="eastAsia"/>
          <w:sz w:val="24"/>
          <w:szCs w:val="24"/>
        </w:rPr>
        <w:t>id</w:t>
      </w:r>
      <w:r w:rsidRPr="000432D3">
        <w:rPr>
          <w:rFonts w:hAnsi="Wingdings" w:hint="eastAsia"/>
          <w:sz w:val="24"/>
          <w:szCs w:val="24"/>
        </w:rPr>
        <w:t>，用来和</w:t>
      </w:r>
      <w:r w:rsidRPr="000432D3">
        <w:rPr>
          <w:rFonts w:hAnsi="Wingdings" w:hint="eastAsia"/>
          <w:sz w:val="24"/>
          <w:szCs w:val="24"/>
        </w:rPr>
        <w:t>DSP</w:t>
      </w:r>
      <w:r w:rsidRPr="000432D3">
        <w:rPr>
          <w:rFonts w:hAnsi="Wingdings" w:hint="eastAsia"/>
          <w:sz w:val="24"/>
          <w:szCs w:val="24"/>
        </w:rPr>
        <w:t>的用户</w:t>
      </w:r>
      <w:r w:rsidRPr="000432D3">
        <w:rPr>
          <w:rFonts w:hAnsi="Wingdings" w:hint="eastAsia"/>
          <w:sz w:val="24"/>
          <w:szCs w:val="24"/>
        </w:rPr>
        <w:t>id</w:t>
      </w:r>
      <w:r w:rsidRPr="000432D3">
        <w:rPr>
          <w:rFonts w:hAnsi="Wingdings" w:hint="eastAsia"/>
          <w:sz w:val="24"/>
          <w:szCs w:val="24"/>
        </w:rPr>
        <w:t>进行</w:t>
      </w:r>
      <w:r w:rsidRPr="000432D3">
        <w:rPr>
          <w:rFonts w:hAnsi="Wingdings" w:hint="eastAsia"/>
          <w:sz w:val="24"/>
          <w:szCs w:val="24"/>
        </w:rPr>
        <w:t>mapping</w:t>
      </w:r>
      <w:r w:rsidRPr="000432D3">
        <w:rPr>
          <w:rFonts w:hAnsi="Wingdings" w:hint="eastAsia"/>
          <w:sz w:val="24"/>
          <w:szCs w:val="24"/>
        </w:rPr>
        <w:t>。目前</w:t>
      </w:r>
      <w:r w:rsidRPr="000432D3">
        <w:rPr>
          <w:rFonts w:hAnsi="Wingdings"/>
          <w:sz w:val="24"/>
          <w:szCs w:val="24"/>
        </w:rPr>
        <w:t>生成规则为</w:t>
      </w:r>
      <w:r w:rsidRPr="000432D3">
        <w:rPr>
          <w:sz w:val="24"/>
          <w:szCs w:val="24"/>
        </w:rPr>
        <w:t>dspid+baiduid</w:t>
      </w:r>
      <w:r w:rsidRPr="000432D3">
        <w:rPr>
          <w:rFonts w:hint="eastAsia"/>
          <w:sz w:val="24"/>
          <w:szCs w:val="24"/>
        </w:rPr>
        <w:t>。</w:t>
      </w:r>
    </w:p>
    <w:p w:rsidR="00150453" w:rsidRPr="000432D3" w:rsidRDefault="00150453" w:rsidP="000432D3">
      <w:pPr>
        <w:autoSpaceDE w:val="0"/>
        <w:autoSpaceDN w:val="0"/>
        <w:adjustRightInd w:val="0"/>
        <w:spacing w:line="360" w:lineRule="auto"/>
        <w:jc w:val="left"/>
        <w:rPr>
          <w:rFonts w:ascii="微软雅黑" w:eastAsia="微软雅黑" w:hAnsi="Wingdings" w:cs="微软雅黑" w:hint="eastAsia"/>
          <w:kern w:val="0"/>
          <w:sz w:val="24"/>
          <w:szCs w:val="24"/>
        </w:rPr>
      </w:pPr>
      <w:r w:rsidRPr="000432D3">
        <w:rPr>
          <w:rFonts w:ascii="Wingdings" w:hAnsi="Wingdings"/>
          <w:kern w:val="0"/>
          <w:sz w:val="24"/>
          <w:szCs w:val="24"/>
        </w:rPr>
        <w:t></w:t>
      </w:r>
      <w:r w:rsidRPr="000432D3">
        <w:rPr>
          <w:rFonts w:ascii="Wingdings" w:hAnsi="Wingdings"/>
          <w:kern w:val="0"/>
          <w:sz w:val="24"/>
          <w:szCs w:val="24"/>
        </w:rPr>
        <w:t></w:t>
      </w:r>
      <w:r w:rsidRPr="000432D3">
        <w:rPr>
          <w:rFonts w:ascii="微软雅黑" w:eastAsia="微软雅黑" w:hAnsi="Wingdings" w:cs="微软雅黑" w:hint="eastAsia"/>
          <w:kern w:val="0"/>
          <w:sz w:val="24"/>
          <w:szCs w:val="24"/>
        </w:rPr>
        <w:t>Cookie Mapping流程</w:t>
      </w:r>
    </w:p>
    <w:p w:rsidR="00150453" w:rsidRPr="000432D3" w:rsidRDefault="00150453" w:rsidP="000432D3">
      <w:pPr>
        <w:pStyle w:val="ad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0432D3">
        <w:rPr>
          <w:sz w:val="24"/>
          <w:szCs w:val="24"/>
        </w:rPr>
        <w:t>用户到达</w:t>
      </w:r>
      <w:r w:rsidRPr="000432D3">
        <w:rPr>
          <w:sz w:val="24"/>
          <w:szCs w:val="24"/>
        </w:rPr>
        <w:t>DSP</w:t>
      </w:r>
      <w:r w:rsidRPr="000432D3">
        <w:rPr>
          <w:sz w:val="24"/>
          <w:szCs w:val="24"/>
        </w:rPr>
        <w:t>网络时，通过内嵌网站上的</w:t>
      </w:r>
      <w:r w:rsidRPr="000432D3">
        <w:rPr>
          <w:sz w:val="24"/>
          <w:szCs w:val="24"/>
        </w:rPr>
        <w:t>pixel</w:t>
      </w:r>
      <w:r w:rsidRPr="000432D3">
        <w:rPr>
          <w:sz w:val="24"/>
          <w:szCs w:val="24"/>
        </w:rPr>
        <w:t>，访问</w:t>
      </w:r>
      <w:r w:rsidRPr="000432D3">
        <w:rPr>
          <w:sz w:val="24"/>
          <w:szCs w:val="24"/>
        </w:rPr>
        <w:t>DSP</w:t>
      </w:r>
      <w:r w:rsidRPr="000432D3">
        <w:rPr>
          <w:sz w:val="24"/>
          <w:szCs w:val="24"/>
        </w:rPr>
        <w:t>的</w:t>
      </w:r>
      <w:r w:rsidRPr="000432D3">
        <w:rPr>
          <w:sz w:val="24"/>
          <w:szCs w:val="24"/>
        </w:rPr>
        <w:t>Cookie Mapping</w:t>
      </w:r>
      <w:r w:rsidRPr="000432D3">
        <w:rPr>
          <w:sz w:val="24"/>
          <w:szCs w:val="24"/>
        </w:rPr>
        <w:t>服务器。</w:t>
      </w:r>
    </w:p>
    <w:p w:rsidR="00150453" w:rsidRPr="000432D3" w:rsidRDefault="00150453" w:rsidP="000432D3">
      <w:pPr>
        <w:pStyle w:val="ad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判断该用户是否与</w:t>
      </w:r>
      <w:r w:rsidR="008253B1" w:rsidRPr="000432D3">
        <w:rPr>
          <w:rFonts w:hint="eastAsia"/>
          <w:sz w:val="24"/>
          <w:szCs w:val="24"/>
        </w:rPr>
        <w:t>百川系统</w:t>
      </w:r>
      <w:r w:rsidRPr="000432D3">
        <w:rPr>
          <w:rFonts w:hint="eastAsia"/>
          <w:sz w:val="24"/>
          <w:szCs w:val="24"/>
        </w:rPr>
        <w:t>在一定时间内做过</w:t>
      </w:r>
      <w:r w:rsidRPr="000432D3">
        <w:rPr>
          <w:sz w:val="24"/>
          <w:szCs w:val="24"/>
        </w:rPr>
        <w:t>Cookie Mapping</w:t>
      </w:r>
      <w:r w:rsidRPr="000432D3">
        <w:rPr>
          <w:rFonts w:hint="eastAsia"/>
          <w:sz w:val="24"/>
          <w:szCs w:val="24"/>
        </w:rPr>
        <w:t>。如果没有，</w:t>
      </w: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的</w:t>
      </w:r>
      <w:r w:rsidRPr="000432D3">
        <w:rPr>
          <w:sz w:val="24"/>
          <w:szCs w:val="24"/>
        </w:rPr>
        <w:t>Cookie Mapping</w:t>
      </w:r>
      <w:r w:rsidRPr="000432D3">
        <w:rPr>
          <w:rFonts w:hint="eastAsia"/>
          <w:sz w:val="24"/>
          <w:szCs w:val="24"/>
        </w:rPr>
        <w:t>服务器则将该请求重定向到</w:t>
      </w:r>
      <w:r w:rsidRPr="000432D3">
        <w:rPr>
          <w:sz w:val="24"/>
          <w:szCs w:val="24"/>
        </w:rPr>
        <w:t>CM</w:t>
      </w:r>
      <w:r w:rsidRPr="000432D3">
        <w:rPr>
          <w:rFonts w:hint="eastAsia"/>
          <w:sz w:val="24"/>
          <w:szCs w:val="24"/>
        </w:rPr>
        <w:t>，并在重定向的请求参数中加上</w:t>
      </w:r>
      <w:r w:rsidRPr="000432D3">
        <w:rPr>
          <w:sz w:val="24"/>
          <w:szCs w:val="24"/>
        </w:rPr>
        <w:t>dspid</w:t>
      </w:r>
      <w:r w:rsidRPr="000432D3">
        <w:rPr>
          <w:rFonts w:hint="eastAsia"/>
          <w:sz w:val="24"/>
          <w:szCs w:val="24"/>
        </w:rPr>
        <w:t>、</w:t>
      </w:r>
      <w:r w:rsidRPr="000432D3">
        <w:rPr>
          <w:sz w:val="24"/>
          <w:szCs w:val="24"/>
        </w:rPr>
        <w:t>dspuid</w:t>
      </w:r>
      <w:r w:rsidRPr="000432D3">
        <w:rPr>
          <w:rFonts w:hint="eastAsia"/>
          <w:sz w:val="24"/>
          <w:szCs w:val="24"/>
        </w:rPr>
        <w:t>和</w:t>
      </w:r>
      <w:r w:rsidRPr="000432D3">
        <w:rPr>
          <w:sz w:val="24"/>
          <w:szCs w:val="24"/>
        </w:rPr>
        <w:t>getbuid</w:t>
      </w:r>
      <w:r w:rsidRPr="000432D3">
        <w:rPr>
          <w:rFonts w:hint="eastAsia"/>
          <w:sz w:val="24"/>
          <w:szCs w:val="24"/>
        </w:rPr>
        <w:t>，</w:t>
      </w: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也可以加上自己自定义的扩展参数</w:t>
      </w:r>
      <w:r w:rsidRPr="000432D3">
        <w:rPr>
          <w:sz w:val="24"/>
          <w:szCs w:val="24"/>
        </w:rPr>
        <w:t>ext</w:t>
      </w:r>
      <w:r w:rsidRPr="000432D3">
        <w:rPr>
          <w:rFonts w:hint="eastAsia"/>
          <w:sz w:val="24"/>
          <w:szCs w:val="24"/>
        </w:rPr>
        <w:t>，即请求被重定向为</w:t>
      </w:r>
      <w:hyperlink r:id="rId29" w:history="1">
        <w:r w:rsidR="00DE0F35" w:rsidRPr="000432D3">
          <w:rPr>
            <w:sz w:val="24"/>
            <w:szCs w:val="24"/>
          </w:rPr>
          <w:t xml:space="preserve"> </w:t>
        </w:r>
        <w:r w:rsidR="00DE0F35" w:rsidRPr="000432D3">
          <w:rPr>
            <w:rStyle w:val="a5"/>
            <w:sz w:val="24"/>
            <w:szCs w:val="24"/>
          </w:rPr>
          <w:t>http://cm.baichuan.baidu.com/cm/mapping.do?dspid=xxx&amp;getbuid=1&amp;ext=xxx</w:t>
        </w:r>
      </w:hyperlink>
    </w:p>
    <w:p w:rsidR="00150453" w:rsidRPr="000432D3" w:rsidRDefault="00150453" w:rsidP="000432D3">
      <w:pPr>
        <w:pStyle w:val="ad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0432D3">
        <w:rPr>
          <w:sz w:val="24"/>
          <w:szCs w:val="24"/>
        </w:rPr>
        <w:lastRenderedPageBreak/>
        <w:t>CM</w:t>
      </w:r>
      <w:r w:rsidRPr="000432D3">
        <w:rPr>
          <w:rFonts w:hint="eastAsia"/>
          <w:sz w:val="24"/>
          <w:szCs w:val="24"/>
        </w:rPr>
        <w:t>收到该请求后，将生成</w:t>
      </w:r>
      <w:r w:rsidRPr="000432D3">
        <w:rPr>
          <w:rFonts w:hAnsi="Wingdings"/>
          <w:sz w:val="24"/>
          <w:szCs w:val="24"/>
        </w:rPr>
        <w:t>buid</w:t>
      </w:r>
      <w:r w:rsidRPr="000432D3">
        <w:rPr>
          <w:rFonts w:hint="eastAsia"/>
          <w:sz w:val="24"/>
          <w:szCs w:val="24"/>
        </w:rPr>
        <w:t>，并将该请求再次重定向到</w:t>
      </w: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的</w:t>
      </w:r>
      <w:r w:rsidRPr="000432D3">
        <w:rPr>
          <w:sz w:val="24"/>
          <w:szCs w:val="24"/>
        </w:rPr>
        <w:t>Cookie Mapping</w:t>
      </w:r>
      <w:r w:rsidRPr="000432D3">
        <w:rPr>
          <w:rFonts w:hint="eastAsia"/>
          <w:sz w:val="24"/>
          <w:szCs w:val="24"/>
        </w:rPr>
        <w:t>服务器，同时在请求参数中加入该用户的</w:t>
      </w:r>
      <w:r w:rsidRPr="000432D3">
        <w:rPr>
          <w:sz w:val="24"/>
          <w:szCs w:val="24"/>
        </w:rPr>
        <w:t>buid</w:t>
      </w:r>
      <w:r w:rsidRPr="000432D3">
        <w:rPr>
          <w:rFonts w:hint="eastAsia"/>
          <w:sz w:val="24"/>
          <w:szCs w:val="24"/>
        </w:rPr>
        <w:t>，如果在请求中</w:t>
      </w: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带上了</w:t>
      </w:r>
      <w:r w:rsidRPr="000432D3">
        <w:rPr>
          <w:sz w:val="24"/>
          <w:szCs w:val="24"/>
        </w:rPr>
        <w:t>ext</w:t>
      </w:r>
      <w:r w:rsidRPr="000432D3">
        <w:rPr>
          <w:rFonts w:hint="eastAsia"/>
          <w:sz w:val="24"/>
          <w:szCs w:val="24"/>
        </w:rPr>
        <w:t>扩展参数，也会被加入到参数中。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>即请求被重定向为：</w:t>
      </w:r>
    </w:p>
    <w:p w:rsidR="00150453" w:rsidRPr="000432D3" w:rsidRDefault="003C0A5D" w:rsidP="000432D3">
      <w:pPr>
        <w:spacing w:line="360" w:lineRule="auto"/>
        <w:rPr>
          <w:sz w:val="24"/>
          <w:szCs w:val="24"/>
        </w:rPr>
      </w:pPr>
      <w:hyperlink r:id="rId30" w:history="1">
        <w:r w:rsidR="00DE0F35" w:rsidRPr="000432D3">
          <w:rPr>
            <w:sz w:val="24"/>
            <w:szCs w:val="24"/>
          </w:rPr>
          <w:t xml:space="preserve"> </w:t>
        </w:r>
        <w:r w:rsidR="00DE0F35" w:rsidRPr="000432D3">
          <w:rPr>
            <w:rStyle w:val="a5"/>
            <w:sz w:val="24"/>
            <w:szCs w:val="24"/>
          </w:rPr>
          <w:t>http://cm.baichuan.baidu.com/cm/mapping.do?</w:t>
        </w:r>
        <w:r w:rsidR="00150453" w:rsidRPr="000432D3">
          <w:rPr>
            <w:rStyle w:val="a5"/>
            <w:sz w:val="24"/>
            <w:szCs w:val="24"/>
          </w:rPr>
          <w:t>buid=yyyy&amp;ext=xxx</w:t>
        </w:r>
      </w:hyperlink>
      <w:r w:rsidR="00150453" w:rsidRPr="000432D3">
        <w:rPr>
          <w:sz w:val="24"/>
          <w:szCs w:val="24"/>
        </w:rPr>
        <w:t>,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>如果请求参数错误</w:t>
      </w:r>
      <w:r w:rsidRPr="000432D3">
        <w:rPr>
          <w:sz w:val="24"/>
          <w:szCs w:val="24"/>
        </w:rPr>
        <w:t>,</w:t>
      </w:r>
      <w:r w:rsidRPr="000432D3">
        <w:rPr>
          <w:rFonts w:hint="eastAsia"/>
          <w:sz w:val="24"/>
          <w:szCs w:val="24"/>
        </w:rPr>
        <w:t>返回如下错误码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>&lt;?xml version="1.0" encoding="utf-8"?&gt;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>&lt;respond&gt;&lt;code&gt;</w:t>
      </w:r>
      <w:r w:rsidRPr="000432D3">
        <w:rPr>
          <w:rFonts w:hint="eastAsia"/>
          <w:sz w:val="24"/>
          <w:szCs w:val="24"/>
        </w:rPr>
        <w:t>错误码</w:t>
      </w:r>
      <w:r w:rsidRPr="000432D3">
        <w:rPr>
          <w:sz w:val="24"/>
          <w:szCs w:val="24"/>
        </w:rPr>
        <w:t>&lt;/code&gt;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>&lt;desc&gt;</w:t>
      </w:r>
      <w:r w:rsidRPr="000432D3">
        <w:rPr>
          <w:rFonts w:hint="eastAsia"/>
          <w:sz w:val="24"/>
          <w:szCs w:val="24"/>
        </w:rPr>
        <w:t>错误描述</w:t>
      </w:r>
      <w:r w:rsidRPr="000432D3">
        <w:rPr>
          <w:sz w:val="24"/>
          <w:szCs w:val="24"/>
        </w:rPr>
        <w:t>&lt;/desc&gt;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>&lt;/respond&gt;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rFonts w:hint="eastAsia"/>
          <w:sz w:val="24"/>
          <w:szCs w:val="24"/>
        </w:rPr>
        <w:t>错误码</w:t>
      </w:r>
      <w:r w:rsidRPr="000432D3">
        <w:rPr>
          <w:sz w:val="24"/>
          <w:szCs w:val="24"/>
        </w:rPr>
        <w:t>定义：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rFonts w:hint="eastAsia"/>
          <w:sz w:val="24"/>
          <w:szCs w:val="24"/>
        </w:rPr>
        <w:t>201</w:t>
      </w:r>
      <w:r w:rsidRPr="000432D3">
        <w:rPr>
          <w:sz w:val="24"/>
          <w:szCs w:val="24"/>
        </w:rPr>
        <w:t xml:space="preserve">  </w:t>
      </w:r>
      <w:r w:rsidRPr="000432D3">
        <w:rPr>
          <w:rFonts w:hint="eastAsia"/>
          <w:sz w:val="24"/>
          <w:szCs w:val="24"/>
        </w:rPr>
        <w:t>参数</w:t>
      </w:r>
      <w:r w:rsidRPr="000432D3">
        <w:rPr>
          <w:sz w:val="24"/>
          <w:szCs w:val="24"/>
        </w:rPr>
        <w:t>为空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>202  dspid</w:t>
      </w:r>
      <w:r w:rsidRPr="000432D3">
        <w:rPr>
          <w:rFonts w:hint="eastAsia"/>
          <w:sz w:val="24"/>
          <w:szCs w:val="24"/>
        </w:rPr>
        <w:t>为空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>203  dspid</w:t>
      </w:r>
      <w:r w:rsidRPr="000432D3">
        <w:rPr>
          <w:rFonts w:hint="eastAsia"/>
          <w:sz w:val="24"/>
          <w:szCs w:val="24"/>
        </w:rPr>
        <w:t>错误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 xml:space="preserve">204  </w:t>
      </w:r>
      <w:r w:rsidRPr="000432D3">
        <w:rPr>
          <w:rFonts w:hint="eastAsia"/>
          <w:sz w:val="24"/>
          <w:szCs w:val="24"/>
        </w:rPr>
        <w:t>百度</w:t>
      </w:r>
      <w:r w:rsidRPr="000432D3">
        <w:rPr>
          <w:sz w:val="24"/>
          <w:szCs w:val="24"/>
        </w:rPr>
        <w:t>用户没有找到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  <w:r w:rsidRPr="000432D3">
        <w:rPr>
          <w:sz w:val="24"/>
          <w:szCs w:val="24"/>
        </w:rPr>
        <w:t>205  token</w:t>
      </w:r>
      <w:r w:rsidRPr="000432D3">
        <w:rPr>
          <w:sz w:val="24"/>
          <w:szCs w:val="24"/>
        </w:rPr>
        <w:t>验证错误</w:t>
      </w:r>
    </w:p>
    <w:p w:rsidR="00150453" w:rsidRPr="000432D3" w:rsidRDefault="00150453" w:rsidP="000432D3">
      <w:pPr>
        <w:spacing w:line="360" w:lineRule="auto"/>
        <w:rPr>
          <w:sz w:val="24"/>
          <w:szCs w:val="24"/>
        </w:rPr>
      </w:pPr>
    </w:p>
    <w:p w:rsidR="00150453" w:rsidRPr="000432D3" w:rsidRDefault="00150453" w:rsidP="000432D3">
      <w:pPr>
        <w:pStyle w:val="ad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收到此请求后，将保存该用户的</w:t>
      </w:r>
      <w:r w:rsidRPr="000432D3">
        <w:rPr>
          <w:sz w:val="24"/>
          <w:szCs w:val="24"/>
        </w:rPr>
        <w:t>buid</w:t>
      </w:r>
      <w:r w:rsidRPr="000432D3">
        <w:rPr>
          <w:rFonts w:hint="eastAsia"/>
          <w:sz w:val="24"/>
          <w:szCs w:val="24"/>
        </w:rPr>
        <w:t>，并给浏览器返回响应包，至此</w:t>
      </w:r>
      <w:r w:rsidRPr="000432D3">
        <w:rPr>
          <w:sz w:val="24"/>
          <w:szCs w:val="24"/>
        </w:rPr>
        <w:t>Cookie Mapping</w:t>
      </w:r>
      <w:r w:rsidRPr="000432D3">
        <w:rPr>
          <w:rFonts w:hint="eastAsia"/>
          <w:sz w:val="24"/>
          <w:szCs w:val="24"/>
        </w:rPr>
        <w:t>完成，</w:t>
      </w:r>
      <w:r w:rsidR="003058CF" w:rsidRPr="000432D3">
        <w:rPr>
          <w:rFonts w:hint="eastAsia"/>
          <w:sz w:val="24"/>
          <w:szCs w:val="24"/>
        </w:rPr>
        <w:t>百川</w:t>
      </w:r>
      <w:r w:rsidRPr="000432D3">
        <w:rPr>
          <w:rFonts w:hint="eastAsia"/>
          <w:sz w:val="24"/>
          <w:szCs w:val="24"/>
        </w:rPr>
        <w:t>和</w:t>
      </w: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双方都获得该用户的</w:t>
      </w:r>
      <w:r w:rsidRPr="000432D3">
        <w:rPr>
          <w:sz w:val="24"/>
          <w:szCs w:val="24"/>
        </w:rPr>
        <w:t>dspuid</w:t>
      </w:r>
      <w:r w:rsidRPr="000432D3">
        <w:rPr>
          <w:rFonts w:hint="eastAsia"/>
          <w:sz w:val="24"/>
          <w:szCs w:val="24"/>
        </w:rPr>
        <w:t>和</w:t>
      </w:r>
      <w:r w:rsidRPr="000432D3">
        <w:rPr>
          <w:sz w:val="24"/>
          <w:szCs w:val="24"/>
        </w:rPr>
        <w:t>buid</w:t>
      </w:r>
      <w:r w:rsidRPr="000432D3">
        <w:rPr>
          <w:rFonts w:hint="eastAsia"/>
          <w:sz w:val="24"/>
          <w:szCs w:val="24"/>
        </w:rPr>
        <w:t>。</w:t>
      </w:r>
    </w:p>
    <w:p w:rsidR="00150453" w:rsidRPr="000432D3" w:rsidRDefault="00150453" w:rsidP="000432D3">
      <w:pPr>
        <w:pStyle w:val="ad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的自定义参数。如果</w:t>
      </w: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不希望接受到的参数为</w:t>
      </w:r>
      <w:r w:rsidRPr="000432D3">
        <w:rPr>
          <w:sz w:val="24"/>
          <w:szCs w:val="24"/>
        </w:rPr>
        <w:t>buid</w:t>
      </w:r>
      <w:r w:rsidRPr="000432D3">
        <w:rPr>
          <w:rFonts w:hint="eastAsia"/>
          <w:sz w:val="24"/>
          <w:szCs w:val="24"/>
        </w:rPr>
        <w:t>，则可以使用如下方法进行定制：</w:t>
      </w:r>
      <w:r w:rsidRPr="000432D3">
        <w:rPr>
          <w:sz w:val="24"/>
          <w:szCs w:val="24"/>
        </w:rPr>
        <w:t>DSP</w:t>
      </w:r>
      <w:r w:rsidRPr="000432D3">
        <w:rPr>
          <w:rFonts w:hint="eastAsia"/>
          <w:sz w:val="24"/>
          <w:szCs w:val="24"/>
        </w:rPr>
        <w:t>在每次请求中使用如下</w:t>
      </w:r>
      <w:r w:rsidRPr="000432D3">
        <w:rPr>
          <w:sz w:val="24"/>
          <w:szCs w:val="24"/>
        </w:rPr>
        <w:t>URL</w:t>
      </w:r>
      <w:r w:rsidRPr="000432D3">
        <w:rPr>
          <w:rFonts w:hint="eastAsia"/>
          <w:sz w:val="24"/>
          <w:szCs w:val="24"/>
        </w:rPr>
        <w:t>：</w:t>
      </w:r>
      <w:r w:rsidRPr="000432D3">
        <w:rPr>
          <w:sz w:val="24"/>
          <w:szCs w:val="24"/>
        </w:rPr>
        <w:t>http://cm.baidu.com/?dspid=xxx&amp;dspuid=xxx&amp;ext=xxx</w:t>
      </w:r>
    </w:p>
    <w:p w:rsidR="00C72BAE" w:rsidRPr="000432D3" w:rsidRDefault="00150453" w:rsidP="000432D3">
      <w:pPr>
        <w:pStyle w:val="a0"/>
        <w:spacing w:line="360" w:lineRule="auto"/>
        <w:ind w:firstLineChars="0"/>
        <w:rPr>
          <w:sz w:val="24"/>
          <w:szCs w:val="24"/>
        </w:rPr>
      </w:pPr>
      <w:r w:rsidRPr="000432D3">
        <w:rPr>
          <w:rFonts w:ascii="宋体" w:cs="宋体" w:hint="eastAsia"/>
          <w:sz w:val="24"/>
          <w:szCs w:val="24"/>
        </w:rPr>
        <w:t>则此时请求会被重定向为：</w:t>
      </w:r>
      <w:r w:rsidRPr="000432D3">
        <w:rPr>
          <w:sz w:val="24"/>
          <w:szCs w:val="24"/>
        </w:rPr>
        <w:t>http://cm.dspxx.com/?ext=xxx</w:t>
      </w:r>
    </w:p>
    <w:p w:rsidR="00EB3236" w:rsidRDefault="00EB3236" w:rsidP="003E1D4F">
      <w:pPr>
        <w:pStyle w:val="1"/>
      </w:pPr>
      <w:bookmarkStart w:id="22" w:name="_Toc433041912"/>
      <w:r>
        <w:rPr>
          <w:rFonts w:hint="eastAsia"/>
        </w:rPr>
        <w:t>附录</w:t>
      </w:r>
      <w:bookmarkEnd w:id="22"/>
    </w:p>
    <w:p w:rsidR="00AB1994" w:rsidRDefault="00AB1994" w:rsidP="00AB1994">
      <w:pPr>
        <w:pStyle w:val="2"/>
      </w:pPr>
      <w:bookmarkStart w:id="23" w:name="_Toc433041913"/>
      <w:bookmarkEnd w:id="0"/>
      <w:bookmarkEnd w:id="1"/>
      <w:bookmarkEnd w:id="2"/>
      <w:bookmarkEnd w:id="3"/>
      <w:bookmarkEnd w:id="4"/>
      <w:bookmarkEnd w:id="5"/>
      <w:r>
        <w:rPr>
          <w:rFonts w:hint="eastAsia"/>
        </w:rPr>
        <w:t>行业编码</w:t>
      </w:r>
      <w:bookmarkEnd w:id="23"/>
    </w:p>
    <w:tbl>
      <w:tblPr>
        <w:tblW w:w="2210" w:type="dxa"/>
        <w:tblInd w:w="113" w:type="dxa"/>
        <w:tblLook w:val="04A0" w:firstRow="1" w:lastRow="0" w:firstColumn="1" w:lastColumn="0" w:noHBand="0" w:noVBand="1"/>
      </w:tblPr>
      <w:tblGrid>
        <w:gridCol w:w="1080"/>
        <w:gridCol w:w="1130"/>
      </w:tblGrid>
      <w:tr w:rsidR="004169D0" w:rsidRPr="004169D0" w:rsidTr="004169D0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游戏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汽车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金融/P2P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旅游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房地产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家居生活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母婴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奢侈品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服装配饰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手机数码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食品生鲜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教育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医疗保健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艺术与娱乐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生活服务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农林牧渔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票务</w:t>
            </w:r>
          </w:p>
        </w:tc>
      </w:tr>
      <w:tr w:rsidR="004169D0" w:rsidRPr="004169D0" w:rsidTr="004169D0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9D0" w:rsidRPr="004169D0" w:rsidRDefault="004169D0" w:rsidP="004169D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4169D0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其他</w:t>
            </w:r>
          </w:p>
        </w:tc>
      </w:tr>
    </w:tbl>
    <w:p w:rsidR="00EB3236" w:rsidRDefault="00EB3236">
      <w:pPr>
        <w:pStyle w:val="a0"/>
        <w:ind w:firstLineChars="0" w:firstLine="0"/>
      </w:pPr>
    </w:p>
    <w:p w:rsidR="00AB1994" w:rsidRDefault="00AB1994" w:rsidP="00AB1994">
      <w:pPr>
        <w:pStyle w:val="2"/>
      </w:pPr>
      <w:bookmarkStart w:id="24" w:name="_Toc433041914"/>
      <w:r>
        <w:rPr>
          <w:rFonts w:hint="eastAsia"/>
        </w:rPr>
        <w:t>用户兴趣</w:t>
      </w:r>
      <w:bookmarkEnd w:id="24"/>
    </w:p>
    <w:tbl>
      <w:tblPr>
        <w:tblW w:w="30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6"/>
        <w:gridCol w:w="1227"/>
      </w:tblGrid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1434373635828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教育培训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1434373677204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旅游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1434373720910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金融财经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1434373754707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汽车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1434373814356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房产家居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1434373872145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时尚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1434373902854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餐饮美食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1434373940629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生活服务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1434373976630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商务服务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1434374034611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家电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1434374066211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手机数码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1434374101619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体育健身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1434374133821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医疗健康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1434374169176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母婴亲子</w:t>
            </w:r>
          </w:p>
        </w:tc>
      </w:tr>
      <w:tr w:rsidR="00F46BCB" w:rsidRPr="001B30C3" w:rsidTr="00F46BCB">
        <w:trPr>
          <w:trHeight w:val="270"/>
        </w:trPr>
        <w:tc>
          <w:tcPr>
            <w:tcW w:w="1776" w:type="dxa"/>
            <w:shd w:val="clear" w:color="auto" w:fill="auto"/>
            <w:noWrap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1434374218383</w:t>
            </w:r>
          </w:p>
        </w:tc>
        <w:tc>
          <w:tcPr>
            <w:tcW w:w="1227" w:type="dxa"/>
          </w:tcPr>
          <w:p w:rsidR="00F46BCB" w:rsidRPr="00F46BCB" w:rsidRDefault="00F46BCB" w:rsidP="00F46BCB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F46BCB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游戏</w:t>
            </w:r>
          </w:p>
        </w:tc>
      </w:tr>
    </w:tbl>
    <w:p w:rsidR="00AB1994" w:rsidRDefault="00AB1994">
      <w:pPr>
        <w:pStyle w:val="a0"/>
        <w:ind w:firstLineChars="0" w:firstLine="0"/>
      </w:pPr>
    </w:p>
    <w:p w:rsidR="00454982" w:rsidRDefault="00454982">
      <w:pPr>
        <w:pStyle w:val="1"/>
      </w:pPr>
      <w:bookmarkStart w:id="25" w:name="_Toc433041915"/>
      <w:r>
        <w:rPr>
          <w:rFonts w:hint="eastAsia"/>
        </w:rPr>
        <w:t>Q&amp;A</w:t>
      </w:r>
      <w:bookmarkEnd w:id="25"/>
    </w:p>
    <w:p w:rsidR="00454982" w:rsidRDefault="00147305" w:rsidP="00454982">
      <w:pPr>
        <w:pStyle w:val="2"/>
      </w:pPr>
      <w:bookmarkStart w:id="26" w:name="_Toc433041916"/>
      <w:r>
        <w:t>C</w:t>
      </w:r>
      <w:r>
        <w:rPr>
          <w:rFonts w:hint="eastAsia"/>
        </w:rPr>
        <w:t xml:space="preserve">ookie </w:t>
      </w:r>
      <w:r>
        <w:t>mapping</w:t>
      </w:r>
      <w:r>
        <w:rPr>
          <w:rFonts w:hint="eastAsia"/>
        </w:rPr>
        <w:t>相关</w:t>
      </w:r>
      <w:bookmarkEnd w:id="26"/>
    </w:p>
    <w:p w:rsidR="00004314" w:rsidRDefault="00004314" w:rsidP="003C4351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在进行</w:t>
      </w:r>
      <w:r>
        <w:rPr>
          <w:rFonts w:hint="eastAsia"/>
        </w:rPr>
        <w:t>cookie</w:t>
      </w:r>
      <w:r>
        <w:t xml:space="preserve"> mapping</w:t>
      </w:r>
      <w:r>
        <w:rPr>
          <w:rFonts w:hint="eastAsia"/>
        </w:rPr>
        <w:t>时，百川系统暂不存储用户的相关映射信息，</w:t>
      </w:r>
      <w:r>
        <w:t>如</w:t>
      </w:r>
      <w:r>
        <w:rPr>
          <w:rFonts w:hint="eastAsia"/>
        </w:rPr>
        <w:t>有需要，</w:t>
      </w:r>
      <w:r>
        <w:t>由</w:t>
      </w:r>
      <w:r>
        <w:rPr>
          <w:rFonts w:hint="eastAsia"/>
        </w:rPr>
        <w:t>DSP</w:t>
      </w:r>
      <w:r>
        <w:rPr>
          <w:rFonts w:hint="eastAsia"/>
        </w:rPr>
        <w:t>自行存储。</w:t>
      </w:r>
    </w:p>
    <w:p w:rsidR="00147305" w:rsidRDefault="00AE5ABC" w:rsidP="003C4351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目前</w:t>
      </w:r>
      <w:r>
        <w:rPr>
          <w:rFonts w:hint="eastAsia"/>
        </w:rPr>
        <w:t>cook</w:t>
      </w:r>
      <w:r>
        <w:t>ie mapping</w:t>
      </w:r>
      <w:r>
        <w:rPr>
          <w:rFonts w:hint="eastAsia"/>
        </w:rPr>
        <w:t>支持两种方式，</w:t>
      </w:r>
      <w:r>
        <w:t>即</w:t>
      </w:r>
      <w:r>
        <w:rPr>
          <w:rFonts w:hint="eastAsia"/>
        </w:rPr>
        <w:t>百川系统主动发起或由</w:t>
      </w:r>
      <w:r>
        <w:rPr>
          <w:rFonts w:hint="eastAsia"/>
        </w:rPr>
        <w:t>DSP</w:t>
      </w:r>
      <w:r>
        <w:rPr>
          <w:rFonts w:hint="eastAsia"/>
        </w:rPr>
        <w:t>主动发起，</w:t>
      </w:r>
      <w:r>
        <w:t>当</w:t>
      </w:r>
      <w:r>
        <w:rPr>
          <w:noProof/>
        </w:rPr>
        <w:t>response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is</w:t>
      </w:r>
      <w:r>
        <w:rPr>
          <w:noProof/>
        </w:rPr>
        <w:t>_cookie_matching=true</w:t>
      </w:r>
      <w:r>
        <w:rPr>
          <w:rFonts w:hint="eastAsia"/>
          <w:noProof/>
        </w:rPr>
        <w:t>时由百川系统主动发起</w:t>
      </w:r>
      <w:r>
        <w:rPr>
          <w:rFonts w:hint="eastAsia"/>
          <w:noProof/>
        </w:rPr>
        <w:t>cookei</w:t>
      </w:r>
      <w:r>
        <w:rPr>
          <w:noProof/>
        </w:rPr>
        <w:t xml:space="preserve"> mapping</w:t>
      </w:r>
      <w:r>
        <w:rPr>
          <w:rFonts w:hint="eastAsia"/>
          <w:noProof/>
        </w:rPr>
        <w:t>请求。</w:t>
      </w:r>
    </w:p>
    <w:p w:rsidR="00AE5ABC" w:rsidRDefault="007B40A1" w:rsidP="003C4351">
      <w:pPr>
        <w:pStyle w:val="a0"/>
        <w:numPr>
          <w:ilvl w:val="0"/>
          <w:numId w:val="13"/>
        </w:numPr>
        <w:ind w:firstLineChars="0"/>
      </w:pPr>
      <w:r>
        <w:t>ext</w:t>
      </w:r>
      <w:r>
        <w:rPr>
          <w:rFonts w:hint="eastAsia"/>
        </w:rPr>
        <w:t>参数在传递时需进行</w:t>
      </w:r>
      <w:r>
        <w:t>URLEncode</w:t>
      </w:r>
      <w:r>
        <w:rPr>
          <w:rFonts w:hint="eastAsia"/>
        </w:rPr>
        <w:t>，</w:t>
      </w:r>
      <w:r>
        <w:t>编码</w:t>
      </w:r>
      <w:r>
        <w:rPr>
          <w:rFonts w:hint="eastAsia"/>
        </w:rPr>
        <w:t>为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。</w:t>
      </w:r>
    </w:p>
    <w:p w:rsidR="007B40A1" w:rsidRDefault="00BB68FA" w:rsidP="003C4351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百川主动发起</w:t>
      </w:r>
      <w:r>
        <w:rPr>
          <w:rFonts w:hint="eastAsia"/>
        </w:rPr>
        <w:t>cooki</w:t>
      </w:r>
      <w:r>
        <w:t>e mapping</w:t>
      </w:r>
      <w:r>
        <w:rPr>
          <w:rFonts w:hint="eastAsia"/>
        </w:rPr>
        <w:t>流程为：</w:t>
      </w:r>
      <w:r w:rsidRPr="00BB68FA">
        <w:rPr>
          <w:rFonts w:hint="eastAsia"/>
        </w:rPr>
        <w:t>浏览器</w:t>
      </w:r>
      <w:r w:rsidRPr="00BB68FA">
        <w:rPr>
          <w:rFonts w:hint="eastAsia"/>
        </w:rPr>
        <w:t>-&gt;</w:t>
      </w:r>
      <w:r>
        <w:rPr>
          <w:rFonts w:hint="eastAsia"/>
        </w:rPr>
        <w:t>百川</w:t>
      </w:r>
      <w:r w:rsidRPr="00BB68FA">
        <w:rPr>
          <w:rFonts w:hint="eastAsia"/>
        </w:rPr>
        <w:t>的</w:t>
      </w:r>
      <w:r w:rsidRPr="00BB68FA">
        <w:rPr>
          <w:rFonts w:hint="eastAsia"/>
        </w:rPr>
        <w:t>cm</w:t>
      </w:r>
      <w:r w:rsidRPr="00BB68FA">
        <w:rPr>
          <w:rFonts w:hint="eastAsia"/>
        </w:rPr>
        <w:t>服务器</w:t>
      </w:r>
      <w:r w:rsidRPr="00BB68FA">
        <w:rPr>
          <w:rFonts w:hint="eastAsia"/>
        </w:rPr>
        <w:t>-&gt;dsp</w:t>
      </w:r>
      <w:r w:rsidRPr="00BB68FA">
        <w:rPr>
          <w:rFonts w:hint="eastAsia"/>
        </w:rPr>
        <w:t>的</w:t>
      </w:r>
      <w:r w:rsidRPr="00BB68FA">
        <w:rPr>
          <w:rFonts w:hint="eastAsia"/>
        </w:rPr>
        <w:t>cm</w:t>
      </w:r>
      <w:r w:rsidRPr="00BB68FA">
        <w:rPr>
          <w:rFonts w:hint="eastAsia"/>
        </w:rPr>
        <w:t>服务器</w:t>
      </w:r>
    </w:p>
    <w:p w:rsidR="00BB68FA" w:rsidRPr="00147305" w:rsidRDefault="00BB68FA" w:rsidP="003C4351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DSP</w:t>
      </w:r>
      <w:r>
        <w:rPr>
          <w:rFonts w:hint="eastAsia"/>
        </w:rPr>
        <w:t>主动发起</w:t>
      </w:r>
      <w:r>
        <w:rPr>
          <w:rFonts w:hint="eastAsia"/>
        </w:rPr>
        <w:t>cookei</w:t>
      </w:r>
      <w:r w:rsidR="00797D2D">
        <w:t xml:space="preserve"> mapping</w:t>
      </w:r>
      <w:r w:rsidR="00797D2D">
        <w:rPr>
          <w:rFonts w:hint="eastAsia"/>
        </w:rPr>
        <w:t>流程为：</w:t>
      </w:r>
      <w:r w:rsidR="00797D2D" w:rsidRPr="00BB68FA">
        <w:rPr>
          <w:rFonts w:hint="eastAsia"/>
        </w:rPr>
        <w:t>浏览器</w:t>
      </w:r>
      <w:r w:rsidR="00797D2D" w:rsidRPr="00BB68FA">
        <w:rPr>
          <w:rFonts w:hint="eastAsia"/>
        </w:rPr>
        <w:t>-&gt; dsp</w:t>
      </w:r>
      <w:r w:rsidR="00797D2D" w:rsidRPr="00BB68FA">
        <w:rPr>
          <w:rFonts w:hint="eastAsia"/>
        </w:rPr>
        <w:t>的</w:t>
      </w:r>
      <w:r w:rsidR="00797D2D" w:rsidRPr="00BB68FA">
        <w:rPr>
          <w:rFonts w:hint="eastAsia"/>
        </w:rPr>
        <w:t>cm</w:t>
      </w:r>
      <w:r w:rsidR="00797D2D" w:rsidRPr="00BB68FA">
        <w:rPr>
          <w:rFonts w:hint="eastAsia"/>
        </w:rPr>
        <w:t>服务器</w:t>
      </w:r>
      <w:r w:rsidR="00797D2D">
        <w:rPr>
          <w:rFonts w:hint="eastAsia"/>
        </w:rPr>
        <w:t>-&gt;</w:t>
      </w:r>
      <w:r w:rsidR="00797D2D">
        <w:rPr>
          <w:rFonts w:hint="eastAsia"/>
        </w:rPr>
        <w:t>百川</w:t>
      </w:r>
      <w:r w:rsidR="00797D2D" w:rsidRPr="00BB68FA">
        <w:rPr>
          <w:rFonts w:hint="eastAsia"/>
        </w:rPr>
        <w:t>的</w:t>
      </w:r>
      <w:r w:rsidR="00797D2D" w:rsidRPr="00BB68FA">
        <w:rPr>
          <w:rFonts w:hint="eastAsia"/>
        </w:rPr>
        <w:t>cm</w:t>
      </w:r>
      <w:r w:rsidR="00797D2D" w:rsidRPr="00BB68FA">
        <w:rPr>
          <w:rFonts w:hint="eastAsia"/>
        </w:rPr>
        <w:t>服务器</w:t>
      </w:r>
    </w:p>
    <w:p w:rsidR="008A3A22" w:rsidRDefault="008A3A22" w:rsidP="008A3A22">
      <w:pPr>
        <w:pStyle w:val="2"/>
      </w:pPr>
      <w:bookmarkStart w:id="27" w:name="_Toc433041917"/>
      <w:r>
        <w:rPr>
          <w:rFonts w:hint="eastAsia"/>
        </w:rPr>
        <w:t>协议相关</w:t>
      </w:r>
      <w:bookmarkEnd w:id="27"/>
    </w:p>
    <w:p w:rsidR="008A3A22" w:rsidRDefault="00053BD1" w:rsidP="003C4351">
      <w:pPr>
        <w:pStyle w:val="a0"/>
        <w:numPr>
          <w:ilvl w:val="0"/>
          <w:numId w:val="14"/>
        </w:numPr>
        <w:ind w:firstLineChars="0"/>
      </w:pPr>
      <w:r>
        <w:t>f</w:t>
      </w:r>
      <w:r>
        <w:rPr>
          <w:rFonts w:hint="eastAsia"/>
        </w:rPr>
        <w:t>or_</w:t>
      </w:r>
      <w:r>
        <w:t>advertising_id</w:t>
      </w:r>
      <w:r>
        <w:rPr>
          <w:rFonts w:hint="eastAsia"/>
        </w:rPr>
        <w:t>字段暂未使用。</w:t>
      </w:r>
    </w:p>
    <w:p w:rsidR="00053BD1" w:rsidRDefault="00053BD1" w:rsidP="003C4351">
      <w:pPr>
        <w:pStyle w:val="a0"/>
        <w:numPr>
          <w:ilvl w:val="0"/>
          <w:numId w:val="14"/>
        </w:numPr>
        <w:ind w:firstLineChars="0"/>
      </w:pPr>
      <w:r w:rsidRPr="00053BD1">
        <w:t>publisher_settings_list_id</w:t>
      </w:r>
      <w:r>
        <w:rPr>
          <w:rFonts w:hint="eastAsia"/>
        </w:rPr>
        <w:t>字段暂未使用。</w:t>
      </w:r>
    </w:p>
    <w:p w:rsidR="00053BD1" w:rsidRDefault="00EF0621" w:rsidP="003C4351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baidu_id:</w:t>
      </w:r>
      <w:r>
        <w:rPr>
          <w:rFonts w:hint="eastAsia"/>
        </w:rPr>
        <w:t>百度用户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bc_user_id</w:t>
      </w:r>
      <w:r w:rsidR="00EE02E2">
        <w:t>,</w:t>
      </w:r>
      <w:r w:rsidR="00EE02E2">
        <w:rPr>
          <w:rFonts w:hint="eastAsia"/>
        </w:rPr>
        <w:t>是百川系统分配给</w:t>
      </w:r>
      <w:r w:rsidR="00EE02E2">
        <w:rPr>
          <w:rFonts w:hint="eastAsia"/>
        </w:rPr>
        <w:t>DSP</w:t>
      </w:r>
      <w:r w:rsidR="00EE02E2">
        <w:rPr>
          <w:rFonts w:hint="eastAsia"/>
        </w:rPr>
        <w:t>的唯一用户</w:t>
      </w:r>
      <w:r w:rsidR="00EE02E2">
        <w:rPr>
          <w:rFonts w:hint="eastAsia"/>
        </w:rPr>
        <w:t>id</w:t>
      </w:r>
      <w:r w:rsidR="00EE02E2">
        <w:rPr>
          <w:rFonts w:hint="eastAsia"/>
        </w:rPr>
        <w:t>。</w:t>
      </w:r>
    </w:p>
    <w:p w:rsidR="00EE02E2" w:rsidRDefault="00B2257A" w:rsidP="003C4351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target</w:t>
      </w:r>
      <w:r>
        <w:t>_url</w:t>
      </w:r>
      <w:r>
        <w:rPr>
          <w:rFonts w:hint="eastAsia"/>
        </w:rPr>
        <w:t>仅在</w:t>
      </w:r>
      <w:r>
        <w:rPr>
          <w:rFonts w:hint="eastAsia"/>
        </w:rPr>
        <w:t>create</w:t>
      </w:r>
      <w:r>
        <w:t>_type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，即返回物料为</w:t>
      </w:r>
      <w:r>
        <w:rPr>
          <w:rFonts w:hint="eastAsia"/>
        </w:rPr>
        <w:t>html</w:t>
      </w:r>
      <w:r>
        <w:rPr>
          <w:rFonts w:hint="eastAsia"/>
        </w:rPr>
        <w:t>时才生效。</w:t>
      </w:r>
    </w:p>
    <w:p w:rsidR="00B2257A" w:rsidRPr="008A3A22" w:rsidRDefault="00B2257A" w:rsidP="003C4351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</w:t>
      </w:r>
      <w:r>
        <w:t xml:space="preserve"> </w:t>
      </w:r>
      <w:r>
        <w:rPr>
          <w:rFonts w:hint="eastAsia"/>
        </w:rPr>
        <w:t>notice</w:t>
      </w:r>
      <w:r>
        <w:rPr>
          <w:rFonts w:hint="eastAsia"/>
        </w:rPr>
        <w:t>通知</w:t>
      </w:r>
      <w:r>
        <w:rPr>
          <w:rFonts w:hint="eastAsia"/>
        </w:rPr>
        <w:t>DSP</w:t>
      </w:r>
      <w:r>
        <w:rPr>
          <w:rFonts w:hint="eastAsia"/>
        </w:rPr>
        <w:t>竞价成功时，</w:t>
      </w:r>
      <w:r>
        <w:t>请求</w:t>
      </w:r>
      <w:r>
        <w:rPr>
          <w:rFonts w:hint="eastAsia"/>
        </w:rPr>
        <w:t>中的</w:t>
      </w:r>
      <w:r>
        <w:rPr>
          <w:rFonts w:hint="eastAsia"/>
        </w:rPr>
        <w:t>PRICE</w:t>
      </w:r>
      <w:r>
        <w:rPr>
          <w:rFonts w:hint="eastAsia"/>
        </w:rPr>
        <w:t>暂未进行加密处理。</w:t>
      </w:r>
    </w:p>
    <w:p w:rsidR="008E50F9" w:rsidRDefault="008E50F9" w:rsidP="008E50F9">
      <w:pPr>
        <w:pStyle w:val="2"/>
      </w:pPr>
      <w:bookmarkStart w:id="28" w:name="_Toc433041918"/>
      <w:r>
        <w:rPr>
          <w:rFonts w:hint="eastAsia"/>
        </w:rPr>
        <w:t>其他</w:t>
      </w:r>
      <w:bookmarkEnd w:id="28"/>
    </w:p>
    <w:p w:rsidR="008E50F9" w:rsidRDefault="008E50F9" w:rsidP="003C4351">
      <w:pPr>
        <w:pStyle w:val="a0"/>
        <w:numPr>
          <w:ilvl w:val="0"/>
          <w:numId w:val="15"/>
        </w:numPr>
        <w:ind w:firstLineChars="0"/>
      </w:pPr>
      <w:r>
        <w:rPr>
          <w:rFonts w:hint="eastAsia"/>
        </w:rPr>
        <w:t>DSP</w:t>
      </w:r>
      <w:r>
        <w:rPr>
          <w:rFonts w:hint="eastAsia"/>
        </w:rPr>
        <w:t>接入百川系统前的准备：</w:t>
      </w:r>
      <w:r>
        <w:t>提供</w:t>
      </w:r>
      <w:r>
        <w:rPr>
          <w:rFonts w:hint="eastAsia"/>
        </w:rPr>
        <w:t>竞价请求地址，</w:t>
      </w:r>
      <w:r>
        <w:t>提供</w:t>
      </w:r>
      <w:r>
        <w:rPr>
          <w:rFonts w:hint="eastAsia"/>
        </w:rPr>
        <w:t>win notice</w:t>
      </w:r>
      <w:r>
        <w:rPr>
          <w:rFonts w:hint="eastAsia"/>
        </w:rPr>
        <w:t>竞价成功通知地址，</w:t>
      </w:r>
      <w:r>
        <w:t>提供</w:t>
      </w:r>
      <w:r>
        <w:rPr>
          <w:rFonts w:hint="eastAsia"/>
        </w:rPr>
        <w:t>cookie</w:t>
      </w:r>
      <w:r>
        <w:t xml:space="preserve"> mapping</w:t>
      </w:r>
      <w:r>
        <w:rPr>
          <w:rFonts w:hint="eastAsia"/>
        </w:rPr>
        <w:t>请求地址，</w:t>
      </w:r>
      <w:r>
        <w:t>由</w:t>
      </w:r>
      <w:r>
        <w:rPr>
          <w:rFonts w:hint="eastAsia"/>
        </w:rPr>
        <w:t>百川系统的相关人员对相关信息进行注册，</w:t>
      </w:r>
      <w:r>
        <w:t>注册</w:t>
      </w:r>
      <w:r>
        <w:rPr>
          <w:rFonts w:hint="eastAsia"/>
        </w:rPr>
        <w:t>完成后，</w:t>
      </w:r>
      <w:r>
        <w:t>即可</w:t>
      </w:r>
      <w:r>
        <w:rPr>
          <w:rFonts w:hint="eastAsia"/>
        </w:rPr>
        <w:t>针对接口进行相关开发联调。</w:t>
      </w:r>
    </w:p>
    <w:p w:rsidR="008E50F9" w:rsidRDefault="008E50F9" w:rsidP="003C4351">
      <w:pPr>
        <w:pStyle w:val="a0"/>
        <w:numPr>
          <w:ilvl w:val="0"/>
          <w:numId w:val="15"/>
        </w:numPr>
        <w:ind w:firstLineChars="0"/>
      </w:pPr>
      <w:r>
        <w:rPr>
          <w:rFonts w:hint="eastAsia"/>
        </w:rPr>
        <w:t>关于素材的物料审核，</w:t>
      </w:r>
      <w:r>
        <w:t>目前</w:t>
      </w:r>
      <w:r>
        <w:rPr>
          <w:rFonts w:hint="eastAsia"/>
        </w:rPr>
        <w:t>主要依赖</w:t>
      </w:r>
      <w:r>
        <w:rPr>
          <w:rFonts w:hint="eastAsia"/>
        </w:rPr>
        <w:t>DSP</w:t>
      </w:r>
      <w:r>
        <w:rPr>
          <w:rFonts w:hint="eastAsia"/>
        </w:rPr>
        <w:t>自行审核，</w:t>
      </w:r>
      <w:r>
        <w:t>百川</w:t>
      </w:r>
      <w:r>
        <w:rPr>
          <w:rFonts w:hint="eastAsia"/>
        </w:rPr>
        <w:t>这边会有运营人员对</w:t>
      </w:r>
      <w:r>
        <w:rPr>
          <w:rFonts w:hint="eastAsia"/>
        </w:rPr>
        <w:t>DSP</w:t>
      </w:r>
      <w:r>
        <w:rPr>
          <w:rFonts w:hint="eastAsia"/>
        </w:rPr>
        <w:t>返回的物料进行抽审，</w:t>
      </w:r>
      <w:r>
        <w:t>查看</w:t>
      </w:r>
      <w:r>
        <w:rPr>
          <w:rFonts w:hint="eastAsia"/>
        </w:rPr>
        <w:t>是否违规。</w:t>
      </w:r>
    </w:p>
    <w:p w:rsidR="00680138" w:rsidRDefault="00680138" w:rsidP="00680138">
      <w:pPr>
        <w:pStyle w:val="a0"/>
        <w:ind w:firstLineChars="0"/>
      </w:pPr>
    </w:p>
    <w:p w:rsidR="00680138" w:rsidRDefault="00680138" w:rsidP="00680138">
      <w:pPr>
        <w:pStyle w:val="2"/>
      </w:pPr>
      <w:bookmarkStart w:id="29" w:name="_贴吧原生广告，类型对应表（共7中类型）"/>
      <w:bookmarkStart w:id="30" w:name="_Toc433041919"/>
      <w:bookmarkEnd w:id="29"/>
      <w:r>
        <w:rPr>
          <w:rFonts w:hint="eastAsia"/>
        </w:rPr>
        <w:t>贴吧</w:t>
      </w:r>
      <w:r>
        <w:t>原生广告，类型对应表</w:t>
      </w:r>
      <w:r>
        <w:rPr>
          <w:rFonts w:hint="eastAsia"/>
        </w:rPr>
        <w:t>（共</w:t>
      </w:r>
      <w:r>
        <w:rPr>
          <w:rFonts w:hint="eastAsia"/>
        </w:rPr>
        <w:t>7</w:t>
      </w:r>
      <w:r>
        <w:rPr>
          <w:rFonts w:hint="eastAsia"/>
        </w:rPr>
        <w:t>中</w:t>
      </w:r>
      <w:r>
        <w:t>类型）</w:t>
      </w:r>
      <w:bookmarkEnd w:id="30"/>
    </w:p>
    <w:p w:rsidR="00AD52FA" w:rsidRDefault="00AD52FA" w:rsidP="00AD52FA">
      <w:pPr>
        <w:pStyle w:val="a0"/>
      </w:pPr>
      <w:r>
        <w:t>T</w:t>
      </w:r>
      <w:r>
        <w:rPr>
          <w:rFonts w:hint="eastAsia"/>
        </w:rPr>
        <w:t>ype</w:t>
      </w:r>
      <w:r>
        <w:t>对应的物料</w:t>
      </w:r>
      <w:r>
        <w:rPr>
          <w:rFonts w:hint="eastAsia"/>
        </w:rPr>
        <w:t>属性</w:t>
      </w:r>
      <w:r>
        <w:t>需要</w:t>
      </w:r>
      <w:r>
        <w:t>dsp</w:t>
      </w:r>
      <w:r>
        <w:t>自己进行维护。</w:t>
      </w:r>
    </w:p>
    <w:p w:rsidR="00AD52FA" w:rsidRPr="00AD52FA" w:rsidRDefault="00AD52FA" w:rsidP="00AD52FA">
      <w:pPr>
        <w:pStyle w:val="a0"/>
      </w:pPr>
    </w:p>
    <w:tbl>
      <w:tblPr>
        <w:tblW w:w="9925" w:type="dxa"/>
        <w:tblInd w:w="-8" w:type="dxa"/>
        <w:tblLook w:val="04A0" w:firstRow="1" w:lastRow="0" w:firstColumn="1" w:lastColumn="0" w:noHBand="0" w:noVBand="1"/>
      </w:tblPr>
      <w:tblGrid>
        <w:gridCol w:w="3490"/>
        <w:gridCol w:w="3020"/>
        <w:gridCol w:w="3415"/>
      </w:tblGrid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widowControl/>
              <w:jc w:val="left"/>
              <w:rPr>
                <w:kern w:val="0"/>
                <w:sz w:val="20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tabs>
                <w:tab w:val="left" w:pos="692"/>
              </w:tabs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Pr="00647430" w:rsidRDefault="00647430" w:rsidP="00647430">
            <w:pPr>
              <w:widowControl/>
              <w:jc w:val="left"/>
              <w:rPr>
                <w:color w:val="000000"/>
                <w:kern w:val="0"/>
                <w:sz w:val="22"/>
                <w:szCs w:val="22"/>
                <w:highlight w:val="yellow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typeid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Pr="00647430" w:rsidRDefault="00647430" w:rsidP="00647430">
            <w:pPr>
              <w:widowControl/>
              <w:jc w:val="left"/>
              <w:rPr>
                <w:color w:val="000000"/>
                <w:kern w:val="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固定值</w:t>
            </w: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=0001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goods_info[0][user_name]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用户名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goods_info[0][thread_content]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贴子内容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goods_info[0][thread_title]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贴子标题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goods_info[0][thread_pic1]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贴子图片</w:t>
            </w: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goods_info[0][thread_pic2]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36E72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贴子图片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goods_info[0][thread_pic3]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36E72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贴子图片</w:t>
            </w: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typeid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固定值</w:t>
            </w: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=0002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goods_info[0][user_name]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用户名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goods_info[0][thread_title]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贴子标题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goods_info[0][thread_content]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贴子内容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goods_info[0][thread_pic]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贴子图片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36E72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rFonts w:eastAsia="Times New Roman"/>
                <w:sz w:val="20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rFonts w:eastAsia="Times New Roman"/>
                <w:sz w:val="20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typeid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固定值</w:t>
            </w: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=0101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goods_info[0][user_name]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用户名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goods_info[0][user_portrait]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用户头像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goods_info[0][thread_content]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贴子内容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goods_info[0][thread_url_text]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36E72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“查看详情”文案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goods_info[0][thread_pic]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贴子图片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goods_info[0][recommend_name]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推荐名称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goods_info[0][recommend_link]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推荐链接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rFonts w:eastAsia="Times New Roman"/>
                <w:sz w:val="20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rFonts w:eastAsia="Times New Roman"/>
                <w:sz w:val="20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typeid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  <w:r w:rsidRPr="007969EB"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 w:rsidRPr="007969EB"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固定值</w:t>
            </w: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=2001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goods_info[0][user_name]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用户名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goods_info[0][user_portrait]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用户头像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goods_info[0][thread_title]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贴子标题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goods_info[0][pop_window_text]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弹框文案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goods_info[0][button_text]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36E72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按钮文案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goods_info[0][thread_pic]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贴子图片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goods_info[0][goods_style]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广告版本：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1=</w:t>
            </w:r>
            <w:r>
              <w:rPr>
                <w:rFonts w:hint="eastAsia"/>
                <w:color w:val="000000"/>
                <w:sz w:val="22"/>
                <w:szCs w:val="22"/>
              </w:rPr>
              <w:t>旧版本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2=</w:t>
            </w:r>
            <w:r>
              <w:rPr>
                <w:rFonts w:hint="eastAsia"/>
                <w:color w:val="000000"/>
                <w:sz w:val="22"/>
                <w:szCs w:val="22"/>
              </w:rPr>
              <w:t>新版本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rFonts w:eastAsia="Times New Roman"/>
                <w:sz w:val="20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rFonts w:eastAsia="Times New Roman"/>
                <w:sz w:val="20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typeid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固定值</w:t>
            </w: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=2101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goods_info[0][user_name]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用户名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goods_info[0][user_portrait]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用户头像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goods_info[0][thread_title]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贴子标题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goods_info[0][pop_window_text]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36E72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弹框文案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goods_info[0][button_text]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按钮文案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goods_info[0][thread_pic]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5B001A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贴子图片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widowControl/>
              <w:jc w:val="left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goods_info[0][goods_style]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380903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广告版本：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1=</w:t>
            </w:r>
            <w:r>
              <w:rPr>
                <w:rFonts w:hint="eastAsia"/>
                <w:color w:val="000000"/>
                <w:sz w:val="22"/>
                <w:szCs w:val="22"/>
              </w:rPr>
              <w:t>旧版本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2=</w:t>
            </w:r>
            <w:r>
              <w:rPr>
                <w:rFonts w:hint="eastAsia"/>
                <w:color w:val="000000"/>
                <w:sz w:val="22"/>
                <w:szCs w:val="22"/>
              </w:rPr>
              <w:t>新版本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rFonts w:eastAsia="Times New Roman"/>
                <w:sz w:val="20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rFonts w:eastAsia="Times New Roman"/>
                <w:sz w:val="20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Pr="00647430" w:rsidRDefault="00647430" w:rsidP="00647430">
            <w:pPr>
              <w:widowControl/>
              <w:jc w:val="left"/>
              <w:rPr>
                <w:color w:val="000000"/>
                <w:kern w:val="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typeid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固定值</w:t>
            </w: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=1001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goods_info[0][thread_title]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380903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贴子标题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goods_info[0][thread_btn_text]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380903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按钮文案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goods_info[0][thread_pic]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380903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贴子图片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goods_info[0][custom_css]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380903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custom_css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rFonts w:eastAsia="Times New Roman"/>
                <w:sz w:val="20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rFonts w:eastAsia="Times New Roman"/>
                <w:sz w:val="20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typeid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P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highlight w:val="yellow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Pr="00647430" w:rsidRDefault="00647430" w:rsidP="00647430">
            <w:pPr>
              <w:rPr>
                <w:rFonts w:ascii="宋体" w:hAnsi="宋体" w:cs="宋体"/>
                <w:color w:val="000000"/>
                <w:sz w:val="22"/>
                <w:szCs w:val="22"/>
                <w:highlight w:val="yellow"/>
              </w:rPr>
            </w:pP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固定值</w:t>
            </w:r>
            <w:r w:rsidRPr="00647430">
              <w:rPr>
                <w:rFonts w:hint="eastAsia"/>
                <w:color w:val="000000"/>
                <w:sz w:val="22"/>
                <w:szCs w:val="22"/>
                <w:highlight w:val="yellow"/>
              </w:rPr>
              <w:t>=1101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goods_info[0][thread_title]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380903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贴子标题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goods_info[0][thread_pic]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380903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贴子图片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widowControl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goods_info[0][custom_css]</w:t>
            </w:r>
          </w:p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380903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</w:rPr>
              <w:t>不可</w:t>
            </w:r>
            <w:r>
              <w:rPr>
                <w:rFonts w:ascii="宋体" w:hAnsi="宋体" w:cs="宋体"/>
                <w:color w:val="000000"/>
                <w:kern w:val="0"/>
                <w:sz w:val="20"/>
              </w:rPr>
              <w:t>为null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custom_css</w:t>
            </w: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widowControl/>
              <w:jc w:val="left"/>
              <w:rPr>
                <w:color w:val="000000"/>
                <w:kern w:val="0"/>
                <w:sz w:val="22"/>
                <w:szCs w:val="22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</w:tr>
      <w:tr w:rsidR="00647430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647430" w:rsidRDefault="00647430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47430" w:rsidRDefault="00647430" w:rsidP="00647430">
            <w:pPr>
              <w:rPr>
                <w:color w:val="000000"/>
                <w:sz w:val="22"/>
                <w:szCs w:val="22"/>
              </w:rPr>
            </w:pPr>
          </w:p>
        </w:tc>
      </w:tr>
      <w:tr w:rsidR="009E0F22" w:rsidRPr="005B001A" w:rsidTr="00BF5373">
        <w:trPr>
          <w:trHeight w:val="263"/>
        </w:trPr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9E0F22" w:rsidRDefault="009E0F22" w:rsidP="00647430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9E0F22" w:rsidRDefault="009E0F22" w:rsidP="0064743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E0F22" w:rsidRDefault="009E0F22" w:rsidP="00647430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CF662D" w:rsidRDefault="00CF662D" w:rsidP="00CF662D">
      <w:pPr>
        <w:pStyle w:val="a0"/>
      </w:pPr>
      <w:bookmarkStart w:id="31" w:name="OLE_LINK27"/>
      <w:bookmarkStart w:id="32" w:name="OLE_LINK28"/>
      <w:bookmarkStart w:id="33" w:name="OLE_LINK29"/>
      <w:bookmarkStart w:id="34" w:name="OLE_LINK19"/>
      <w:bookmarkStart w:id="35" w:name="OLE_LINK25"/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0001</w:t>
      </w:r>
      <w:r>
        <w:rPr>
          <w:rFonts w:hint="eastAsia"/>
        </w:rPr>
        <w:t>，</w:t>
      </w:r>
      <w:r>
        <w:rPr>
          <w:rFonts w:hint="eastAsia"/>
        </w:rPr>
        <w:t>0002</w:t>
      </w:r>
      <w:r>
        <w:rPr>
          <w:rFonts w:hint="eastAsia"/>
        </w:rPr>
        <w:t>【</w:t>
      </w:r>
      <w:r>
        <w:rPr>
          <w:rFonts w:hint="eastAsia"/>
        </w:rPr>
        <w:t>PC-FRS</w:t>
      </w:r>
      <w:r>
        <w:rPr>
          <w:rFonts w:hint="eastAsia"/>
        </w:rPr>
        <w:t>列表页】</w:t>
      </w:r>
    </w:p>
    <w:p w:rsidR="00CF662D" w:rsidRDefault="00CF662D" w:rsidP="00CF662D">
      <w:pPr>
        <w:pStyle w:val="a0"/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0101</w:t>
      </w:r>
      <w:r>
        <w:rPr>
          <w:rFonts w:hint="eastAsia"/>
        </w:rPr>
        <w:t>【</w:t>
      </w:r>
      <w:r>
        <w:rPr>
          <w:rFonts w:hint="eastAsia"/>
        </w:rPr>
        <w:t>PC-PB</w:t>
      </w:r>
      <w:r>
        <w:rPr>
          <w:rFonts w:hint="eastAsia"/>
        </w:rPr>
        <w:t>内容页】</w:t>
      </w:r>
    </w:p>
    <w:bookmarkEnd w:id="31"/>
    <w:bookmarkEnd w:id="32"/>
    <w:p w:rsidR="00CF662D" w:rsidRDefault="00CF662D" w:rsidP="00CF662D">
      <w:pPr>
        <w:pStyle w:val="a0"/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2001</w:t>
      </w:r>
      <w:r>
        <w:rPr>
          <w:rFonts w:hint="eastAsia"/>
        </w:rPr>
        <w:t>【</w:t>
      </w:r>
      <w:r>
        <w:rPr>
          <w:rFonts w:hint="eastAsia"/>
        </w:rPr>
        <w:t>APP-FRS</w:t>
      </w:r>
      <w:r>
        <w:rPr>
          <w:rFonts w:hint="eastAsia"/>
        </w:rPr>
        <w:t>列表页】</w:t>
      </w:r>
    </w:p>
    <w:p w:rsidR="00CF662D" w:rsidRDefault="00CF662D" w:rsidP="00CF662D">
      <w:pPr>
        <w:pStyle w:val="a0"/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2101</w:t>
      </w:r>
      <w:r>
        <w:rPr>
          <w:rFonts w:hint="eastAsia"/>
        </w:rPr>
        <w:t>【</w:t>
      </w:r>
      <w:r>
        <w:rPr>
          <w:rFonts w:hint="eastAsia"/>
        </w:rPr>
        <w:t>APP-PB</w:t>
      </w:r>
      <w:r>
        <w:rPr>
          <w:rFonts w:hint="eastAsia"/>
        </w:rPr>
        <w:t>内容页】</w:t>
      </w:r>
    </w:p>
    <w:bookmarkEnd w:id="33"/>
    <w:p w:rsidR="00CF662D" w:rsidRDefault="00CF662D" w:rsidP="00CF662D">
      <w:pPr>
        <w:pStyle w:val="a0"/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1001</w:t>
      </w:r>
      <w:r>
        <w:rPr>
          <w:rFonts w:hint="eastAsia"/>
        </w:rPr>
        <w:t>【</w:t>
      </w:r>
      <w:r>
        <w:rPr>
          <w:rFonts w:hint="eastAsia"/>
        </w:rPr>
        <w:t>WAP-FRS</w:t>
      </w:r>
      <w:r>
        <w:rPr>
          <w:rFonts w:hint="eastAsia"/>
        </w:rPr>
        <w:t>列表页】</w:t>
      </w:r>
    </w:p>
    <w:p w:rsidR="00CF662D" w:rsidRDefault="00CF662D" w:rsidP="00CF662D">
      <w:pPr>
        <w:pStyle w:val="a0"/>
        <w:ind w:firstLineChars="0"/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1101</w:t>
      </w:r>
      <w:r>
        <w:rPr>
          <w:rFonts w:hint="eastAsia"/>
        </w:rPr>
        <w:t>【</w:t>
      </w:r>
      <w:r>
        <w:rPr>
          <w:rFonts w:hint="eastAsia"/>
        </w:rPr>
        <w:t>WAP-PB</w:t>
      </w:r>
      <w:r>
        <w:rPr>
          <w:rFonts w:hint="eastAsia"/>
        </w:rPr>
        <w:t>内容页】</w:t>
      </w:r>
    </w:p>
    <w:p w:rsidR="009E0F22" w:rsidRDefault="009E0F22" w:rsidP="007969EB">
      <w:pPr>
        <w:pStyle w:val="a0"/>
        <w:ind w:firstLineChars="0" w:firstLine="0"/>
      </w:pPr>
      <w:bookmarkStart w:id="36" w:name="_GoBack"/>
      <w:bookmarkEnd w:id="34"/>
      <w:bookmarkEnd w:id="35"/>
      <w:bookmarkEnd w:id="36"/>
    </w:p>
    <w:p w:rsidR="00E71480" w:rsidRDefault="00E71480" w:rsidP="00E71480">
      <w:pPr>
        <w:pStyle w:val="2"/>
      </w:pPr>
      <w:bookmarkStart w:id="37" w:name="_Toc433041920"/>
      <w:r>
        <w:rPr>
          <w:rFonts w:hint="eastAsia"/>
        </w:rPr>
        <w:t>贴吧</w:t>
      </w:r>
      <w:r>
        <w:t>原生广告</w:t>
      </w:r>
      <w:r>
        <w:rPr>
          <w:rFonts w:hint="eastAsia"/>
        </w:rPr>
        <w:t>请求</w:t>
      </w:r>
      <w:r>
        <w:t>dsp</w:t>
      </w:r>
      <w:r>
        <w:t>流程图</w:t>
      </w:r>
      <w:bookmarkEnd w:id="37"/>
    </w:p>
    <w:p w:rsidR="00E71480" w:rsidRDefault="00E71480" w:rsidP="00E71480">
      <w:pPr>
        <w:pStyle w:val="a0"/>
      </w:pPr>
    </w:p>
    <w:p w:rsidR="00E71480" w:rsidRPr="00E71480" w:rsidRDefault="00684B6D" w:rsidP="00E71480">
      <w:pPr>
        <w:pStyle w:val="a0"/>
      </w:pPr>
      <w:r>
        <w:object w:dxaOrig="4385" w:dyaOrig="5327">
          <v:shape id="_x0000_i1029" type="#_x0000_t75" style="width:219pt;height:266.25pt" o:ole="">
            <v:imagedata r:id="rId31" o:title=""/>
          </v:shape>
          <o:OLEObject Type="Embed" ProgID="Visio.Drawing.11" ShapeID="_x0000_i1029" DrawAspect="Content" ObjectID="_1507029733" r:id="rId32"/>
        </w:object>
      </w:r>
    </w:p>
    <w:p w:rsidR="00E71480" w:rsidRDefault="00E71480" w:rsidP="00680138">
      <w:pPr>
        <w:pStyle w:val="a0"/>
        <w:ind w:firstLineChars="0"/>
      </w:pPr>
    </w:p>
    <w:p w:rsidR="00E26AAE" w:rsidRDefault="00E26AAE" w:rsidP="00680138">
      <w:pPr>
        <w:pStyle w:val="a0"/>
        <w:ind w:firstLineChars="0"/>
      </w:pPr>
    </w:p>
    <w:p w:rsidR="00E26AAE" w:rsidRDefault="00E26AAE">
      <w:pPr>
        <w:widowControl/>
        <w:jc w:val="left"/>
      </w:pPr>
      <w:r>
        <w:br w:type="page"/>
      </w:r>
    </w:p>
    <w:p w:rsidR="00E26AAE" w:rsidRDefault="00E26AAE" w:rsidP="00E26AAE">
      <w:pPr>
        <w:pStyle w:val="2"/>
      </w:pPr>
      <w:bookmarkStart w:id="38" w:name="_Toc433041921"/>
      <w:r>
        <w:rPr>
          <w:rFonts w:hint="eastAsia"/>
        </w:rPr>
        <w:lastRenderedPageBreak/>
        <w:t>标准</w:t>
      </w:r>
      <w:r>
        <w:t>原生广告</w:t>
      </w:r>
      <w:r>
        <w:rPr>
          <w:rFonts w:hint="eastAsia"/>
        </w:rPr>
        <w:t>模板枚举</w:t>
      </w:r>
      <w:bookmarkEnd w:id="38"/>
    </w:p>
    <w:p w:rsidR="00E26AAE" w:rsidRDefault="00E26AAE" w:rsidP="00E26AAE">
      <w:pPr>
        <w:pStyle w:val="a0"/>
      </w:pPr>
    </w:p>
    <w:p w:rsidR="00E26AAE" w:rsidRDefault="00E26AAE" w:rsidP="00E26AAE">
      <w:pPr>
        <w:pStyle w:val="a0"/>
        <w:ind w:firstLineChars="0" w:firstLine="435"/>
      </w:pPr>
      <w:r>
        <w:rPr>
          <w:rFonts w:hint="eastAsia"/>
        </w:rPr>
        <w:t>本模板枚举不包含贴吧原生广告。</w:t>
      </w:r>
    </w:p>
    <w:p w:rsidR="00E26AAE" w:rsidRDefault="00E26AAE" w:rsidP="00E26AAE">
      <w:pPr>
        <w:pStyle w:val="a0"/>
        <w:ind w:firstLineChars="0" w:firstLine="435"/>
      </w:pPr>
    </w:p>
    <w:p w:rsidR="00E26AAE" w:rsidRDefault="00E26AAE" w:rsidP="00E26AAE">
      <w:pPr>
        <w:pStyle w:val="a0"/>
        <w:ind w:firstLineChars="0" w:firstLine="435"/>
      </w:pPr>
      <w:r>
        <w:rPr>
          <w:rFonts w:hint="eastAsia"/>
        </w:rPr>
        <w:t>模板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26AAE" w:rsidRPr="00E26AAE" w:rsidRDefault="00E26AAE" w:rsidP="00E26AAE">
      <w:pPr>
        <w:pStyle w:val="a0"/>
        <w:ind w:firstLineChars="0" w:firstLine="435"/>
      </w:pPr>
    </w:p>
    <w:p w:rsidR="0036725C" w:rsidRP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36725C">
        <w:rPr>
          <w:rFonts w:ascii="宋体" w:hAnsi="宋体" w:cs="宋体"/>
          <w:kern w:val="0"/>
          <w:sz w:val="24"/>
          <w:szCs w:val="24"/>
        </w:rPr>
        <w:fldChar w:fldCharType="begin"/>
      </w:r>
      <w:r w:rsidRPr="0036725C">
        <w:rPr>
          <w:rFonts w:ascii="宋体" w:hAnsi="宋体" w:cs="宋体"/>
          <w:kern w:val="0"/>
          <w:sz w:val="24"/>
          <w:szCs w:val="24"/>
        </w:rPr>
        <w:instrText xml:space="preserve"> INCLUDEPICTURE "C:\\Users\\luyang08\\AppData\\Roaming\\Tencent\\Users\\869675821\\QQ\\WinTemp\\RichOle\\4A]~L@2RV3Y7YDU}KJ8GVK9.png" \* MERGEFORMATINET </w:instrText>
      </w:r>
      <w:r w:rsidRPr="0036725C">
        <w:rPr>
          <w:rFonts w:ascii="宋体" w:hAnsi="宋体" w:cs="宋体"/>
          <w:kern w:val="0"/>
          <w:sz w:val="24"/>
          <w:szCs w:val="24"/>
        </w:rPr>
        <w:fldChar w:fldCharType="separate"/>
      </w:r>
      <w:r w:rsidR="003C4351">
        <w:rPr>
          <w:rFonts w:ascii="宋体" w:hAnsi="宋体" w:cs="宋体"/>
          <w:kern w:val="0"/>
          <w:sz w:val="24"/>
          <w:szCs w:val="24"/>
        </w:rPr>
        <w:fldChar w:fldCharType="begin"/>
      </w:r>
      <w:r w:rsidR="003C4351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"C:\\Users\\sulong\\AppData\\Roaming\\Tencent\\Users\\869675821\\QQ\\WinTemp\\RichOle\\4A]~L@2RV3Y7YDU}KJ8GVK9.png" \* MERGEFORMATINET </w:instrText>
      </w:r>
      <w:r w:rsidR="003C4351">
        <w:rPr>
          <w:rFonts w:ascii="宋体" w:hAnsi="宋体" w:cs="宋体"/>
          <w:kern w:val="0"/>
          <w:sz w:val="24"/>
          <w:szCs w:val="24"/>
        </w:rPr>
        <w:fldChar w:fldCharType="separate"/>
      </w:r>
      <w:r w:rsidR="00F86944">
        <w:rPr>
          <w:rFonts w:ascii="宋体" w:hAnsi="宋体" w:cs="宋体"/>
          <w:kern w:val="0"/>
          <w:sz w:val="24"/>
          <w:szCs w:val="24"/>
        </w:rPr>
        <w:fldChar w:fldCharType="begin"/>
      </w:r>
      <w:r w:rsidR="00F86944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"C:\\Users\\sulong\\AppData\\Roaming\\Tencent\\Users\\869675821\\QQ\\WinTemp\\RichOle\\4A]~L@2RV3Y7YDU}KJ8GVK9.png" \* MERGEFORMATINET </w:instrText>
      </w:r>
      <w:r w:rsidR="00F86944">
        <w:rPr>
          <w:rFonts w:ascii="宋体" w:hAnsi="宋体" w:cs="宋体"/>
          <w:kern w:val="0"/>
          <w:sz w:val="24"/>
          <w:szCs w:val="24"/>
        </w:rPr>
        <w:fldChar w:fldCharType="separate"/>
      </w:r>
      <w:r w:rsidR="00D1252E">
        <w:rPr>
          <w:rFonts w:ascii="宋体" w:hAnsi="宋体" w:cs="宋体"/>
          <w:kern w:val="0"/>
          <w:sz w:val="24"/>
          <w:szCs w:val="24"/>
        </w:rPr>
        <w:fldChar w:fldCharType="begin"/>
      </w:r>
      <w:r w:rsidR="00D1252E">
        <w:rPr>
          <w:rFonts w:ascii="宋体" w:hAnsi="宋体" w:cs="宋体"/>
          <w:kern w:val="0"/>
          <w:sz w:val="24"/>
          <w:szCs w:val="24"/>
        </w:rPr>
        <w:instrText xml:space="preserve"> INCLUDEPICTURE  "D:\\各种文档\\cbg广告系统\\AppData\\Roaming\\Tencent\\Users\\869675821\\QQ\\WinTemp\\RichOle\\4A]~L@2RV3Y7YDU}KJ8GVK9.png" \* MERGEFORMATINET </w:instrText>
      </w:r>
      <w:r w:rsidR="00D1252E">
        <w:rPr>
          <w:rFonts w:ascii="宋体" w:hAnsi="宋体" w:cs="宋体"/>
          <w:kern w:val="0"/>
          <w:sz w:val="24"/>
          <w:szCs w:val="24"/>
        </w:rPr>
        <w:fldChar w:fldCharType="separate"/>
      </w:r>
      <w:r w:rsidR="00E47FA2">
        <w:rPr>
          <w:rFonts w:ascii="宋体" w:hAnsi="宋体" w:cs="宋体"/>
          <w:kern w:val="0"/>
          <w:sz w:val="24"/>
          <w:szCs w:val="24"/>
        </w:rPr>
        <w:fldChar w:fldCharType="begin"/>
      </w:r>
      <w:r w:rsidR="00E47FA2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"C:\\Users\\sulong\\AppData\\Roaming\\Tencent\\Users\\869675821\\QQ\\WinTemp\\RichOle\\4A]~L@2RV3Y7YDU}KJ8GVK9.png" \* MERGEFORMATINET </w:instrText>
      </w:r>
      <w:r w:rsidR="00E47FA2">
        <w:rPr>
          <w:rFonts w:ascii="宋体" w:hAnsi="宋体" w:cs="宋体"/>
          <w:kern w:val="0"/>
          <w:sz w:val="24"/>
          <w:szCs w:val="24"/>
        </w:rPr>
        <w:fldChar w:fldCharType="separate"/>
      </w:r>
      <w:r w:rsidR="00284A08">
        <w:rPr>
          <w:rFonts w:ascii="宋体" w:hAnsi="宋体" w:cs="宋体"/>
          <w:kern w:val="0"/>
          <w:sz w:val="24"/>
          <w:szCs w:val="24"/>
        </w:rPr>
        <w:fldChar w:fldCharType="begin"/>
      </w:r>
      <w:r w:rsidR="00284A08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"C:\\Users\\sulong\\AppData\\Roaming\\Tencent\\Users\\869675821\\QQ\\WinTemp\\RichOle\\4A]~L@2RV3Y7YDU}KJ8GVK9.png" \* MERGEFORMATINET </w:instrText>
      </w:r>
      <w:r w:rsidR="00284A08">
        <w:rPr>
          <w:rFonts w:ascii="宋体" w:hAnsi="宋体" w:cs="宋体"/>
          <w:kern w:val="0"/>
          <w:sz w:val="24"/>
          <w:szCs w:val="24"/>
        </w:rPr>
        <w:fldChar w:fldCharType="separate"/>
      </w:r>
      <w:r w:rsidR="00262D29">
        <w:rPr>
          <w:rFonts w:ascii="宋体" w:hAnsi="宋体" w:cs="宋体"/>
          <w:kern w:val="0"/>
          <w:sz w:val="24"/>
          <w:szCs w:val="24"/>
        </w:rPr>
        <w:fldChar w:fldCharType="begin"/>
      </w:r>
      <w:r w:rsidR="00262D29">
        <w:rPr>
          <w:rFonts w:ascii="宋体" w:hAnsi="宋体" w:cs="宋体"/>
          <w:kern w:val="0"/>
          <w:sz w:val="24"/>
          <w:szCs w:val="24"/>
        </w:rPr>
        <w:instrText xml:space="preserve"> INCLUDEPICTURE  "C:\\Users\\luyang08\\AppData\\Roaming\\Tencent\\Users\\869675821\\QQ\\WinTemp\\RichOle\\4A]~L@2RV3Y7YDU}KJ8GVK9.png" \* MERGEFORMATINET </w:instrText>
      </w:r>
      <w:r w:rsidR="00262D29">
        <w:rPr>
          <w:rFonts w:ascii="宋体" w:hAnsi="宋体" w:cs="宋体"/>
          <w:kern w:val="0"/>
          <w:sz w:val="24"/>
          <w:szCs w:val="24"/>
        </w:rPr>
        <w:fldChar w:fldCharType="separate"/>
      </w:r>
      <w:r w:rsidR="001018F6">
        <w:rPr>
          <w:rFonts w:ascii="宋体" w:hAnsi="宋体" w:cs="宋体"/>
          <w:kern w:val="0"/>
          <w:sz w:val="24"/>
          <w:szCs w:val="24"/>
        </w:rPr>
        <w:fldChar w:fldCharType="begin"/>
      </w:r>
      <w:r w:rsidR="001018F6">
        <w:rPr>
          <w:rFonts w:ascii="宋体" w:hAnsi="宋体" w:cs="宋体"/>
          <w:kern w:val="0"/>
          <w:sz w:val="24"/>
          <w:szCs w:val="24"/>
        </w:rPr>
        <w:instrText xml:space="preserve"> INCLUDEPICTURE  "C:\\Users\\shengyangming\\AppData\\Roaming\\Tencent\\Users\\869675821\\QQ\\WinTemp\\RichOle\\4A]~L@2RV3Y7YDU}KJ8GVK9.png" \* MERGEFORMATINET </w:instrText>
      </w:r>
      <w:r w:rsidR="001018F6">
        <w:rPr>
          <w:rFonts w:ascii="宋体" w:hAnsi="宋体" w:cs="宋体"/>
          <w:kern w:val="0"/>
          <w:sz w:val="24"/>
          <w:szCs w:val="24"/>
        </w:rPr>
        <w:fldChar w:fldCharType="separate"/>
      </w:r>
      <w:r w:rsidR="004B78DF">
        <w:rPr>
          <w:rFonts w:ascii="宋体" w:hAnsi="宋体" w:cs="宋体"/>
          <w:kern w:val="0"/>
          <w:sz w:val="24"/>
          <w:szCs w:val="24"/>
        </w:rPr>
        <w:fldChar w:fldCharType="begin"/>
      </w:r>
      <w:r w:rsidR="004B78DF">
        <w:rPr>
          <w:rFonts w:ascii="宋体" w:hAnsi="宋体" w:cs="宋体"/>
          <w:kern w:val="0"/>
          <w:sz w:val="24"/>
          <w:szCs w:val="24"/>
        </w:rPr>
        <w:instrText xml:space="preserve"> INCLUDEPICTURE  "C:\\Users\\luyang08\\AppData\\Roaming\\Tencent\\Users\\869675821\\QQ\\WinTemp\\RichOle\\4A]~L@2RV3Y7YDU}KJ8GVK9.png" \* MERGEFORMATINET </w:instrText>
      </w:r>
      <w:r w:rsidR="004B78DF">
        <w:rPr>
          <w:rFonts w:ascii="宋体" w:hAnsi="宋体" w:cs="宋体"/>
          <w:kern w:val="0"/>
          <w:sz w:val="24"/>
          <w:szCs w:val="24"/>
        </w:rPr>
        <w:fldChar w:fldCharType="separate"/>
      </w:r>
      <w:r w:rsidR="00E84DCD">
        <w:rPr>
          <w:rFonts w:ascii="宋体" w:hAnsi="宋体" w:cs="宋体"/>
          <w:kern w:val="0"/>
          <w:sz w:val="24"/>
          <w:szCs w:val="24"/>
        </w:rPr>
        <w:fldChar w:fldCharType="begin"/>
      </w:r>
      <w:r w:rsidR="00E84DCD">
        <w:rPr>
          <w:rFonts w:ascii="宋体" w:hAnsi="宋体" w:cs="宋体"/>
          <w:kern w:val="0"/>
          <w:sz w:val="24"/>
          <w:szCs w:val="24"/>
        </w:rPr>
        <w:instrText xml:space="preserve"> INCLUDEPICTURE  "C:\\Users\\luyang08\\AppData\\Roaming\\Tencent\\Users\\869675821\\QQ\\WinTemp\\RichOle\\4A]~L@2RV3Y7YDU}KJ8GVK9.png" \* MERGEFORMATINET </w:instrText>
      </w:r>
      <w:r w:rsidR="00E84DCD">
        <w:rPr>
          <w:rFonts w:ascii="宋体" w:hAnsi="宋体" w:cs="宋体"/>
          <w:kern w:val="0"/>
          <w:sz w:val="24"/>
          <w:szCs w:val="24"/>
        </w:rPr>
        <w:fldChar w:fldCharType="separate"/>
      </w:r>
      <w:r w:rsidR="0060262A">
        <w:rPr>
          <w:rFonts w:ascii="宋体" w:hAnsi="宋体" w:cs="宋体"/>
          <w:kern w:val="0"/>
          <w:sz w:val="24"/>
          <w:szCs w:val="24"/>
        </w:rPr>
        <w:fldChar w:fldCharType="begin"/>
      </w:r>
      <w:r w:rsidR="0060262A">
        <w:rPr>
          <w:rFonts w:ascii="宋体" w:hAnsi="宋体" w:cs="宋体"/>
          <w:kern w:val="0"/>
          <w:sz w:val="24"/>
          <w:szCs w:val="24"/>
        </w:rPr>
        <w:instrText xml:space="preserve"> INCLUDEPICTURE  "C:\\Users\\sulong\\Desktop\\tieba_war\\AppData\\Roaming\\Tencent\\Users\\869675821\\QQ\\WinTemp\\RichOle\\4A]~L@2RV3Y7YDU}KJ8GVK9.png" \* MERGEFORMATINET </w:instrText>
      </w:r>
      <w:r w:rsidR="0060262A">
        <w:rPr>
          <w:rFonts w:ascii="宋体" w:hAnsi="宋体" w:cs="宋体"/>
          <w:kern w:val="0"/>
          <w:sz w:val="24"/>
          <w:szCs w:val="24"/>
        </w:rPr>
        <w:fldChar w:fldCharType="separate"/>
      </w:r>
      <w:r w:rsidR="00ED14D6">
        <w:rPr>
          <w:rFonts w:ascii="宋体" w:hAnsi="宋体" w:cs="宋体"/>
          <w:kern w:val="0"/>
          <w:sz w:val="24"/>
          <w:szCs w:val="24"/>
        </w:rPr>
        <w:fldChar w:fldCharType="begin"/>
      </w:r>
      <w:r w:rsidR="00ED14D6">
        <w:rPr>
          <w:rFonts w:ascii="宋体" w:hAnsi="宋体" w:cs="宋体"/>
          <w:kern w:val="0"/>
          <w:sz w:val="24"/>
          <w:szCs w:val="24"/>
        </w:rPr>
        <w:instrText xml:space="preserve"> INCLUDEPICTURE  "C:\\Users\\luyang08\\AppData\\Roaming\\Tencent\\Users\\869675821\\QQ\\WinTemp\\RichOle\\4A]~L@2RV3Y7YDU}KJ8GVK9.png" \* MERGEFORMATINET </w:instrText>
      </w:r>
      <w:r w:rsidR="00ED14D6">
        <w:rPr>
          <w:rFonts w:ascii="宋体" w:hAnsi="宋体" w:cs="宋体"/>
          <w:kern w:val="0"/>
          <w:sz w:val="24"/>
          <w:szCs w:val="24"/>
        </w:rPr>
        <w:fldChar w:fldCharType="separate"/>
      </w:r>
      <w:r w:rsidR="00DD5E09">
        <w:rPr>
          <w:rFonts w:ascii="宋体" w:hAnsi="宋体" w:cs="宋体"/>
          <w:kern w:val="0"/>
          <w:sz w:val="24"/>
          <w:szCs w:val="24"/>
        </w:rPr>
        <w:fldChar w:fldCharType="begin"/>
      </w:r>
      <w:r w:rsidR="00DD5E09">
        <w:rPr>
          <w:rFonts w:ascii="宋体" w:hAnsi="宋体" w:cs="宋体"/>
          <w:kern w:val="0"/>
          <w:sz w:val="24"/>
          <w:szCs w:val="24"/>
        </w:rPr>
        <w:instrText xml:space="preserve"> INCLUDEPICTURE  "C:\\Users\\luyang08\\AppData\\Roaming\\Tencent\\Users\\869675821\\QQ\\WinTemp\\RichOle\\4A]~L@2RV3Y7YDU}KJ8GVK9.png" \* MERGEFORMATINET </w:instrText>
      </w:r>
      <w:r w:rsidR="00DD5E09">
        <w:rPr>
          <w:rFonts w:ascii="宋体" w:hAnsi="宋体" w:cs="宋体"/>
          <w:kern w:val="0"/>
          <w:sz w:val="24"/>
          <w:szCs w:val="24"/>
        </w:rPr>
        <w:fldChar w:fldCharType="separate"/>
      </w:r>
      <w:r w:rsidR="006E4AEB">
        <w:rPr>
          <w:rFonts w:ascii="宋体" w:hAnsi="宋体" w:cs="宋体"/>
          <w:kern w:val="0"/>
          <w:sz w:val="24"/>
          <w:szCs w:val="24"/>
        </w:rPr>
        <w:fldChar w:fldCharType="begin"/>
      </w:r>
      <w:r w:rsidR="006E4AEB">
        <w:rPr>
          <w:rFonts w:ascii="宋体" w:hAnsi="宋体" w:cs="宋体"/>
          <w:kern w:val="0"/>
          <w:sz w:val="24"/>
          <w:szCs w:val="24"/>
        </w:rPr>
        <w:instrText xml:space="preserve"> INCLUDEPICTURE  "C:\\Users\\shengyangming\\AppData\\Roaming\\Tencent\\Users\\869675821\\QQ\\WinTemp\\RichOle\\4A]~L@2RV3Y7YDU}KJ8GVK9.png" \* MERGEFORMATINET </w:instrText>
      </w:r>
      <w:r w:rsidR="006E4AEB">
        <w:rPr>
          <w:rFonts w:ascii="宋体" w:hAnsi="宋体" w:cs="宋体"/>
          <w:kern w:val="0"/>
          <w:sz w:val="24"/>
          <w:szCs w:val="24"/>
        </w:rPr>
        <w:fldChar w:fldCharType="separate"/>
      </w:r>
      <w:r w:rsidR="00F37684">
        <w:rPr>
          <w:rFonts w:ascii="宋体" w:hAnsi="宋体" w:cs="宋体"/>
          <w:kern w:val="0"/>
          <w:sz w:val="24"/>
          <w:szCs w:val="24"/>
        </w:rPr>
        <w:fldChar w:fldCharType="begin"/>
      </w:r>
      <w:r w:rsidR="00F37684">
        <w:rPr>
          <w:rFonts w:ascii="宋体" w:hAnsi="宋体" w:cs="宋体"/>
          <w:kern w:val="0"/>
          <w:sz w:val="24"/>
          <w:szCs w:val="24"/>
        </w:rPr>
        <w:instrText xml:space="preserve"> INCLUDEPICTURE  "C:\\Users\\shengyangming\\AppData\\Roaming\\Tencent\\Users\\869675821\\QQ\\WinTemp\\RichOle\\4A]~L@2RV3Y7YDU}KJ8GVK9.png" \* MERGEFORMATINET </w:instrText>
      </w:r>
      <w:r w:rsidR="00F37684">
        <w:rPr>
          <w:rFonts w:ascii="宋体" w:hAnsi="宋体" w:cs="宋体"/>
          <w:kern w:val="0"/>
          <w:sz w:val="24"/>
          <w:szCs w:val="24"/>
        </w:rPr>
        <w:fldChar w:fldCharType="separate"/>
      </w:r>
      <w:r w:rsidR="00E21661">
        <w:rPr>
          <w:rFonts w:ascii="宋体" w:hAnsi="宋体" w:cs="宋体"/>
          <w:kern w:val="0"/>
          <w:sz w:val="24"/>
          <w:szCs w:val="24"/>
        </w:rPr>
        <w:fldChar w:fldCharType="begin"/>
      </w:r>
      <w:r w:rsidR="00E21661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"C:\\Users\\sulong\\AppData\\Roaming\\Tencent\\Users\\869675821\\QQ\\WinTemp\\RichOle\\4A]~L@2RV3Y7YDU}KJ8GVK9.png" \* MERGEFORMATINET </w:instrText>
      </w:r>
      <w:r w:rsidR="00E21661">
        <w:rPr>
          <w:rFonts w:ascii="宋体" w:hAnsi="宋体" w:cs="宋体"/>
          <w:kern w:val="0"/>
          <w:sz w:val="24"/>
          <w:szCs w:val="24"/>
        </w:rPr>
        <w:fldChar w:fldCharType="separate"/>
      </w:r>
      <w:r w:rsidR="000F2576">
        <w:rPr>
          <w:rFonts w:ascii="宋体" w:hAnsi="宋体" w:cs="宋体"/>
          <w:kern w:val="0"/>
          <w:sz w:val="24"/>
          <w:szCs w:val="24"/>
        </w:rPr>
        <w:fldChar w:fldCharType="begin"/>
      </w:r>
      <w:r w:rsidR="000F2576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"C:\\Users\\sulong\\AppData\\Roaming\\Tencent\\Users\\869675821\\QQ\\WinTemp\\RichOle\\4A]~L@2RV3Y7YDU}KJ8GVK9.png" \* MERGEFORMATINET </w:instrText>
      </w:r>
      <w:r w:rsidR="000F2576">
        <w:rPr>
          <w:rFonts w:ascii="宋体" w:hAnsi="宋体" w:cs="宋体"/>
          <w:kern w:val="0"/>
          <w:sz w:val="24"/>
          <w:szCs w:val="24"/>
        </w:rPr>
        <w:fldChar w:fldCharType="separate"/>
      </w:r>
      <w:r w:rsidR="0073293A">
        <w:rPr>
          <w:rFonts w:ascii="宋体" w:hAnsi="宋体" w:cs="宋体"/>
          <w:kern w:val="0"/>
          <w:sz w:val="24"/>
          <w:szCs w:val="24"/>
        </w:rPr>
        <w:fldChar w:fldCharType="begin"/>
      </w:r>
      <w:r w:rsidR="0073293A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"C:\\Users\\sulong\\AppData\\Roaming\\Tencent\\Users\\869675821\\QQ\\WinTemp\\RichOle\\4A]~L@2RV3Y7YDU}KJ8GVK9.png" \* MERGEFORMATINET </w:instrText>
      </w:r>
      <w:r w:rsidR="0073293A">
        <w:rPr>
          <w:rFonts w:ascii="宋体" w:hAnsi="宋体" w:cs="宋体"/>
          <w:kern w:val="0"/>
          <w:sz w:val="24"/>
          <w:szCs w:val="24"/>
        </w:rPr>
        <w:fldChar w:fldCharType="separate"/>
      </w:r>
      <w:r w:rsidR="009A3E8F">
        <w:rPr>
          <w:rFonts w:ascii="宋体" w:hAnsi="宋体" w:cs="宋体"/>
          <w:kern w:val="0"/>
          <w:sz w:val="24"/>
          <w:szCs w:val="24"/>
        </w:rPr>
        <w:fldChar w:fldCharType="begin"/>
      </w:r>
      <w:r w:rsidR="009A3E8F">
        <w:rPr>
          <w:rFonts w:ascii="宋体" w:hAnsi="宋体" w:cs="宋体"/>
          <w:kern w:val="0"/>
          <w:sz w:val="24"/>
          <w:szCs w:val="24"/>
        </w:rPr>
        <w:instrText xml:space="preserve"> INCLUDEPICTURE  "D:\\01.新员工文件\\AppData\\Roaming\\Tencent\\Users\\869675821\\QQ\\WinTemp\\RichOle\\4A]~L@2RV3Y7YDU}KJ8GVK9.png" \* MERGEFORMATINET </w:instrText>
      </w:r>
      <w:r w:rsidR="009A3E8F">
        <w:rPr>
          <w:rFonts w:ascii="宋体" w:hAnsi="宋体" w:cs="宋体"/>
          <w:kern w:val="0"/>
          <w:sz w:val="24"/>
          <w:szCs w:val="24"/>
        </w:rPr>
        <w:fldChar w:fldCharType="separate"/>
      </w:r>
      <w:r w:rsidR="009B11D3">
        <w:rPr>
          <w:rFonts w:ascii="宋体" w:hAnsi="宋体" w:cs="宋体"/>
          <w:kern w:val="0"/>
          <w:sz w:val="24"/>
          <w:szCs w:val="24"/>
        </w:rPr>
        <w:fldChar w:fldCharType="begin"/>
      </w:r>
      <w:r w:rsidR="009B11D3">
        <w:rPr>
          <w:rFonts w:ascii="宋体" w:hAnsi="宋体" w:cs="宋体"/>
          <w:kern w:val="0"/>
          <w:sz w:val="24"/>
          <w:szCs w:val="24"/>
        </w:rPr>
        <w:instrText xml:space="preserve"> INCLUDEPICTURE  "D:\\01.新员工文件\\AppData\\Roaming\\Tencent\\Users\\869675821\\QQ\\WinTemp\\RichOle\\4A]~L@2RV3Y7YDU}KJ8GVK9.png" \* MERGEFORMATINET </w:instrText>
      </w:r>
      <w:r w:rsidR="009B11D3">
        <w:rPr>
          <w:rFonts w:ascii="宋体" w:hAnsi="宋体" w:cs="宋体"/>
          <w:kern w:val="0"/>
          <w:sz w:val="24"/>
          <w:szCs w:val="24"/>
        </w:rPr>
        <w:fldChar w:fldCharType="separate"/>
      </w:r>
      <w:r w:rsidR="003C0A5D">
        <w:rPr>
          <w:rFonts w:ascii="宋体" w:hAnsi="宋体" w:cs="宋体"/>
          <w:kern w:val="0"/>
          <w:sz w:val="24"/>
          <w:szCs w:val="24"/>
        </w:rPr>
        <w:fldChar w:fldCharType="begin"/>
      </w:r>
      <w:r w:rsidR="003C0A5D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3C0A5D">
        <w:rPr>
          <w:rFonts w:ascii="宋体" w:hAnsi="宋体" w:cs="宋体"/>
          <w:kern w:val="0"/>
          <w:sz w:val="24"/>
          <w:szCs w:val="24"/>
        </w:rPr>
        <w:instrText>INCLUDEPICTURE  "D:\\01.</w:instrText>
      </w:r>
      <w:r w:rsidR="003C0A5D">
        <w:rPr>
          <w:rFonts w:ascii="宋体" w:hAnsi="宋体" w:cs="宋体"/>
          <w:kern w:val="0"/>
          <w:sz w:val="24"/>
          <w:szCs w:val="24"/>
        </w:rPr>
        <w:instrText>新员工文件</w:instrText>
      </w:r>
      <w:r w:rsidR="003C0A5D">
        <w:rPr>
          <w:rFonts w:ascii="宋体" w:hAnsi="宋体" w:cs="宋体"/>
          <w:kern w:val="0"/>
          <w:sz w:val="24"/>
          <w:szCs w:val="24"/>
        </w:rPr>
        <w:instrText>\\AppData\\Roaming\\Tencent\\Users\\869675821\\QQ\\WinTemp\\RichOle\\4A]~L@2RV3Y7YDU}</w:instrText>
      </w:r>
      <w:r w:rsidR="003C0A5D">
        <w:rPr>
          <w:rFonts w:ascii="宋体" w:hAnsi="宋体" w:cs="宋体"/>
          <w:kern w:val="0"/>
          <w:sz w:val="24"/>
          <w:szCs w:val="24"/>
        </w:rPr>
        <w:instrText>KJ8GVK9.png" \* MERGEFORMATINET</w:instrText>
      </w:r>
      <w:r w:rsidR="003C0A5D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3C0A5D">
        <w:rPr>
          <w:rFonts w:ascii="宋体" w:hAnsi="宋体" w:cs="宋体"/>
          <w:kern w:val="0"/>
          <w:sz w:val="24"/>
          <w:szCs w:val="24"/>
        </w:rPr>
        <w:fldChar w:fldCharType="separate"/>
      </w:r>
      <w:r w:rsidR="003C0A5D">
        <w:rPr>
          <w:rFonts w:ascii="宋体" w:hAnsi="宋体" w:cs="宋体"/>
          <w:kern w:val="0"/>
          <w:sz w:val="24"/>
          <w:szCs w:val="24"/>
        </w:rPr>
        <w:pict>
          <v:shape id="_x0000_i1030" type="#_x0000_t75" alt="" style="width:152.25pt;height:105pt">
            <v:imagedata r:id="rId33" r:href="rId34"/>
          </v:shape>
        </w:pict>
      </w:r>
      <w:r w:rsidR="003C0A5D">
        <w:rPr>
          <w:rFonts w:ascii="宋体" w:hAnsi="宋体" w:cs="宋体"/>
          <w:kern w:val="0"/>
          <w:sz w:val="24"/>
          <w:szCs w:val="24"/>
        </w:rPr>
        <w:fldChar w:fldCharType="end"/>
      </w:r>
      <w:r w:rsidR="009B11D3">
        <w:rPr>
          <w:rFonts w:ascii="宋体" w:hAnsi="宋体" w:cs="宋体"/>
          <w:kern w:val="0"/>
          <w:sz w:val="24"/>
          <w:szCs w:val="24"/>
        </w:rPr>
        <w:fldChar w:fldCharType="end"/>
      </w:r>
      <w:r w:rsidR="009A3E8F">
        <w:rPr>
          <w:rFonts w:ascii="宋体" w:hAnsi="宋体" w:cs="宋体"/>
          <w:kern w:val="0"/>
          <w:sz w:val="24"/>
          <w:szCs w:val="24"/>
        </w:rPr>
        <w:fldChar w:fldCharType="end"/>
      </w:r>
      <w:r w:rsidR="0073293A">
        <w:rPr>
          <w:rFonts w:ascii="宋体" w:hAnsi="宋体" w:cs="宋体"/>
          <w:kern w:val="0"/>
          <w:sz w:val="24"/>
          <w:szCs w:val="24"/>
        </w:rPr>
        <w:fldChar w:fldCharType="end"/>
      </w:r>
      <w:r w:rsidR="000F2576">
        <w:rPr>
          <w:rFonts w:ascii="宋体" w:hAnsi="宋体" w:cs="宋体"/>
          <w:kern w:val="0"/>
          <w:sz w:val="24"/>
          <w:szCs w:val="24"/>
        </w:rPr>
        <w:fldChar w:fldCharType="end"/>
      </w:r>
      <w:r w:rsidR="00E21661">
        <w:rPr>
          <w:rFonts w:ascii="宋体" w:hAnsi="宋体" w:cs="宋体"/>
          <w:kern w:val="0"/>
          <w:sz w:val="24"/>
          <w:szCs w:val="24"/>
        </w:rPr>
        <w:fldChar w:fldCharType="end"/>
      </w:r>
      <w:r w:rsidR="00F37684">
        <w:rPr>
          <w:rFonts w:ascii="宋体" w:hAnsi="宋体" w:cs="宋体"/>
          <w:kern w:val="0"/>
          <w:sz w:val="24"/>
          <w:szCs w:val="24"/>
        </w:rPr>
        <w:fldChar w:fldCharType="end"/>
      </w:r>
      <w:r w:rsidR="006E4AEB">
        <w:rPr>
          <w:rFonts w:ascii="宋体" w:hAnsi="宋体" w:cs="宋体"/>
          <w:kern w:val="0"/>
          <w:sz w:val="24"/>
          <w:szCs w:val="24"/>
        </w:rPr>
        <w:fldChar w:fldCharType="end"/>
      </w:r>
      <w:r w:rsidR="00DD5E09">
        <w:rPr>
          <w:rFonts w:ascii="宋体" w:hAnsi="宋体" w:cs="宋体"/>
          <w:kern w:val="0"/>
          <w:sz w:val="24"/>
          <w:szCs w:val="24"/>
        </w:rPr>
        <w:fldChar w:fldCharType="end"/>
      </w:r>
      <w:r w:rsidR="00ED14D6">
        <w:rPr>
          <w:rFonts w:ascii="宋体" w:hAnsi="宋体" w:cs="宋体"/>
          <w:kern w:val="0"/>
          <w:sz w:val="24"/>
          <w:szCs w:val="24"/>
        </w:rPr>
        <w:fldChar w:fldCharType="end"/>
      </w:r>
      <w:r w:rsidR="0060262A">
        <w:rPr>
          <w:rFonts w:ascii="宋体" w:hAnsi="宋体" w:cs="宋体"/>
          <w:kern w:val="0"/>
          <w:sz w:val="24"/>
          <w:szCs w:val="24"/>
        </w:rPr>
        <w:fldChar w:fldCharType="end"/>
      </w:r>
      <w:r w:rsidR="00E84DCD">
        <w:rPr>
          <w:rFonts w:ascii="宋体" w:hAnsi="宋体" w:cs="宋体"/>
          <w:kern w:val="0"/>
          <w:sz w:val="24"/>
          <w:szCs w:val="24"/>
        </w:rPr>
        <w:fldChar w:fldCharType="end"/>
      </w:r>
      <w:r w:rsidR="004B78DF">
        <w:rPr>
          <w:rFonts w:ascii="宋体" w:hAnsi="宋体" w:cs="宋体"/>
          <w:kern w:val="0"/>
          <w:sz w:val="24"/>
          <w:szCs w:val="24"/>
        </w:rPr>
        <w:fldChar w:fldCharType="end"/>
      </w:r>
      <w:r w:rsidR="001018F6">
        <w:rPr>
          <w:rFonts w:ascii="宋体" w:hAnsi="宋体" w:cs="宋体"/>
          <w:kern w:val="0"/>
          <w:sz w:val="24"/>
          <w:szCs w:val="24"/>
        </w:rPr>
        <w:fldChar w:fldCharType="end"/>
      </w:r>
      <w:r w:rsidR="00262D29">
        <w:rPr>
          <w:rFonts w:ascii="宋体" w:hAnsi="宋体" w:cs="宋体"/>
          <w:kern w:val="0"/>
          <w:sz w:val="24"/>
          <w:szCs w:val="24"/>
        </w:rPr>
        <w:fldChar w:fldCharType="end"/>
      </w:r>
      <w:r w:rsidR="00284A08">
        <w:rPr>
          <w:rFonts w:ascii="宋体" w:hAnsi="宋体" w:cs="宋体"/>
          <w:kern w:val="0"/>
          <w:sz w:val="24"/>
          <w:szCs w:val="24"/>
        </w:rPr>
        <w:fldChar w:fldCharType="end"/>
      </w:r>
      <w:r w:rsidR="00E47FA2">
        <w:rPr>
          <w:rFonts w:ascii="宋体" w:hAnsi="宋体" w:cs="宋体"/>
          <w:kern w:val="0"/>
          <w:sz w:val="24"/>
          <w:szCs w:val="24"/>
        </w:rPr>
        <w:fldChar w:fldCharType="end"/>
      </w:r>
      <w:r w:rsidR="00D1252E">
        <w:rPr>
          <w:rFonts w:ascii="宋体" w:hAnsi="宋体" w:cs="宋体"/>
          <w:kern w:val="0"/>
          <w:sz w:val="24"/>
          <w:szCs w:val="24"/>
        </w:rPr>
        <w:fldChar w:fldCharType="end"/>
      </w:r>
      <w:r w:rsidR="00F86944">
        <w:rPr>
          <w:rFonts w:ascii="宋体" w:hAnsi="宋体" w:cs="宋体"/>
          <w:kern w:val="0"/>
          <w:sz w:val="24"/>
          <w:szCs w:val="24"/>
        </w:rPr>
        <w:fldChar w:fldCharType="end"/>
      </w:r>
      <w:r w:rsidR="003C4351">
        <w:rPr>
          <w:rFonts w:ascii="宋体" w:hAnsi="宋体" w:cs="宋体"/>
          <w:kern w:val="0"/>
          <w:sz w:val="24"/>
          <w:szCs w:val="24"/>
        </w:rPr>
        <w:fldChar w:fldCharType="end"/>
      </w:r>
      <w:r w:rsidRPr="0036725C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t xml:space="preserve">  </w:t>
      </w:r>
      <w:r>
        <w:rPr>
          <w:rFonts w:ascii="宋体" w:hAnsi="宋体" w:cs="宋体" w:hint="eastAsia"/>
          <w:kern w:val="0"/>
          <w:sz w:val="24"/>
          <w:szCs w:val="24"/>
        </w:rPr>
        <w:t>第一种模板是icon</w:t>
      </w:r>
      <w:r>
        <w:rPr>
          <w:rFonts w:ascii="宋体" w:hAnsi="宋体" w:cs="宋体"/>
          <w:kern w:val="0"/>
          <w:sz w:val="24"/>
          <w:szCs w:val="24"/>
        </w:rPr>
        <w:t>_url + download_name / title</w:t>
      </w:r>
    </w:p>
    <w:p w:rsid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                        </w:t>
      </w:r>
      <w:r>
        <w:rPr>
          <w:rFonts w:ascii="宋体" w:hAnsi="宋体" w:cs="宋体" w:hint="eastAsia"/>
          <w:kern w:val="0"/>
          <w:sz w:val="24"/>
          <w:szCs w:val="24"/>
        </w:rPr>
        <w:t>如果是下载类广告，</w:t>
      </w:r>
      <w:r>
        <w:rPr>
          <w:rFonts w:ascii="宋体" w:hAnsi="宋体" w:cs="宋体"/>
          <w:kern w:val="0"/>
          <w:sz w:val="24"/>
          <w:szCs w:val="24"/>
        </w:rPr>
        <w:t>download_name</w:t>
      </w:r>
      <w:r>
        <w:rPr>
          <w:rFonts w:ascii="宋体" w:hAnsi="宋体" w:cs="宋体" w:hint="eastAsia"/>
          <w:kern w:val="0"/>
          <w:sz w:val="24"/>
          <w:szCs w:val="24"/>
        </w:rPr>
        <w:t>需要填充，其余情</w:t>
      </w:r>
    </w:p>
    <w:p w:rsidR="0036725C" w:rsidRPr="0036725C" w:rsidRDefault="0036725C" w:rsidP="0036725C">
      <w:pPr>
        <w:widowControl/>
        <w:ind w:left="3360" w:hangingChars="1400" w:hanging="336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                           况，</w:t>
      </w:r>
      <w:r>
        <w:rPr>
          <w:rFonts w:ascii="宋体" w:hAnsi="宋体" w:cs="宋体"/>
          <w:kern w:val="0"/>
          <w:sz w:val="24"/>
          <w:szCs w:val="24"/>
        </w:rPr>
        <w:t>填充</w:t>
      </w:r>
      <w:r>
        <w:rPr>
          <w:rFonts w:ascii="宋体" w:hAnsi="宋体" w:cs="宋体" w:hint="eastAsia"/>
          <w:kern w:val="0"/>
          <w:sz w:val="24"/>
          <w:szCs w:val="24"/>
        </w:rPr>
        <w:t>title即可。</w:t>
      </w:r>
    </w:p>
    <w:p w:rsidR="0036725C" w:rsidRP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模板2：</w:t>
      </w:r>
    </w:p>
    <w:p w:rsid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36725C">
        <w:rPr>
          <w:rFonts w:ascii="宋体" w:hAnsi="宋体" w:cs="宋体"/>
          <w:kern w:val="0"/>
          <w:sz w:val="24"/>
          <w:szCs w:val="24"/>
        </w:rPr>
        <w:fldChar w:fldCharType="begin"/>
      </w:r>
      <w:r w:rsidRPr="0036725C">
        <w:rPr>
          <w:rFonts w:ascii="宋体" w:hAnsi="宋体" w:cs="宋体"/>
          <w:kern w:val="0"/>
          <w:sz w:val="24"/>
          <w:szCs w:val="24"/>
        </w:rPr>
        <w:instrText xml:space="preserve"> INCLUDEPICTURE "C:\\Users\\luyang08\\AppData\\Roaming\\Tencent\\Users\\869675821\\QQ\\WinTemp\\RichOle\\U5%5)SQYN7UI45DT@ABI)KK.png" \* MERGEFORMATINET </w:instrText>
      </w:r>
      <w:r w:rsidRPr="0036725C">
        <w:rPr>
          <w:rFonts w:ascii="宋体" w:hAnsi="宋体" w:cs="宋体"/>
          <w:kern w:val="0"/>
          <w:sz w:val="24"/>
          <w:szCs w:val="24"/>
        </w:rPr>
        <w:fldChar w:fldCharType="separate"/>
      </w:r>
      <w:r w:rsidR="003C4351">
        <w:rPr>
          <w:rFonts w:ascii="宋体" w:hAnsi="宋体" w:cs="宋体"/>
          <w:kern w:val="0"/>
          <w:sz w:val="24"/>
          <w:szCs w:val="24"/>
        </w:rPr>
        <w:fldChar w:fldCharType="begin"/>
      </w:r>
      <w:r w:rsidR="003C4351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"C:\\Users\\sulong\\AppData\\Roaming\\Tencent\\Users\\869675821\\QQ\\WinTemp\\RichOle\\U5%5)SQYN7UI45DT@ABI)KK.png" \* MERGEFORMATINET </w:instrText>
      </w:r>
      <w:r w:rsidR="003C4351">
        <w:rPr>
          <w:rFonts w:ascii="宋体" w:hAnsi="宋体" w:cs="宋体"/>
          <w:kern w:val="0"/>
          <w:sz w:val="24"/>
          <w:szCs w:val="24"/>
        </w:rPr>
        <w:fldChar w:fldCharType="separate"/>
      </w:r>
      <w:r w:rsidR="00F86944">
        <w:rPr>
          <w:rFonts w:ascii="宋体" w:hAnsi="宋体" w:cs="宋体"/>
          <w:kern w:val="0"/>
          <w:sz w:val="24"/>
          <w:szCs w:val="24"/>
        </w:rPr>
        <w:fldChar w:fldCharType="begin"/>
      </w:r>
      <w:r w:rsidR="00F86944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"C:\\Users\\sulong\\AppData\\Roaming\\Tencent\\Users\\869675821\\QQ\\WinTemp\\RichOle\\U5%5)SQYN7UI45DT@ABI)KK.png" \* MERGEFORMATINET </w:instrText>
      </w:r>
      <w:r w:rsidR="00F86944">
        <w:rPr>
          <w:rFonts w:ascii="宋体" w:hAnsi="宋体" w:cs="宋体"/>
          <w:kern w:val="0"/>
          <w:sz w:val="24"/>
          <w:szCs w:val="24"/>
        </w:rPr>
        <w:fldChar w:fldCharType="separate"/>
      </w:r>
      <w:r w:rsidR="00D1252E">
        <w:rPr>
          <w:rFonts w:ascii="宋体" w:hAnsi="宋体" w:cs="宋体"/>
          <w:kern w:val="0"/>
          <w:sz w:val="24"/>
          <w:szCs w:val="24"/>
        </w:rPr>
        <w:fldChar w:fldCharType="begin"/>
      </w:r>
      <w:r w:rsidR="00D1252E">
        <w:rPr>
          <w:rFonts w:ascii="宋体" w:hAnsi="宋体" w:cs="宋体"/>
          <w:kern w:val="0"/>
          <w:sz w:val="24"/>
          <w:szCs w:val="24"/>
        </w:rPr>
        <w:instrText xml:space="preserve"> INCLUDEPICTURE  "D:\\各种文档\\cbg广告系统\\AppData\\Roaming\\Tencent\\Users\\869675821\\QQ\\WinTemp\\RichOle\\U5%5)SQYN7UI45DT@ABI)KK.png" \* MERGEFORMATINET </w:instrText>
      </w:r>
      <w:r w:rsidR="00D1252E">
        <w:rPr>
          <w:rFonts w:ascii="宋体" w:hAnsi="宋体" w:cs="宋体"/>
          <w:kern w:val="0"/>
          <w:sz w:val="24"/>
          <w:szCs w:val="24"/>
        </w:rPr>
        <w:fldChar w:fldCharType="separate"/>
      </w:r>
      <w:r w:rsidR="00E47FA2">
        <w:rPr>
          <w:rFonts w:ascii="宋体" w:hAnsi="宋体" w:cs="宋体"/>
          <w:kern w:val="0"/>
          <w:sz w:val="24"/>
          <w:szCs w:val="24"/>
        </w:rPr>
        <w:fldChar w:fldCharType="begin"/>
      </w:r>
      <w:r w:rsidR="00E47FA2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"C:\\Users\\sulong\\AppData\\Roaming\\Tencent\\Users\\869675821\\QQ\\WinTemp\\RichOle\\U5%5)SQYN7UI45DT@ABI)KK.png" \* MERGEFORMATINET </w:instrText>
      </w:r>
      <w:r w:rsidR="00E47FA2">
        <w:rPr>
          <w:rFonts w:ascii="宋体" w:hAnsi="宋体" w:cs="宋体"/>
          <w:kern w:val="0"/>
          <w:sz w:val="24"/>
          <w:szCs w:val="24"/>
        </w:rPr>
        <w:fldChar w:fldCharType="separate"/>
      </w:r>
      <w:r w:rsidR="00284A08">
        <w:rPr>
          <w:rFonts w:ascii="宋体" w:hAnsi="宋体" w:cs="宋体"/>
          <w:kern w:val="0"/>
          <w:sz w:val="24"/>
          <w:szCs w:val="24"/>
        </w:rPr>
        <w:fldChar w:fldCharType="begin"/>
      </w:r>
      <w:r w:rsidR="00284A08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"C:\\Users\\sulong\\AppData\\Roaming\\Tencent\\Users\\869675821\\QQ\\WinTemp\\RichOle\\U5%5)SQYN7UI45DT@ABI)KK.png" \* MERGEFORMATINET </w:instrText>
      </w:r>
      <w:r w:rsidR="00284A08">
        <w:rPr>
          <w:rFonts w:ascii="宋体" w:hAnsi="宋体" w:cs="宋体"/>
          <w:kern w:val="0"/>
          <w:sz w:val="24"/>
          <w:szCs w:val="24"/>
        </w:rPr>
        <w:fldChar w:fldCharType="separate"/>
      </w:r>
      <w:r w:rsidR="00262D29">
        <w:rPr>
          <w:rFonts w:ascii="宋体" w:hAnsi="宋体" w:cs="宋体"/>
          <w:kern w:val="0"/>
          <w:sz w:val="24"/>
          <w:szCs w:val="24"/>
        </w:rPr>
        <w:fldChar w:fldCharType="begin"/>
      </w:r>
      <w:r w:rsidR="00262D29">
        <w:rPr>
          <w:rFonts w:ascii="宋体" w:hAnsi="宋体" w:cs="宋体"/>
          <w:kern w:val="0"/>
          <w:sz w:val="24"/>
          <w:szCs w:val="24"/>
        </w:rPr>
        <w:instrText xml:space="preserve"> INCLUDEPICTURE  "C:\\Users\\luyang08\\AppData\\Roaming\\Tencent\\Users\\869675821\\QQ\\WinTemp\\RichOle\\U5%5)SQYN7UI45DT@ABI)KK.png" \* MERGEFORMATINET </w:instrText>
      </w:r>
      <w:r w:rsidR="00262D29">
        <w:rPr>
          <w:rFonts w:ascii="宋体" w:hAnsi="宋体" w:cs="宋体"/>
          <w:kern w:val="0"/>
          <w:sz w:val="24"/>
          <w:szCs w:val="24"/>
        </w:rPr>
        <w:fldChar w:fldCharType="separate"/>
      </w:r>
      <w:r w:rsidR="001018F6">
        <w:rPr>
          <w:rFonts w:ascii="宋体" w:hAnsi="宋体" w:cs="宋体"/>
          <w:kern w:val="0"/>
          <w:sz w:val="24"/>
          <w:szCs w:val="24"/>
        </w:rPr>
        <w:fldChar w:fldCharType="begin"/>
      </w:r>
      <w:r w:rsidR="001018F6">
        <w:rPr>
          <w:rFonts w:ascii="宋体" w:hAnsi="宋体" w:cs="宋体"/>
          <w:kern w:val="0"/>
          <w:sz w:val="24"/>
          <w:szCs w:val="24"/>
        </w:rPr>
        <w:instrText xml:space="preserve"> INCLUDEPICTURE  "C:\\Users\\shengyangming\\AppData\\Roaming\\Tencent\\Users\\869675821\\QQ\\WinTemp\\RichOle\\U5%5)SQYN7UI45DT@ABI)KK.png" \* MERGEFORMATINET </w:instrText>
      </w:r>
      <w:r w:rsidR="001018F6">
        <w:rPr>
          <w:rFonts w:ascii="宋体" w:hAnsi="宋体" w:cs="宋体"/>
          <w:kern w:val="0"/>
          <w:sz w:val="24"/>
          <w:szCs w:val="24"/>
        </w:rPr>
        <w:fldChar w:fldCharType="separate"/>
      </w:r>
      <w:r w:rsidR="004B78DF">
        <w:rPr>
          <w:rFonts w:ascii="宋体" w:hAnsi="宋体" w:cs="宋体"/>
          <w:kern w:val="0"/>
          <w:sz w:val="24"/>
          <w:szCs w:val="24"/>
        </w:rPr>
        <w:fldChar w:fldCharType="begin"/>
      </w:r>
      <w:r w:rsidR="004B78DF">
        <w:rPr>
          <w:rFonts w:ascii="宋体" w:hAnsi="宋体" w:cs="宋体"/>
          <w:kern w:val="0"/>
          <w:sz w:val="24"/>
          <w:szCs w:val="24"/>
        </w:rPr>
        <w:instrText xml:space="preserve"> INCLUDEPICTURE  "C:\\Users\\luyang08\\AppData\\Roaming\\Tencent\\Users\\869675821\\QQ\\WinTemp\\RichOle\\U5%5)SQYN7UI45DT@ABI)KK.png" \* MERGEFORMATINET </w:instrText>
      </w:r>
      <w:r w:rsidR="004B78DF">
        <w:rPr>
          <w:rFonts w:ascii="宋体" w:hAnsi="宋体" w:cs="宋体"/>
          <w:kern w:val="0"/>
          <w:sz w:val="24"/>
          <w:szCs w:val="24"/>
        </w:rPr>
        <w:fldChar w:fldCharType="separate"/>
      </w:r>
      <w:r w:rsidR="00E84DCD">
        <w:rPr>
          <w:rFonts w:ascii="宋体" w:hAnsi="宋体" w:cs="宋体"/>
          <w:kern w:val="0"/>
          <w:sz w:val="24"/>
          <w:szCs w:val="24"/>
        </w:rPr>
        <w:fldChar w:fldCharType="begin"/>
      </w:r>
      <w:r w:rsidR="00E84DCD">
        <w:rPr>
          <w:rFonts w:ascii="宋体" w:hAnsi="宋体" w:cs="宋体"/>
          <w:kern w:val="0"/>
          <w:sz w:val="24"/>
          <w:szCs w:val="24"/>
        </w:rPr>
        <w:instrText xml:space="preserve"> INCLUDEPICTURE  "C:\\Users\\luyang08\\AppData\\Roaming\\Tencent\\Users\\869675821\\QQ\\WinTemp\\RichOle\\U5%5)SQYN7UI45DT@ABI)KK.png" \* MERGEFORMATINET </w:instrText>
      </w:r>
      <w:r w:rsidR="00E84DCD">
        <w:rPr>
          <w:rFonts w:ascii="宋体" w:hAnsi="宋体" w:cs="宋体"/>
          <w:kern w:val="0"/>
          <w:sz w:val="24"/>
          <w:szCs w:val="24"/>
        </w:rPr>
        <w:fldChar w:fldCharType="separate"/>
      </w:r>
      <w:r w:rsidR="0060262A">
        <w:rPr>
          <w:rFonts w:ascii="宋体" w:hAnsi="宋体" w:cs="宋体"/>
          <w:kern w:val="0"/>
          <w:sz w:val="24"/>
          <w:szCs w:val="24"/>
        </w:rPr>
        <w:fldChar w:fldCharType="begin"/>
      </w:r>
      <w:r w:rsidR="0060262A">
        <w:rPr>
          <w:rFonts w:ascii="宋体" w:hAnsi="宋体" w:cs="宋体"/>
          <w:kern w:val="0"/>
          <w:sz w:val="24"/>
          <w:szCs w:val="24"/>
        </w:rPr>
        <w:instrText xml:space="preserve"> INCLUDEPICTURE  "C:\\Users\\sulong\\Desktop\\tieba_war\\AppData\\Roaming\\Tencent\\Users\\869675821\\QQ\\WinTemp\\RichOle\\U5%5)SQYN7UI45DT@ABI)KK.png" \* MERGEFORMATINET </w:instrText>
      </w:r>
      <w:r w:rsidR="0060262A">
        <w:rPr>
          <w:rFonts w:ascii="宋体" w:hAnsi="宋体" w:cs="宋体"/>
          <w:kern w:val="0"/>
          <w:sz w:val="24"/>
          <w:szCs w:val="24"/>
        </w:rPr>
        <w:fldChar w:fldCharType="separate"/>
      </w:r>
      <w:r w:rsidR="00ED14D6">
        <w:rPr>
          <w:rFonts w:ascii="宋体" w:hAnsi="宋体" w:cs="宋体"/>
          <w:kern w:val="0"/>
          <w:sz w:val="24"/>
          <w:szCs w:val="24"/>
        </w:rPr>
        <w:fldChar w:fldCharType="begin"/>
      </w:r>
      <w:r w:rsidR="00ED14D6">
        <w:rPr>
          <w:rFonts w:ascii="宋体" w:hAnsi="宋体" w:cs="宋体"/>
          <w:kern w:val="0"/>
          <w:sz w:val="24"/>
          <w:szCs w:val="24"/>
        </w:rPr>
        <w:instrText xml:space="preserve"> INCLUDEPICTURE  "C:\\Users\\luyang08\\AppData\\Roaming\\Tencent\\Users\\869675821\\QQ\\WinTemp\\RichOle\\U5%5)SQYN7UI45DT@ABI)KK.png" \* MERGEFORMATINET </w:instrText>
      </w:r>
      <w:r w:rsidR="00ED14D6">
        <w:rPr>
          <w:rFonts w:ascii="宋体" w:hAnsi="宋体" w:cs="宋体"/>
          <w:kern w:val="0"/>
          <w:sz w:val="24"/>
          <w:szCs w:val="24"/>
        </w:rPr>
        <w:fldChar w:fldCharType="separate"/>
      </w:r>
      <w:r w:rsidR="00DD5E09">
        <w:rPr>
          <w:rFonts w:ascii="宋体" w:hAnsi="宋体" w:cs="宋体"/>
          <w:kern w:val="0"/>
          <w:sz w:val="24"/>
          <w:szCs w:val="24"/>
        </w:rPr>
        <w:fldChar w:fldCharType="begin"/>
      </w:r>
      <w:r w:rsidR="00DD5E09">
        <w:rPr>
          <w:rFonts w:ascii="宋体" w:hAnsi="宋体" w:cs="宋体"/>
          <w:kern w:val="0"/>
          <w:sz w:val="24"/>
          <w:szCs w:val="24"/>
        </w:rPr>
        <w:instrText xml:space="preserve"> INCLUDEPICTURE  "C:\\Users\\luyang08\\AppData\\Roaming\\Tencent\\Users\\869675821\\QQ\\WinTemp\\RichOle\\U5%5)SQYN7UI45DT@ABI)KK.png" \* MERGEFORMATINET </w:instrText>
      </w:r>
      <w:r w:rsidR="00DD5E09">
        <w:rPr>
          <w:rFonts w:ascii="宋体" w:hAnsi="宋体" w:cs="宋体"/>
          <w:kern w:val="0"/>
          <w:sz w:val="24"/>
          <w:szCs w:val="24"/>
        </w:rPr>
        <w:fldChar w:fldCharType="separate"/>
      </w:r>
      <w:r w:rsidR="006E4AEB">
        <w:rPr>
          <w:rFonts w:ascii="宋体" w:hAnsi="宋体" w:cs="宋体"/>
          <w:kern w:val="0"/>
          <w:sz w:val="24"/>
          <w:szCs w:val="24"/>
        </w:rPr>
        <w:fldChar w:fldCharType="begin"/>
      </w:r>
      <w:r w:rsidR="006E4AEB">
        <w:rPr>
          <w:rFonts w:ascii="宋体" w:hAnsi="宋体" w:cs="宋体"/>
          <w:kern w:val="0"/>
          <w:sz w:val="24"/>
          <w:szCs w:val="24"/>
        </w:rPr>
        <w:instrText xml:space="preserve"> INCLUDEPICTURE  "C:\\Users\\shengyangming\\AppData\\Roaming\\Tencent\\Users\\869675821\\QQ\\WinTemp\\RichOle\\U5%5)SQYN7UI45DT@ABI)KK.png" \* MERGEFORMATINET </w:instrText>
      </w:r>
      <w:r w:rsidR="006E4AEB">
        <w:rPr>
          <w:rFonts w:ascii="宋体" w:hAnsi="宋体" w:cs="宋体"/>
          <w:kern w:val="0"/>
          <w:sz w:val="24"/>
          <w:szCs w:val="24"/>
        </w:rPr>
        <w:fldChar w:fldCharType="separate"/>
      </w:r>
      <w:r w:rsidR="00F37684">
        <w:rPr>
          <w:rFonts w:ascii="宋体" w:hAnsi="宋体" w:cs="宋体"/>
          <w:kern w:val="0"/>
          <w:sz w:val="24"/>
          <w:szCs w:val="24"/>
        </w:rPr>
        <w:fldChar w:fldCharType="begin"/>
      </w:r>
      <w:r w:rsidR="00F37684">
        <w:rPr>
          <w:rFonts w:ascii="宋体" w:hAnsi="宋体" w:cs="宋体"/>
          <w:kern w:val="0"/>
          <w:sz w:val="24"/>
          <w:szCs w:val="24"/>
        </w:rPr>
        <w:instrText xml:space="preserve"> INCLUDEPICTURE  "C:\\Users\\shengyangming\\AppData\\Roaming\\Tencent\\Users\\869675821\\QQ\\WinTemp\\RichOle\\U5%5)SQYN7UI45DT@ABI)KK.png" \* MERGEFORMATINET </w:instrText>
      </w:r>
      <w:r w:rsidR="00F37684">
        <w:rPr>
          <w:rFonts w:ascii="宋体" w:hAnsi="宋体" w:cs="宋体"/>
          <w:kern w:val="0"/>
          <w:sz w:val="24"/>
          <w:szCs w:val="24"/>
        </w:rPr>
        <w:fldChar w:fldCharType="separate"/>
      </w:r>
      <w:r w:rsidR="00E21661">
        <w:rPr>
          <w:rFonts w:ascii="宋体" w:hAnsi="宋体" w:cs="宋体"/>
          <w:kern w:val="0"/>
          <w:sz w:val="24"/>
          <w:szCs w:val="24"/>
        </w:rPr>
        <w:fldChar w:fldCharType="begin"/>
      </w:r>
      <w:r w:rsidR="00E21661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"C:\\Users\\sulong\\AppData\\Roaming\\Tencent\\Users\\869675821\\QQ\\WinTemp\\RichOle\\U5%5)SQYN7UI45DT@ABI)KK.png" \* MERGEFORMATINET </w:instrText>
      </w:r>
      <w:r w:rsidR="00E21661">
        <w:rPr>
          <w:rFonts w:ascii="宋体" w:hAnsi="宋体" w:cs="宋体"/>
          <w:kern w:val="0"/>
          <w:sz w:val="24"/>
          <w:szCs w:val="24"/>
        </w:rPr>
        <w:fldChar w:fldCharType="separate"/>
      </w:r>
      <w:r w:rsidR="000F2576">
        <w:rPr>
          <w:rFonts w:ascii="宋体" w:hAnsi="宋体" w:cs="宋体"/>
          <w:kern w:val="0"/>
          <w:sz w:val="24"/>
          <w:szCs w:val="24"/>
        </w:rPr>
        <w:fldChar w:fldCharType="begin"/>
      </w:r>
      <w:r w:rsidR="000F2576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"C:\\Users\\sulong\\AppData\\Roaming\\Tencent\\Users\\869675821\\QQ\\WinTemp\\RichOle\\U5%5)SQYN7UI45DT@ABI)KK.png" \* MERGEFORMATINET </w:instrText>
      </w:r>
      <w:r w:rsidR="000F2576">
        <w:rPr>
          <w:rFonts w:ascii="宋体" w:hAnsi="宋体" w:cs="宋体"/>
          <w:kern w:val="0"/>
          <w:sz w:val="24"/>
          <w:szCs w:val="24"/>
        </w:rPr>
        <w:fldChar w:fldCharType="separate"/>
      </w:r>
      <w:r w:rsidR="0073293A">
        <w:rPr>
          <w:rFonts w:ascii="宋体" w:hAnsi="宋体" w:cs="宋体"/>
          <w:kern w:val="0"/>
          <w:sz w:val="24"/>
          <w:szCs w:val="24"/>
        </w:rPr>
        <w:fldChar w:fldCharType="begin"/>
      </w:r>
      <w:r w:rsidR="0073293A">
        <w:rPr>
          <w:rFonts w:ascii="宋体" w:hAnsi="宋体" w:cs="宋体"/>
          <w:kern w:val="0"/>
          <w:sz w:val="24"/>
          <w:szCs w:val="24"/>
        </w:rPr>
        <w:instrText xml:space="preserve"> INCLUDEPICTURE  "C:\\Users\\sulong\\AppData\\Roaming\\Tencent\\Users\\869675821\\QQ\\WinTemp\\RichOle\\U5%5)SQYN7UI45DT@ABI)KK.png" \* MERGEFORMATINET </w:instrText>
      </w:r>
      <w:r w:rsidR="0073293A">
        <w:rPr>
          <w:rFonts w:ascii="宋体" w:hAnsi="宋体" w:cs="宋体"/>
          <w:kern w:val="0"/>
          <w:sz w:val="24"/>
          <w:szCs w:val="24"/>
        </w:rPr>
        <w:fldChar w:fldCharType="separate"/>
      </w:r>
      <w:r w:rsidR="009A3E8F">
        <w:rPr>
          <w:rFonts w:ascii="宋体" w:hAnsi="宋体" w:cs="宋体"/>
          <w:kern w:val="0"/>
          <w:sz w:val="24"/>
          <w:szCs w:val="24"/>
        </w:rPr>
        <w:fldChar w:fldCharType="begin"/>
      </w:r>
      <w:r w:rsidR="009A3E8F">
        <w:rPr>
          <w:rFonts w:ascii="宋体" w:hAnsi="宋体" w:cs="宋体"/>
          <w:kern w:val="0"/>
          <w:sz w:val="24"/>
          <w:szCs w:val="24"/>
        </w:rPr>
        <w:instrText xml:space="preserve"> INCLUDEPICTURE  "D:\\01.新员工文件\\AppData\\Roaming\\Tencent\\Users\\869675821\\QQ\\WinTemp\\RichOle\\U5%5)SQYN7UI45DT@ABI)KK.png" \* MERGEFORMATINET </w:instrText>
      </w:r>
      <w:r w:rsidR="009A3E8F">
        <w:rPr>
          <w:rFonts w:ascii="宋体" w:hAnsi="宋体" w:cs="宋体"/>
          <w:kern w:val="0"/>
          <w:sz w:val="24"/>
          <w:szCs w:val="24"/>
        </w:rPr>
        <w:fldChar w:fldCharType="separate"/>
      </w:r>
      <w:r w:rsidR="009B11D3">
        <w:rPr>
          <w:rFonts w:ascii="宋体" w:hAnsi="宋体" w:cs="宋体"/>
          <w:kern w:val="0"/>
          <w:sz w:val="24"/>
          <w:szCs w:val="24"/>
        </w:rPr>
        <w:fldChar w:fldCharType="begin"/>
      </w:r>
      <w:r w:rsidR="009B11D3">
        <w:rPr>
          <w:rFonts w:ascii="宋体" w:hAnsi="宋体" w:cs="宋体"/>
          <w:kern w:val="0"/>
          <w:sz w:val="24"/>
          <w:szCs w:val="24"/>
        </w:rPr>
        <w:instrText xml:space="preserve"> INCLUDEPICTURE  "D:\\01.新员工文件\\AppData\\Roaming\\Tencent\\Users\\869675821\\QQ\\WinTemp\\RichOle\\U5%5)SQYN7UI45DT@ABI)KK.png" \* MERGEFORMATINET </w:instrText>
      </w:r>
      <w:r w:rsidR="009B11D3">
        <w:rPr>
          <w:rFonts w:ascii="宋体" w:hAnsi="宋体" w:cs="宋体"/>
          <w:kern w:val="0"/>
          <w:sz w:val="24"/>
          <w:szCs w:val="24"/>
        </w:rPr>
        <w:fldChar w:fldCharType="separate"/>
      </w:r>
      <w:r w:rsidR="003C0A5D">
        <w:rPr>
          <w:rFonts w:ascii="宋体" w:hAnsi="宋体" w:cs="宋体"/>
          <w:kern w:val="0"/>
          <w:sz w:val="24"/>
          <w:szCs w:val="24"/>
        </w:rPr>
        <w:fldChar w:fldCharType="begin"/>
      </w:r>
      <w:r w:rsidR="003C0A5D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3C0A5D">
        <w:rPr>
          <w:rFonts w:ascii="宋体" w:hAnsi="宋体" w:cs="宋体"/>
          <w:kern w:val="0"/>
          <w:sz w:val="24"/>
          <w:szCs w:val="24"/>
        </w:rPr>
        <w:instrText>INCLUDEPICTURE  "D:\\01.</w:instrText>
      </w:r>
      <w:r w:rsidR="003C0A5D">
        <w:rPr>
          <w:rFonts w:ascii="宋体" w:hAnsi="宋体" w:cs="宋体"/>
          <w:kern w:val="0"/>
          <w:sz w:val="24"/>
          <w:szCs w:val="24"/>
        </w:rPr>
        <w:instrText>新员工文件</w:instrText>
      </w:r>
      <w:r w:rsidR="003C0A5D">
        <w:rPr>
          <w:rFonts w:ascii="宋体" w:hAnsi="宋体" w:cs="宋体"/>
          <w:kern w:val="0"/>
          <w:sz w:val="24"/>
          <w:szCs w:val="24"/>
        </w:rPr>
        <w:instrText>\\AppData\\Roaming\\Tencent\\Users\\869675821\\QQ\\WinTemp\\RichOle\\U5%5)SQYN7UI45DT@ABI)KK.png" \* MERGEFORMATINET</w:instrText>
      </w:r>
      <w:r w:rsidR="003C0A5D">
        <w:rPr>
          <w:rFonts w:ascii="宋体" w:hAnsi="宋体" w:cs="宋体"/>
          <w:kern w:val="0"/>
          <w:sz w:val="24"/>
          <w:szCs w:val="24"/>
        </w:rPr>
        <w:instrText xml:space="preserve"> </w:instrText>
      </w:r>
      <w:r w:rsidR="003C0A5D">
        <w:rPr>
          <w:rFonts w:ascii="宋体" w:hAnsi="宋体" w:cs="宋体"/>
          <w:kern w:val="0"/>
          <w:sz w:val="24"/>
          <w:szCs w:val="24"/>
        </w:rPr>
        <w:fldChar w:fldCharType="separate"/>
      </w:r>
      <w:r w:rsidR="003C0A5D">
        <w:rPr>
          <w:rFonts w:ascii="宋体" w:hAnsi="宋体" w:cs="宋体"/>
          <w:kern w:val="0"/>
          <w:sz w:val="24"/>
          <w:szCs w:val="24"/>
        </w:rPr>
        <w:pict>
          <v:shape id="_x0000_i1031" type="#_x0000_t75" alt="" style="width:138pt;height:104.25pt">
            <v:imagedata r:id="rId35" r:href="rId36"/>
          </v:shape>
        </w:pict>
      </w:r>
      <w:r w:rsidR="003C0A5D">
        <w:rPr>
          <w:rFonts w:ascii="宋体" w:hAnsi="宋体" w:cs="宋体"/>
          <w:kern w:val="0"/>
          <w:sz w:val="24"/>
          <w:szCs w:val="24"/>
        </w:rPr>
        <w:fldChar w:fldCharType="end"/>
      </w:r>
      <w:r w:rsidR="009B11D3">
        <w:rPr>
          <w:rFonts w:ascii="宋体" w:hAnsi="宋体" w:cs="宋体"/>
          <w:kern w:val="0"/>
          <w:sz w:val="24"/>
          <w:szCs w:val="24"/>
        </w:rPr>
        <w:fldChar w:fldCharType="end"/>
      </w:r>
      <w:r w:rsidR="009A3E8F">
        <w:rPr>
          <w:rFonts w:ascii="宋体" w:hAnsi="宋体" w:cs="宋体"/>
          <w:kern w:val="0"/>
          <w:sz w:val="24"/>
          <w:szCs w:val="24"/>
        </w:rPr>
        <w:fldChar w:fldCharType="end"/>
      </w:r>
      <w:r w:rsidR="0073293A">
        <w:rPr>
          <w:rFonts w:ascii="宋体" w:hAnsi="宋体" w:cs="宋体"/>
          <w:kern w:val="0"/>
          <w:sz w:val="24"/>
          <w:szCs w:val="24"/>
        </w:rPr>
        <w:fldChar w:fldCharType="end"/>
      </w:r>
      <w:r w:rsidR="000F2576">
        <w:rPr>
          <w:rFonts w:ascii="宋体" w:hAnsi="宋体" w:cs="宋体"/>
          <w:kern w:val="0"/>
          <w:sz w:val="24"/>
          <w:szCs w:val="24"/>
        </w:rPr>
        <w:fldChar w:fldCharType="end"/>
      </w:r>
      <w:r w:rsidR="00E21661">
        <w:rPr>
          <w:rFonts w:ascii="宋体" w:hAnsi="宋体" w:cs="宋体"/>
          <w:kern w:val="0"/>
          <w:sz w:val="24"/>
          <w:szCs w:val="24"/>
        </w:rPr>
        <w:fldChar w:fldCharType="end"/>
      </w:r>
      <w:r w:rsidR="00F37684">
        <w:rPr>
          <w:rFonts w:ascii="宋体" w:hAnsi="宋体" w:cs="宋体"/>
          <w:kern w:val="0"/>
          <w:sz w:val="24"/>
          <w:szCs w:val="24"/>
        </w:rPr>
        <w:fldChar w:fldCharType="end"/>
      </w:r>
      <w:r w:rsidR="006E4AEB">
        <w:rPr>
          <w:rFonts w:ascii="宋体" w:hAnsi="宋体" w:cs="宋体"/>
          <w:kern w:val="0"/>
          <w:sz w:val="24"/>
          <w:szCs w:val="24"/>
        </w:rPr>
        <w:fldChar w:fldCharType="end"/>
      </w:r>
      <w:r w:rsidR="00DD5E09">
        <w:rPr>
          <w:rFonts w:ascii="宋体" w:hAnsi="宋体" w:cs="宋体"/>
          <w:kern w:val="0"/>
          <w:sz w:val="24"/>
          <w:szCs w:val="24"/>
        </w:rPr>
        <w:fldChar w:fldCharType="end"/>
      </w:r>
      <w:r w:rsidR="00ED14D6">
        <w:rPr>
          <w:rFonts w:ascii="宋体" w:hAnsi="宋体" w:cs="宋体"/>
          <w:kern w:val="0"/>
          <w:sz w:val="24"/>
          <w:szCs w:val="24"/>
        </w:rPr>
        <w:fldChar w:fldCharType="end"/>
      </w:r>
      <w:r w:rsidR="0060262A">
        <w:rPr>
          <w:rFonts w:ascii="宋体" w:hAnsi="宋体" w:cs="宋体"/>
          <w:kern w:val="0"/>
          <w:sz w:val="24"/>
          <w:szCs w:val="24"/>
        </w:rPr>
        <w:fldChar w:fldCharType="end"/>
      </w:r>
      <w:r w:rsidR="00E84DCD">
        <w:rPr>
          <w:rFonts w:ascii="宋体" w:hAnsi="宋体" w:cs="宋体"/>
          <w:kern w:val="0"/>
          <w:sz w:val="24"/>
          <w:szCs w:val="24"/>
        </w:rPr>
        <w:fldChar w:fldCharType="end"/>
      </w:r>
      <w:r w:rsidR="004B78DF">
        <w:rPr>
          <w:rFonts w:ascii="宋体" w:hAnsi="宋体" w:cs="宋体"/>
          <w:kern w:val="0"/>
          <w:sz w:val="24"/>
          <w:szCs w:val="24"/>
        </w:rPr>
        <w:fldChar w:fldCharType="end"/>
      </w:r>
      <w:r w:rsidR="001018F6">
        <w:rPr>
          <w:rFonts w:ascii="宋体" w:hAnsi="宋体" w:cs="宋体"/>
          <w:kern w:val="0"/>
          <w:sz w:val="24"/>
          <w:szCs w:val="24"/>
        </w:rPr>
        <w:fldChar w:fldCharType="end"/>
      </w:r>
      <w:r w:rsidR="00262D29">
        <w:rPr>
          <w:rFonts w:ascii="宋体" w:hAnsi="宋体" w:cs="宋体"/>
          <w:kern w:val="0"/>
          <w:sz w:val="24"/>
          <w:szCs w:val="24"/>
        </w:rPr>
        <w:fldChar w:fldCharType="end"/>
      </w:r>
      <w:r w:rsidR="00284A08">
        <w:rPr>
          <w:rFonts w:ascii="宋体" w:hAnsi="宋体" w:cs="宋体"/>
          <w:kern w:val="0"/>
          <w:sz w:val="24"/>
          <w:szCs w:val="24"/>
        </w:rPr>
        <w:fldChar w:fldCharType="end"/>
      </w:r>
      <w:r w:rsidR="00E47FA2">
        <w:rPr>
          <w:rFonts w:ascii="宋体" w:hAnsi="宋体" w:cs="宋体"/>
          <w:kern w:val="0"/>
          <w:sz w:val="24"/>
          <w:szCs w:val="24"/>
        </w:rPr>
        <w:fldChar w:fldCharType="end"/>
      </w:r>
      <w:r w:rsidR="00D1252E">
        <w:rPr>
          <w:rFonts w:ascii="宋体" w:hAnsi="宋体" w:cs="宋体"/>
          <w:kern w:val="0"/>
          <w:sz w:val="24"/>
          <w:szCs w:val="24"/>
        </w:rPr>
        <w:fldChar w:fldCharType="end"/>
      </w:r>
      <w:r w:rsidR="00F86944">
        <w:rPr>
          <w:rFonts w:ascii="宋体" w:hAnsi="宋体" w:cs="宋体"/>
          <w:kern w:val="0"/>
          <w:sz w:val="24"/>
          <w:szCs w:val="24"/>
        </w:rPr>
        <w:fldChar w:fldCharType="end"/>
      </w:r>
      <w:r w:rsidR="003C4351">
        <w:rPr>
          <w:rFonts w:ascii="宋体" w:hAnsi="宋体" w:cs="宋体"/>
          <w:kern w:val="0"/>
          <w:sz w:val="24"/>
          <w:szCs w:val="24"/>
        </w:rPr>
        <w:fldChar w:fldCharType="end"/>
      </w:r>
      <w:r w:rsidRPr="0036725C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 w:hint="eastAsia"/>
          <w:kern w:val="0"/>
          <w:sz w:val="24"/>
          <w:szCs w:val="24"/>
        </w:rPr>
        <w:t>第二种模板是</w:t>
      </w:r>
      <w:r>
        <w:rPr>
          <w:rFonts w:ascii="宋体" w:hAnsi="宋体" w:cs="宋体"/>
          <w:kern w:val="0"/>
          <w:sz w:val="24"/>
          <w:szCs w:val="24"/>
        </w:rPr>
        <w:t>adm + title</w:t>
      </w:r>
    </w:p>
    <w:p w:rsid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                        </w:t>
      </w: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</w:p>
    <w:p w:rsidR="0036725C" w:rsidRPr="0036725C" w:rsidRDefault="0036725C" w:rsidP="0036725C">
      <w:pPr>
        <w:widowControl/>
        <w:ind w:leftChars="1300" w:left="2970" w:hangingChars="100" w:hanging="240"/>
        <w:jc w:val="left"/>
        <w:rPr>
          <w:rFonts w:ascii="宋体" w:hAnsi="宋体" w:cs="宋体"/>
          <w:kern w:val="0"/>
          <w:sz w:val="24"/>
          <w:szCs w:val="24"/>
        </w:rPr>
      </w:pPr>
    </w:p>
    <w:p w:rsidR="0036725C" w:rsidRPr="0036725C" w:rsidRDefault="0036725C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36725C" w:rsidRPr="0036725C" w:rsidRDefault="00C65B81" w:rsidP="003672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由于具体的尺寸及文字长度可能有变化，</w:t>
      </w:r>
      <w:r>
        <w:rPr>
          <w:rFonts w:ascii="宋体" w:hAnsi="宋体" w:cs="宋体"/>
          <w:kern w:val="0"/>
          <w:sz w:val="24"/>
          <w:szCs w:val="24"/>
        </w:rPr>
        <w:t>所以</w:t>
      </w:r>
      <w:r>
        <w:rPr>
          <w:rFonts w:ascii="宋体" w:hAnsi="宋体" w:cs="宋体" w:hint="eastAsia"/>
          <w:kern w:val="0"/>
          <w:sz w:val="24"/>
          <w:szCs w:val="24"/>
        </w:rPr>
        <w:t>相关信息请接入时联系商务同学。</w:t>
      </w:r>
    </w:p>
    <w:p w:rsidR="00250BC1" w:rsidRDefault="00250BC1" w:rsidP="00250BC1">
      <w:pPr>
        <w:pStyle w:val="2"/>
      </w:pPr>
      <w:bookmarkStart w:id="39" w:name="_贴吧原生广告素材规格"/>
      <w:bookmarkStart w:id="40" w:name="_Toc433041922"/>
      <w:bookmarkEnd w:id="39"/>
      <w:r>
        <w:rPr>
          <w:rFonts w:hint="eastAsia"/>
        </w:rPr>
        <w:t>贴吧</w:t>
      </w:r>
      <w:r>
        <w:t>原生广告</w:t>
      </w:r>
      <w:r w:rsidRPr="008E2A69">
        <w:t>素材规格</w:t>
      </w:r>
      <w:bookmarkEnd w:id="40"/>
    </w:p>
    <w:tbl>
      <w:tblPr>
        <w:tblW w:w="11840" w:type="dxa"/>
        <w:tblInd w:w="-8" w:type="dxa"/>
        <w:tblLook w:val="04A0" w:firstRow="1" w:lastRow="0" w:firstColumn="1" w:lastColumn="0" w:noHBand="0" w:noVBand="1"/>
      </w:tblPr>
      <w:tblGrid>
        <w:gridCol w:w="640"/>
        <w:gridCol w:w="720"/>
        <w:gridCol w:w="820"/>
        <w:gridCol w:w="2140"/>
        <w:gridCol w:w="1860"/>
        <w:gridCol w:w="5660"/>
      </w:tblGrid>
      <w:tr w:rsidR="00250BC1" w:rsidRPr="00B934EF" w:rsidTr="00D1252E">
        <w:trPr>
          <w:trHeight w:val="960"/>
        </w:trPr>
        <w:tc>
          <w:tcPr>
            <w:tcW w:w="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pc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frs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3层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普通链接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用户名：最大7个汉字长度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贴子标题：最大30个汉字长度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贴子内容：最大35个汉字长度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贴子图片：629*90，jpg，jpeg，png，gif</w:t>
            </w:r>
          </w:p>
        </w:tc>
      </w:tr>
      <w:tr w:rsidR="00250BC1" w:rsidRPr="00B934EF" w:rsidTr="00D1252E">
        <w:trPr>
          <w:trHeight w:val="1680"/>
        </w:trPr>
        <w:tc>
          <w:tcPr>
            <w:tcW w:w="6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pb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7层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普通链接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用户名：最大7个汉字长度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用户头像：80*80，png，jpg，jpeg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贴子内容：最大35个汉字长度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“查看详情”文案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贴子图片：560*170，jpg，jpeg，png，gif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推荐名称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推荐链接</w:t>
            </w: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wap</w:t>
            </w:r>
          </w:p>
        </w:tc>
        <w:tc>
          <w:tcPr>
            <w:tcW w:w="7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frs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3层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普通链接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贴子标题：最大30个汉字长度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贴子图片：600*248，png，jpg，jpeg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按钮文案：最大4个汉字长度</w:t>
            </w: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ios应用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itunes地址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安卓应用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apk地址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ios无跳转图片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/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安卓无跳转图片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/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pb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7层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普通链接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贴子标题：最大30个汉字长度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贴子图片：600*248，png，jpg，jpeg，</w:t>
            </w: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ios应用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itunes地址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安卓应用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apk地址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ios无跳转图片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/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安卓无跳转图片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/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1200"/>
        </w:trPr>
        <w:tc>
          <w:tcPr>
            <w:tcW w:w="6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app</w:t>
            </w:r>
          </w:p>
        </w:tc>
        <w:tc>
          <w:tcPr>
            <w:tcW w:w="7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frs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3层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普通链接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用户名：最大7个汉字长度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用户头像：120*120，png，jpg，jpeg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帖子标题：最大30个汉字长度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贴子图片：644*280，png，jpg，jpeg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弹框文案：最大30个汉字长度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按钮文案：最大4个汉字长度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标签文案：最大2个汉字长度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标签显示：是or否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广告版本：新版本or旧版本(简版不支持旧版本）</w:t>
            </w: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ios应用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itunes地址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安卓应用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apk地址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ios无跳转图片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/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安卓无跳转图片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/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120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pb</w:t>
            </w:r>
          </w:p>
        </w:tc>
        <w:tc>
          <w:tcPr>
            <w:tcW w:w="8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5层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普通链接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用户名：最大7个汉字长度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用户头像：120*120，png，jpg，jpeg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帖子标题：最大30个汉字长度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贴子图片：644*280，png，jpg，jpeg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弹框文案：最大30个汉字长度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按钮文案：最大4个汉字长度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标签文案：最大2个汉字长度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标签显示：是or否</w:t>
            </w: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br/>
              <w:t>广告版本：新版本or旧版本(简版不支持旧版本）</w:t>
            </w: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ios应用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itunes地址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安卓应用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apk地址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安卓链接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商品链接地址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ios无跳转图片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/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  <w:tr w:rsidR="00250BC1" w:rsidRPr="00B934EF" w:rsidTr="00D1252E">
        <w:trPr>
          <w:trHeight w:val="240"/>
        </w:trPr>
        <w:tc>
          <w:tcPr>
            <w:tcW w:w="6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7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8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安卓无跳转图片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  <w:r w:rsidRPr="00B934EF">
              <w:rPr>
                <w:rFonts w:ascii="宋体" w:hAnsi="宋体" w:cs="宋体" w:hint="eastAsia"/>
                <w:color w:val="000000"/>
                <w:kern w:val="0"/>
                <w:sz w:val="20"/>
              </w:rPr>
              <w:t>/</w:t>
            </w:r>
          </w:p>
        </w:tc>
        <w:tc>
          <w:tcPr>
            <w:tcW w:w="56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50BC1" w:rsidRPr="00B934EF" w:rsidRDefault="00250BC1" w:rsidP="00D1252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</w:rPr>
            </w:pPr>
          </w:p>
        </w:tc>
      </w:tr>
    </w:tbl>
    <w:p w:rsidR="00250BC1" w:rsidRPr="0043052D" w:rsidRDefault="00250BC1" w:rsidP="00250BC1">
      <w:pPr>
        <w:pStyle w:val="a0"/>
        <w:ind w:firstLineChars="0"/>
        <w:rPr>
          <w:sz w:val="24"/>
          <w:szCs w:val="24"/>
        </w:rPr>
      </w:pPr>
      <w:r w:rsidRPr="0043052D">
        <w:rPr>
          <w:rFonts w:hint="eastAsia"/>
          <w:sz w:val="24"/>
          <w:szCs w:val="24"/>
        </w:rPr>
        <w:t>具体</w:t>
      </w:r>
      <w:r w:rsidRPr="0043052D">
        <w:rPr>
          <w:sz w:val="24"/>
          <w:szCs w:val="24"/>
        </w:rPr>
        <w:t>每个字段的默认值请</w:t>
      </w:r>
      <w:r w:rsidRPr="0043052D">
        <w:rPr>
          <w:rFonts w:hint="eastAsia"/>
          <w:sz w:val="24"/>
          <w:szCs w:val="24"/>
        </w:rPr>
        <w:t>参考三端</w:t>
      </w:r>
      <w:r w:rsidRPr="0043052D">
        <w:rPr>
          <w:sz w:val="24"/>
          <w:szCs w:val="24"/>
        </w:rPr>
        <w:t>广位规范</w:t>
      </w:r>
    </w:p>
    <w:bookmarkStart w:id="41" w:name="_MON_1499583361"/>
    <w:bookmarkEnd w:id="41"/>
    <w:p w:rsidR="00E26AAE" w:rsidRDefault="00250BC1" w:rsidP="006A06F0">
      <w:pPr>
        <w:pStyle w:val="a0"/>
        <w:ind w:firstLineChars="0"/>
        <w:jc w:val="center"/>
      </w:pPr>
      <w:r>
        <w:object w:dxaOrig="1551" w:dyaOrig="1064">
          <v:shape id="_x0000_i1032" type="#_x0000_t75" style="width:93pt;height:53.25pt" o:ole="">
            <v:imagedata r:id="rId27" o:title=""/>
          </v:shape>
          <o:OLEObject Type="Embed" ProgID="Excel.Sheet.12" ShapeID="_x0000_i1032" DrawAspect="Icon" ObjectID="_1507029734" r:id="rId37"/>
        </w:object>
      </w:r>
    </w:p>
    <w:p w:rsidR="007969EB" w:rsidRPr="007969EB" w:rsidRDefault="007969EB" w:rsidP="007969EB">
      <w:pPr>
        <w:pStyle w:val="2"/>
      </w:pPr>
      <w:bookmarkStart w:id="42" w:name="_Toc433041923"/>
      <w:r>
        <w:rPr>
          <w:rFonts w:hint="eastAsia"/>
        </w:rPr>
        <w:t>贴吧</w:t>
      </w:r>
      <w:r>
        <w:t>广告位创意样式静态图</w:t>
      </w:r>
      <w:bookmarkEnd w:id="42"/>
    </w:p>
    <w:p w:rsidR="007969EB" w:rsidRDefault="007969EB" w:rsidP="006A06F0">
      <w:pPr>
        <w:pStyle w:val="a0"/>
        <w:ind w:firstLineChars="0"/>
        <w:jc w:val="center"/>
      </w:pPr>
      <w:r>
        <w:object w:dxaOrig="2416" w:dyaOrig="840">
          <v:shape id="_x0000_i1033" type="#_x0000_t75" style="width:120.75pt;height:42pt" o:ole="">
            <v:imagedata r:id="rId38" o:title=""/>
          </v:shape>
          <o:OLEObject Type="Embed" ProgID="Package" ShapeID="_x0000_i1033" DrawAspect="Content" ObjectID="_1507029735" r:id="rId39"/>
        </w:object>
      </w:r>
    </w:p>
    <w:p w:rsidR="00FD4344" w:rsidRDefault="00FD4344" w:rsidP="006A06F0">
      <w:pPr>
        <w:pStyle w:val="a0"/>
        <w:ind w:firstLineChars="0"/>
        <w:jc w:val="center"/>
      </w:pPr>
    </w:p>
    <w:p w:rsidR="00FD4344" w:rsidRDefault="00FD4344" w:rsidP="006A06F0">
      <w:pPr>
        <w:pStyle w:val="a0"/>
        <w:ind w:firstLineChars="0"/>
        <w:jc w:val="center"/>
      </w:pPr>
    </w:p>
    <w:p w:rsidR="00FD4344" w:rsidRDefault="00FD4344" w:rsidP="006A06F0">
      <w:pPr>
        <w:pStyle w:val="a0"/>
        <w:ind w:firstLineChars="0"/>
        <w:jc w:val="center"/>
      </w:pPr>
    </w:p>
    <w:p w:rsidR="00FD4344" w:rsidRDefault="00FD4344" w:rsidP="006A06F0">
      <w:pPr>
        <w:pStyle w:val="a0"/>
        <w:ind w:firstLineChars="0"/>
        <w:jc w:val="center"/>
      </w:pPr>
    </w:p>
    <w:p w:rsidR="00FD4344" w:rsidRPr="007969EB" w:rsidRDefault="00FD4344" w:rsidP="00FD4344">
      <w:pPr>
        <w:pStyle w:val="2"/>
      </w:pPr>
      <w:bookmarkStart w:id="43" w:name="_Toc433041924"/>
      <w:r>
        <w:t>DSP</w:t>
      </w:r>
      <w:r>
        <w:rPr>
          <w:rFonts w:hint="eastAsia"/>
        </w:rPr>
        <w:t>常见问题</w:t>
      </w:r>
      <w:bookmarkEnd w:id="43"/>
    </w:p>
    <w:p w:rsidR="00FD4344" w:rsidRDefault="00FD4344" w:rsidP="00FD4344">
      <w:pPr>
        <w:pStyle w:val="a0"/>
      </w:pPr>
      <w:r>
        <w:rPr>
          <w:rFonts w:hint="eastAsia"/>
        </w:rPr>
        <w:t>1.GPS</w:t>
      </w:r>
      <w:r>
        <w:rPr>
          <w:rFonts w:hint="eastAsia"/>
        </w:rPr>
        <w:t>信息一般采用全球卫星定位系统坐标系</w:t>
      </w:r>
      <w:r>
        <w:rPr>
          <w:rFonts w:hint="eastAsia"/>
        </w:rPr>
        <w:t>.</w:t>
      </w:r>
    </w:p>
    <w:p w:rsidR="00FD4344" w:rsidRDefault="00FD4344" w:rsidP="00FD4344">
      <w:pPr>
        <w:pStyle w:val="a0"/>
      </w:pPr>
      <w:r>
        <w:rPr>
          <w:rFonts w:hint="eastAsia"/>
        </w:rPr>
        <w:t>2.imei</w:t>
      </w:r>
      <w:r>
        <w:rPr>
          <w:rFonts w:hint="eastAsia"/>
        </w:rPr>
        <w:t>、</w:t>
      </w:r>
      <w:r>
        <w:rPr>
          <w:rFonts w:hint="eastAsia"/>
        </w:rPr>
        <w:t>imsi</w:t>
      </w:r>
      <w:r>
        <w:rPr>
          <w:rFonts w:hint="eastAsia"/>
        </w:rPr>
        <w:t>经过</w:t>
      </w:r>
      <w:r>
        <w:rPr>
          <w:rFonts w:hint="eastAsia"/>
        </w:rPr>
        <w:t>md5</w:t>
      </w:r>
      <w:r>
        <w:rPr>
          <w:rFonts w:hint="eastAsia"/>
        </w:rPr>
        <w:t>加密，</w:t>
      </w:r>
      <w:r>
        <w:rPr>
          <w:rFonts w:hint="eastAsia"/>
        </w:rPr>
        <w:t>idfa</w:t>
      </w:r>
      <w:r>
        <w:rPr>
          <w:rFonts w:hint="eastAsia"/>
        </w:rPr>
        <w:t>没有加密。</w:t>
      </w:r>
    </w:p>
    <w:p w:rsidR="00FD4344" w:rsidRDefault="00FD4344" w:rsidP="00FD4344">
      <w:pPr>
        <w:pStyle w:val="a0"/>
      </w:pPr>
      <w:r>
        <w:rPr>
          <w:rFonts w:hint="eastAsia"/>
        </w:rPr>
        <w:t>3.asset</w:t>
      </w:r>
      <w:r>
        <w:rPr>
          <w:rFonts w:hint="eastAsia"/>
        </w:rPr>
        <w:t>字段废弃，使用</w:t>
      </w:r>
      <w:r>
        <w:rPr>
          <w:rFonts w:hint="eastAsia"/>
        </w:rPr>
        <w:t>req_elements</w:t>
      </w:r>
      <w:r>
        <w:rPr>
          <w:rFonts w:hint="eastAsia"/>
        </w:rPr>
        <w:t>字段标注标准原生广告必须返回字段。</w:t>
      </w:r>
    </w:p>
    <w:p w:rsidR="00FD4344" w:rsidRDefault="00FD4344" w:rsidP="00FD4344">
      <w:pPr>
        <w:pStyle w:val="a0"/>
      </w:pPr>
      <w:r>
        <w:rPr>
          <w:rFonts w:hint="eastAsia"/>
        </w:rPr>
        <w:t>4.adslot_type</w:t>
      </w:r>
      <w:r>
        <w:rPr>
          <w:rFonts w:hint="eastAsia"/>
        </w:rPr>
        <w:t>字段</w:t>
      </w:r>
      <w:r>
        <w:rPr>
          <w:rFonts w:hint="eastAsia"/>
        </w:rPr>
        <w:t xml:space="preserve"> app</w:t>
      </w:r>
      <w:r>
        <w:rPr>
          <w:rFonts w:hint="eastAsia"/>
        </w:rPr>
        <w:t>必传，目前</w:t>
      </w:r>
      <w:r>
        <w:rPr>
          <w:rFonts w:hint="eastAsia"/>
        </w:rPr>
        <w:t>PC</w:t>
      </w:r>
      <w:r>
        <w:rPr>
          <w:rFonts w:hint="eastAsia"/>
        </w:rPr>
        <w:t>、</w:t>
      </w:r>
      <w:r>
        <w:rPr>
          <w:rFonts w:hint="eastAsia"/>
        </w:rPr>
        <w:t>wap</w:t>
      </w:r>
      <w:r>
        <w:rPr>
          <w:rFonts w:hint="eastAsia"/>
        </w:rPr>
        <w:t>没有传。</w:t>
      </w:r>
    </w:p>
    <w:p w:rsidR="00FD4344" w:rsidRDefault="00FD4344" w:rsidP="00FD4344">
      <w:pPr>
        <w:pStyle w:val="a0"/>
      </w:pPr>
      <w:r>
        <w:rPr>
          <w:rFonts w:hint="eastAsia"/>
        </w:rPr>
        <w:t>5.creative_type</w:t>
      </w:r>
      <w:r>
        <w:rPr>
          <w:rFonts w:hint="eastAsia"/>
        </w:rPr>
        <w:t>必传</w:t>
      </w:r>
      <w:r>
        <w:rPr>
          <w:rFonts w:hint="eastAsia"/>
        </w:rPr>
        <w:t xml:space="preserve"> </w:t>
      </w:r>
      <w:r>
        <w:rPr>
          <w:rFonts w:hint="eastAsia"/>
        </w:rPr>
        <w:t>返回的创意类型必须是发过去的</w:t>
      </w:r>
      <w:r>
        <w:rPr>
          <w:rFonts w:hint="eastAsia"/>
        </w:rPr>
        <w:t>creative_type</w:t>
      </w:r>
      <w:r>
        <w:rPr>
          <w:rFonts w:hint="eastAsia"/>
        </w:rPr>
        <w:t>中的一种。</w:t>
      </w:r>
    </w:p>
    <w:p w:rsidR="00FD4344" w:rsidRDefault="00FD4344" w:rsidP="00FD4344">
      <w:pPr>
        <w:pStyle w:val="a0"/>
      </w:pPr>
      <w:r>
        <w:rPr>
          <w:rFonts w:hint="eastAsia"/>
        </w:rPr>
        <w:t>6.width</w:t>
      </w:r>
      <w:r>
        <w:rPr>
          <w:rFonts w:hint="eastAsia"/>
        </w:rPr>
        <w:t>、</w:t>
      </w:r>
      <w:r>
        <w:rPr>
          <w:rFonts w:hint="eastAsia"/>
        </w:rPr>
        <w:t>height</w:t>
      </w:r>
      <w:r>
        <w:rPr>
          <w:rFonts w:hint="eastAsia"/>
        </w:rPr>
        <w:t>在一般情况下是广告位的宽和高。但在标准原生广告的情况下，则为标准原生广告中素材的宽和高。</w:t>
      </w:r>
    </w:p>
    <w:p w:rsidR="00FD4344" w:rsidRDefault="00FD4344" w:rsidP="00FD4344">
      <w:pPr>
        <w:pStyle w:val="a0"/>
      </w:pPr>
      <w:r>
        <w:rPr>
          <w:rFonts w:hint="eastAsia"/>
        </w:rPr>
        <w:t>7.real_width</w:t>
      </w:r>
      <w:r>
        <w:rPr>
          <w:rFonts w:hint="eastAsia"/>
        </w:rPr>
        <w:t>、</w:t>
      </w:r>
      <w:r>
        <w:rPr>
          <w:rFonts w:hint="eastAsia"/>
        </w:rPr>
        <w:t xml:space="preserve">real_height </w:t>
      </w:r>
      <w:r>
        <w:rPr>
          <w:rFonts w:hint="eastAsia"/>
        </w:rPr>
        <w:t>：实际宽、实际高。由于</w:t>
      </w:r>
      <w:r>
        <w:rPr>
          <w:rFonts w:hint="eastAsia"/>
        </w:rPr>
        <w:t>html</w:t>
      </w:r>
      <w:r>
        <w:rPr>
          <w:rFonts w:hint="eastAsia"/>
        </w:rPr>
        <w:t>代码段类型广告存在自适应问题，标准广告位的宽高尺寸在媒体处并不适用，媒体处实际展现的广告位大小为实际宽、实际高，</w:t>
      </w:r>
      <w:r>
        <w:rPr>
          <w:rFonts w:hint="eastAsia"/>
        </w:rPr>
        <w:t>dsp</w:t>
      </w:r>
      <w:r>
        <w:rPr>
          <w:rFonts w:hint="eastAsia"/>
        </w:rPr>
        <w:t>可以将代码段广告素材宽高调整为这个实际宽高。</w:t>
      </w:r>
    </w:p>
    <w:p w:rsidR="00FD4344" w:rsidRDefault="00FD4344" w:rsidP="00FD4344">
      <w:pPr>
        <w:pStyle w:val="a0"/>
      </w:pPr>
      <w:r>
        <w:rPr>
          <w:rFonts w:hint="eastAsia"/>
        </w:rPr>
        <w:t>8.interaction_type</w:t>
      </w:r>
      <w:r>
        <w:rPr>
          <w:rFonts w:hint="eastAsia"/>
        </w:rPr>
        <w:t>：交互类型，发过去的和传回来的一致即可。</w:t>
      </w:r>
    </w:p>
    <w:p w:rsidR="00FD4344" w:rsidRDefault="00FD4344" w:rsidP="00FD4344">
      <w:pPr>
        <w:pStyle w:val="a0"/>
      </w:pPr>
      <w:r>
        <w:rPr>
          <w:rFonts w:hint="eastAsia"/>
        </w:rPr>
        <w:t>9.duration</w:t>
      </w:r>
      <w:r>
        <w:rPr>
          <w:rFonts w:hint="eastAsia"/>
        </w:rPr>
        <w:t>单位为</w:t>
      </w:r>
      <w:r>
        <w:rPr>
          <w:rFonts w:hint="eastAsia"/>
        </w:rPr>
        <w:t>s</w:t>
      </w:r>
      <w:r>
        <w:rPr>
          <w:rFonts w:hint="eastAsia"/>
        </w:rPr>
        <w:t>（秒）。</w:t>
      </w:r>
    </w:p>
    <w:p w:rsidR="00FD4344" w:rsidRDefault="00FD4344" w:rsidP="00FD4344">
      <w:pPr>
        <w:pStyle w:val="a0"/>
      </w:pPr>
      <w:r>
        <w:rPr>
          <w:rFonts w:hint="eastAsia"/>
        </w:rPr>
        <w:t>10.</w:t>
      </w:r>
      <w:r>
        <w:rPr>
          <w:rFonts w:hint="eastAsia"/>
        </w:rPr>
        <w:t>目前广告位底价没有发送，后续底价会发送。</w:t>
      </w:r>
    </w:p>
    <w:p w:rsidR="00FD4344" w:rsidRDefault="00FD4344" w:rsidP="00FD4344">
      <w:pPr>
        <w:pStyle w:val="a0"/>
      </w:pPr>
      <w:r>
        <w:rPr>
          <w:rFonts w:hint="eastAsia"/>
        </w:rPr>
        <w:t>11.device_id</w:t>
      </w:r>
      <w:r>
        <w:rPr>
          <w:rFonts w:hint="eastAsia"/>
        </w:rPr>
        <w:t>字段：</w:t>
      </w:r>
      <w:r>
        <w:rPr>
          <w:rFonts w:hint="eastAsia"/>
        </w:rPr>
        <w:t>ios</w:t>
      </w:r>
      <w:r>
        <w:rPr>
          <w:rFonts w:hint="eastAsia"/>
        </w:rPr>
        <w:t>是</w:t>
      </w:r>
      <w:r>
        <w:rPr>
          <w:rFonts w:hint="eastAsia"/>
        </w:rPr>
        <w:t xml:space="preserve"> MD5(OpenUDID)</w:t>
      </w:r>
      <w:r>
        <w:rPr>
          <w:rFonts w:hint="eastAsia"/>
        </w:rPr>
        <w:t>，</w:t>
      </w:r>
      <w:r>
        <w:rPr>
          <w:rFonts w:hint="eastAsia"/>
        </w:rPr>
        <w:t xml:space="preserve">android </w:t>
      </w:r>
      <w:r>
        <w:rPr>
          <w:rFonts w:hint="eastAsia"/>
        </w:rPr>
        <w:t>是</w:t>
      </w:r>
      <w:r>
        <w:rPr>
          <w:rFonts w:hint="eastAsia"/>
        </w:rPr>
        <w:t xml:space="preserve"> cuid</w:t>
      </w:r>
      <w:r>
        <w:rPr>
          <w:rFonts w:hint="eastAsia"/>
        </w:rPr>
        <w:t>（包含</w:t>
      </w:r>
      <w:r>
        <w:rPr>
          <w:rFonts w:hint="eastAsia"/>
        </w:rPr>
        <w:t>md5</w:t>
      </w:r>
      <w:r>
        <w:rPr>
          <w:rFonts w:hint="eastAsia"/>
        </w:rPr>
        <w:t>的</w:t>
      </w:r>
      <w:r>
        <w:rPr>
          <w:rFonts w:hint="eastAsia"/>
        </w:rPr>
        <w:t>imei</w:t>
      </w:r>
      <w:r>
        <w:rPr>
          <w:rFonts w:hint="eastAsia"/>
        </w:rPr>
        <w:t>和</w:t>
      </w:r>
      <w:r>
        <w:rPr>
          <w:rFonts w:hint="eastAsia"/>
        </w:rPr>
        <w:t>bdid</w:t>
      </w:r>
      <w:r>
        <w:rPr>
          <w:rFonts w:hint="eastAsia"/>
        </w:rPr>
        <w:t>）</w:t>
      </w:r>
    </w:p>
    <w:p w:rsidR="00FD4344" w:rsidRPr="007969EB" w:rsidRDefault="00FD4344" w:rsidP="00FD4344">
      <w:pPr>
        <w:pStyle w:val="2"/>
      </w:pPr>
      <w:bookmarkStart w:id="44" w:name="_Toc433041925"/>
      <w:r>
        <w:t>DSP</w:t>
      </w:r>
      <w:r>
        <w:rPr>
          <w:rFonts w:hint="eastAsia"/>
        </w:rPr>
        <w:t>接入流程</w:t>
      </w:r>
      <w:bookmarkEnd w:id="44"/>
    </w:p>
    <w:p w:rsidR="00FD4344" w:rsidRDefault="00FD4344" w:rsidP="00FD4344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，线下接口联调阶段（</w:t>
      </w:r>
      <w:r>
        <w:rPr>
          <w:rFonts w:hint="eastAsia"/>
        </w:rPr>
        <w:t>2</w:t>
      </w:r>
      <w:r>
        <w:rPr>
          <w:rFonts w:hint="eastAsia"/>
        </w:rPr>
        <w:t>个接口</w:t>
      </w:r>
      <w:r>
        <w:rPr>
          <w:rFonts w:hint="eastAsia"/>
        </w:rPr>
        <w:t>rtb</w:t>
      </w:r>
      <w:r>
        <w:rPr>
          <w:rFonts w:hint="eastAsia"/>
        </w:rPr>
        <w:t>、</w:t>
      </w:r>
      <w:r>
        <w:rPr>
          <w:rFonts w:hint="eastAsia"/>
        </w:rPr>
        <w:t>win notice</w:t>
      </w:r>
      <w:r>
        <w:rPr>
          <w:rFonts w:hint="eastAsia"/>
        </w:rPr>
        <w:t>，</w:t>
      </w:r>
      <w:r>
        <w:rPr>
          <w:rFonts w:hint="eastAsia"/>
        </w:rPr>
        <w:t>1~3</w:t>
      </w:r>
      <w:r>
        <w:rPr>
          <w:rFonts w:hint="eastAsia"/>
        </w:rPr>
        <w:t>个端</w:t>
      </w:r>
      <w:r>
        <w:rPr>
          <w:rFonts w:hint="eastAsia"/>
        </w:rPr>
        <w:t>pc</w:t>
      </w:r>
      <w:r>
        <w:rPr>
          <w:rFonts w:hint="eastAsia"/>
        </w:rPr>
        <w:t>、</w:t>
      </w:r>
      <w:r>
        <w:rPr>
          <w:rFonts w:hint="eastAsia"/>
        </w:rPr>
        <w:t>wap</w:t>
      </w:r>
      <w:r>
        <w:rPr>
          <w:rFonts w:hint="eastAsia"/>
        </w:rPr>
        <w:t>、</w:t>
      </w:r>
      <w:r>
        <w:rPr>
          <w:rFonts w:hint="eastAsia"/>
        </w:rPr>
        <w:t>app</w:t>
      </w:r>
      <w:r>
        <w:rPr>
          <w:rFonts w:hint="eastAsia"/>
        </w:rPr>
        <w:t>）。</w:t>
      </w:r>
    </w:p>
    <w:p w:rsidR="00FD4344" w:rsidRDefault="00FD4344" w:rsidP="00FD4344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线上接口联调（联通性确认、并发压力确认、</w:t>
      </w:r>
      <w:r>
        <w:rPr>
          <w:rFonts w:hint="eastAsia"/>
        </w:rPr>
        <w:t>cookie mapping</w:t>
      </w:r>
      <w:r>
        <w:rPr>
          <w:rFonts w:hint="eastAsia"/>
        </w:rPr>
        <w:t>接口、线下已调部分简单回归）。</w:t>
      </w:r>
    </w:p>
    <w:p w:rsidR="00FD4344" w:rsidRDefault="00FD4344" w:rsidP="00FD4344">
      <w:pPr>
        <w:pStyle w:val="a0"/>
        <w:ind w:firstLineChars="0"/>
      </w:pPr>
      <w:r>
        <w:rPr>
          <w:rFonts w:hint="eastAsia"/>
        </w:rPr>
        <w:t>3</w:t>
      </w:r>
      <w:r>
        <w:rPr>
          <w:rFonts w:hint="eastAsia"/>
        </w:rPr>
        <w:t>，线上小流量测试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后续观察。</w:t>
      </w:r>
    </w:p>
    <w:p w:rsidR="00FD4344" w:rsidRDefault="00FD4344" w:rsidP="00FD4344">
      <w:pPr>
        <w:pStyle w:val="a0"/>
        <w:ind w:firstLineChars="0"/>
      </w:pPr>
    </w:p>
    <w:p w:rsidR="00FD4344" w:rsidRDefault="00FD4344" w:rsidP="00FD4344">
      <w:pPr>
        <w:pStyle w:val="a0"/>
        <w:ind w:firstLineChars="0"/>
      </w:pPr>
      <w:r>
        <w:rPr>
          <w:rFonts w:hint="eastAsia"/>
        </w:rPr>
        <w:t>接入前，</w:t>
      </w:r>
      <w:r>
        <w:rPr>
          <w:rFonts w:hint="eastAsia"/>
        </w:rPr>
        <w:t>DSP</w:t>
      </w:r>
      <w:r>
        <w:rPr>
          <w:rFonts w:hint="eastAsia"/>
        </w:rPr>
        <w:t>需要准备</w:t>
      </w:r>
      <w:r>
        <w:rPr>
          <w:rFonts w:hint="eastAsia"/>
        </w:rPr>
        <w:t xml:space="preserve"> </w:t>
      </w:r>
    </w:p>
    <w:p w:rsidR="00FD4344" w:rsidRDefault="00FD4344" w:rsidP="00FD4344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，竞标通知地址，</w:t>
      </w:r>
      <w:r>
        <w:rPr>
          <w:rFonts w:hint="eastAsia"/>
        </w:rPr>
        <w:t>rtb url</w:t>
      </w:r>
    </w:p>
    <w:p w:rsidR="00FD4344" w:rsidRDefault="00FD4344" w:rsidP="00FD4344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win notice</w:t>
      </w:r>
      <w:r>
        <w:rPr>
          <w:rFonts w:hint="eastAsia"/>
        </w:rPr>
        <w:t>地址（如返回协议有值则以返回协议为准，否则以</w:t>
      </w:r>
      <w:r>
        <w:rPr>
          <w:rFonts w:hint="eastAsia"/>
        </w:rPr>
        <w:t>dsp</w:t>
      </w:r>
      <w:r>
        <w:rPr>
          <w:rFonts w:hint="eastAsia"/>
        </w:rPr>
        <w:t>接入即此处提供的默认的为准）</w:t>
      </w:r>
    </w:p>
    <w:p w:rsidR="00FD4344" w:rsidRDefault="00FD4344" w:rsidP="00FD4344">
      <w:pPr>
        <w:pStyle w:val="a0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cookie mapping</w:t>
      </w:r>
      <w:r>
        <w:rPr>
          <w:rFonts w:hint="eastAsia"/>
        </w:rPr>
        <w:t>地址。（如果只接入</w:t>
      </w:r>
      <w:r>
        <w:rPr>
          <w:rFonts w:hint="eastAsia"/>
        </w:rPr>
        <w:t>app</w:t>
      </w:r>
      <w:r>
        <w:rPr>
          <w:rFonts w:hint="eastAsia"/>
        </w:rPr>
        <w:t>不需要该地址）</w:t>
      </w:r>
    </w:p>
    <w:p w:rsidR="00FD4344" w:rsidRDefault="00FD4344" w:rsidP="00FD4344">
      <w:pPr>
        <w:pStyle w:val="a0"/>
        <w:ind w:firstLineChars="0"/>
      </w:pPr>
      <w:r>
        <w:rPr>
          <w:rFonts w:hint="eastAsia"/>
        </w:rPr>
        <w:t>4</w:t>
      </w:r>
      <w:r>
        <w:rPr>
          <w:rFonts w:hint="eastAsia"/>
        </w:rPr>
        <w:t>，采购类型，如</w:t>
      </w:r>
      <w:r>
        <w:rPr>
          <w:rFonts w:hint="eastAsia"/>
        </w:rPr>
        <w:t>pc</w:t>
      </w:r>
      <w:r>
        <w:rPr>
          <w:rFonts w:hint="eastAsia"/>
        </w:rPr>
        <w:t>、</w:t>
      </w:r>
      <w:r>
        <w:rPr>
          <w:rFonts w:hint="eastAsia"/>
        </w:rPr>
        <w:t>wap</w:t>
      </w:r>
      <w:r>
        <w:rPr>
          <w:rFonts w:hint="eastAsia"/>
        </w:rPr>
        <w:t>、</w:t>
      </w:r>
      <w:r>
        <w:rPr>
          <w:rFonts w:hint="eastAsia"/>
        </w:rPr>
        <w:t>app</w:t>
      </w:r>
    </w:p>
    <w:p w:rsidR="00FD4344" w:rsidRPr="00E26AAE" w:rsidRDefault="00FD4344" w:rsidP="00FD4344">
      <w:pPr>
        <w:pStyle w:val="a0"/>
        <w:ind w:firstLineChars="0"/>
      </w:pPr>
      <w:r>
        <w:lastRenderedPageBreak/>
        <w:t>5.</w:t>
      </w:r>
      <w:r>
        <w:t>物料</w:t>
      </w:r>
      <w:r w:rsidR="004B7C16">
        <w:rPr>
          <w:rFonts w:hint="eastAsia"/>
        </w:rPr>
        <w:t>素材</w:t>
      </w:r>
      <w:r>
        <w:rPr>
          <w:rFonts w:hint="eastAsia"/>
        </w:rPr>
        <w:t>，如图片、</w:t>
      </w:r>
      <w:r>
        <w:t>flash</w:t>
      </w:r>
      <w:r>
        <w:t>、</w:t>
      </w:r>
      <w:r>
        <w:t>html</w:t>
      </w:r>
    </w:p>
    <w:sectPr w:rsidR="00FD4344" w:rsidRPr="00E26AAE">
      <w:headerReference w:type="even" r:id="rId40"/>
      <w:footerReference w:type="default" r:id="rId41"/>
      <w:pgSz w:w="11906" w:h="16838"/>
      <w:pgMar w:top="1418" w:right="1418" w:bottom="1418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A5D" w:rsidRDefault="003C0A5D">
      <w:r>
        <w:separator/>
      </w:r>
    </w:p>
  </w:endnote>
  <w:endnote w:type="continuationSeparator" w:id="0">
    <w:p w:rsidR="003C0A5D" w:rsidRDefault="003C0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pPr>
      <w:pStyle w:val="af2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pPr>
      <w:pStyle w:val="af2"/>
      <w:pBdr>
        <w:top w:val="single" w:sz="4" w:space="0" w:color="auto"/>
      </w:pBdr>
      <w:spacing w:after="120"/>
    </w:pPr>
    <w:r>
      <w:rPr>
        <w:rFonts w:hint="eastAsia"/>
      </w:rPr>
      <w:t>百度在线网络技术（北京）有限公司</w:t>
    </w:r>
    <w:r>
      <w:rPr>
        <w:rFonts w:hint="eastAsia"/>
      </w:rPr>
      <w:t xml:space="preserve">                                          </w:t>
    </w: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CF662D">
      <w:rPr>
        <w:noProof/>
      </w:rPr>
      <w:t>1</w:t>
    </w:r>
    <w:r>
      <w:rPr>
        <w:noProof/>
      </w:rPr>
      <w:fldChar w:fldCharType="end"/>
    </w:r>
    <w:r>
      <w:t xml:space="preserve"> -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pPr>
      <w:pStyle w:val="af2"/>
      <w:spacing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pPr>
      <w:spacing w:after="25"/>
      <w:jc w:val="right"/>
    </w:pPr>
    <w:r>
      <w:rPr>
        <w:rFonts w:ascii="微软雅黑" w:eastAsia="微软雅黑" w:hAnsi="微软雅黑" w:cs="微软雅黑"/>
      </w:rPr>
      <w:fldChar w:fldCharType="begin"/>
    </w:r>
    <w:r>
      <w:instrText xml:space="preserve"> PAGE   \* MERGEFORMAT </w:instrText>
    </w:r>
    <w:r>
      <w:rPr>
        <w:rFonts w:ascii="微软雅黑" w:eastAsia="微软雅黑" w:hAnsi="微软雅黑" w:cs="微软雅黑"/>
      </w:rPr>
      <w:fldChar w:fldCharType="separate"/>
    </w:r>
    <w:r w:rsidRPr="005E3AD2">
      <w:rPr>
        <w:rFonts w:ascii="Calibri" w:eastAsia="Calibri" w:hAnsi="Calibri" w:cs="Calibri"/>
        <w:noProof/>
        <w:sz w:val="18"/>
      </w:rPr>
      <w:t>12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</w:t>
    </w:r>
  </w:p>
  <w:p w:rsidR="009A3E8F" w:rsidRDefault="009A3E8F">
    <w:r>
      <w:rPr>
        <w:rFonts w:ascii="Calibri" w:eastAsia="Calibri" w:hAnsi="Calibri" w:cs="Calibri"/>
        <w:sz w:val="18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pPr>
      <w:spacing w:after="25"/>
      <w:jc w:val="right"/>
    </w:pPr>
    <w:r>
      <w:rPr>
        <w:rFonts w:ascii="微软雅黑" w:eastAsia="微软雅黑" w:hAnsi="微软雅黑" w:cs="微软雅黑"/>
      </w:rPr>
      <w:fldChar w:fldCharType="begin"/>
    </w:r>
    <w:r>
      <w:instrText xml:space="preserve"> PAGE   \* MERGEFORMAT </w:instrText>
    </w:r>
    <w:r>
      <w:rPr>
        <w:rFonts w:ascii="微软雅黑" w:eastAsia="微软雅黑" w:hAnsi="微软雅黑" w:cs="微软雅黑"/>
      </w:rPr>
      <w:fldChar w:fldCharType="separate"/>
    </w:r>
    <w:r w:rsidR="00CF662D" w:rsidRPr="00CF662D">
      <w:rPr>
        <w:rFonts w:ascii="Calibri" w:eastAsia="Calibri" w:hAnsi="Calibri" w:cs="Calibri"/>
        <w:noProof/>
        <w:sz w:val="18"/>
      </w:rPr>
      <w:t>11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</w:t>
    </w:r>
  </w:p>
  <w:p w:rsidR="009A3E8F" w:rsidRDefault="009A3E8F">
    <w:r>
      <w:rPr>
        <w:rFonts w:ascii="Calibri" w:eastAsia="Calibri" w:hAnsi="Calibri" w:cs="Calibri"/>
        <w:sz w:val="18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pPr>
      <w:spacing w:after="25"/>
      <w:jc w:val="right"/>
    </w:pPr>
    <w:r>
      <w:rPr>
        <w:rFonts w:ascii="微软雅黑" w:eastAsia="微软雅黑" w:hAnsi="微软雅黑" w:cs="微软雅黑"/>
      </w:rPr>
      <w:fldChar w:fldCharType="begin"/>
    </w:r>
    <w:r>
      <w:instrText xml:space="preserve"> PAGE   \* MERGEFORMAT </w:instrText>
    </w:r>
    <w:r>
      <w:rPr>
        <w:rFonts w:ascii="微软雅黑" w:eastAsia="微软雅黑" w:hAnsi="微软雅黑" w:cs="微软雅黑"/>
      </w:rPr>
      <w:fldChar w:fldCharType="separate"/>
    </w:r>
    <w:r w:rsidR="00CF662D" w:rsidRPr="00CF662D">
      <w:rPr>
        <w:rFonts w:ascii="Calibri" w:eastAsia="Calibri" w:hAnsi="Calibri" w:cs="Calibri"/>
        <w:noProof/>
        <w:sz w:val="18"/>
      </w:rPr>
      <w:t>2</w:t>
    </w:r>
    <w:r>
      <w:rPr>
        <w:rFonts w:ascii="Calibri" w:eastAsia="Calibri" w:hAnsi="Calibri" w:cs="Calibri"/>
        <w:sz w:val="18"/>
      </w:rPr>
      <w:fldChar w:fldCharType="end"/>
    </w:r>
    <w:r>
      <w:rPr>
        <w:rFonts w:ascii="Calibri" w:eastAsia="Calibri" w:hAnsi="Calibri" w:cs="Calibri"/>
        <w:sz w:val="18"/>
      </w:rPr>
      <w:t xml:space="preserve"> </w:t>
    </w:r>
  </w:p>
  <w:p w:rsidR="009A3E8F" w:rsidRDefault="009A3E8F">
    <w:r>
      <w:rPr>
        <w:rFonts w:ascii="Calibri" w:eastAsia="Calibri" w:hAnsi="Calibri" w:cs="Calibri"/>
        <w:sz w:val="18"/>
      </w:rPr>
      <w:t xml:space="preserve">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pPr>
      <w:pStyle w:val="af2"/>
      <w:tabs>
        <w:tab w:val="clear" w:pos="4153"/>
        <w:tab w:val="clear" w:pos="8306"/>
        <w:tab w:val="left" w:pos="7405"/>
      </w:tabs>
      <w:ind w:right="198"/>
      <w:jc w:val="both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-84455</wp:posOffset>
              </wp:positionV>
              <wp:extent cx="6057900" cy="635"/>
              <wp:effectExtent l="9525" t="10795" r="9525" b="762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061359" id="Line 1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.65pt" to="477pt,-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"/>
          </w:pict>
        </mc:Fallback>
      </mc:AlternateContent>
    </w:r>
    <w:r>
      <w:rPr>
        <w:rFonts w:hint="eastAsia"/>
      </w:rPr>
      <w:t>百度在线网络技术（北京）有限公司</w:t>
    </w:r>
    <w:r>
      <w:rPr>
        <w:rFonts w:hint="eastAsia"/>
      </w:rPr>
      <w:t xml:space="preserve">  </w:t>
    </w:r>
    <w:r>
      <w:tab/>
    </w:r>
    <w:r>
      <w:rPr>
        <w:rFonts w:hint="eastAsia"/>
        <w:kern w:val="0"/>
      </w:rPr>
      <w:t>第</w:t>
    </w:r>
    <w:r>
      <w:rPr>
        <w:rFonts w:hint="eastAsia"/>
        <w:kern w:val="0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CF662D">
      <w:rPr>
        <w:noProof/>
        <w:kern w:val="0"/>
      </w:rPr>
      <w:t>16</w:t>
    </w:r>
    <w:r>
      <w:rPr>
        <w:kern w:val="0"/>
      </w:rPr>
      <w:fldChar w:fldCharType="end"/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页</w:t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共</w:t>
    </w:r>
    <w:r>
      <w:rPr>
        <w:rFonts w:hint="eastAsia"/>
        <w:kern w:val="0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SECTIONPAGES  </w:instrText>
    </w:r>
    <w:r>
      <w:rPr>
        <w:kern w:val="0"/>
      </w:rPr>
      <w:fldChar w:fldCharType="separate"/>
    </w:r>
    <w:r w:rsidR="00CF662D">
      <w:rPr>
        <w:noProof/>
        <w:kern w:val="0"/>
      </w:rPr>
      <w:t>23</w:t>
    </w:r>
    <w:r>
      <w:rPr>
        <w:kern w:val="0"/>
      </w:rPr>
      <w:fldChar w:fldCharType="end"/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A5D" w:rsidRDefault="003C0A5D">
      <w:r>
        <w:separator/>
      </w:r>
    </w:p>
  </w:footnote>
  <w:footnote w:type="continuationSeparator" w:id="0">
    <w:p w:rsidR="003C0A5D" w:rsidRDefault="003C0A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r>
      <w:rPr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sz w:val="18"/>
      </w:rPr>
      <w:fldChar w:fldCharType="separate"/>
    </w:r>
    <w:r>
      <w:rPr>
        <w:rStyle w:val="a8"/>
        <w:sz w:val="18"/>
      </w:rPr>
      <w:t>6</w:t>
    </w:r>
    <w:r>
      <w:rPr>
        <w:sz w:val="18"/>
      </w:rPr>
      <w:fldChar w:fldCharType="end"/>
    </w:r>
    <w:r>
      <w:rPr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sz w:val="18"/>
      </w:rPr>
      <w:fldChar w:fldCharType="separate"/>
    </w:r>
    <w:r>
      <w:rPr>
        <w:rStyle w:val="a8"/>
        <w:noProof/>
        <w:sz w:val="18"/>
      </w:rPr>
      <w:t>16</w:t>
    </w:r>
    <w:r>
      <w:rPr>
        <w:sz w:val="18"/>
      </w:rPr>
      <w:fldChar w:fldCharType="end"/>
    </w:r>
  </w:p>
  <w:p w:rsidR="009A3E8F" w:rsidRDefault="009A3E8F"/>
  <w:p w:rsidR="009A3E8F" w:rsidRDefault="009A3E8F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pPr>
      <w:pStyle w:val="ae"/>
      <w:tabs>
        <w:tab w:val="clear" w:pos="4153"/>
        <w:tab w:val="clear" w:pos="8306"/>
        <w:tab w:val="left" w:pos="6390"/>
      </w:tabs>
      <w:jc w:val="both"/>
    </w:pPr>
    <w:r>
      <w:rPr>
        <w:rFonts w:hint="eastAsia"/>
      </w:rPr>
      <w:t>文档名称：</w:t>
    </w:r>
    <w:r w:rsidRPr="00324EE6">
      <w:rPr>
        <w:rFonts w:hint="eastAsia"/>
      </w:rPr>
      <w:t>百度百川商业资源管理系统接入指南</w:t>
    </w:r>
    <w:r>
      <w:rPr>
        <w:rFonts w:hint="eastAsia"/>
      </w:rPr>
      <w:t>V</w:t>
    </w:r>
    <w:r>
      <w:t>1.31</w:t>
    </w:r>
    <w:r>
      <w:rPr>
        <w:kern w:val="0"/>
      </w:rPr>
      <w:tab/>
    </w:r>
    <w:r>
      <w:rPr>
        <w:rFonts w:hint="eastAsia"/>
        <w:noProof/>
      </w:rPr>
      <w:drawing>
        <wp:inline distT="0" distB="0" distL="0" distR="0" wp14:anchorId="32B5AE17" wp14:editId="7EE46CFC">
          <wp:extent cx="1134110" cy="308610"/>
          <wp:effectExtent l="19050" t="0" r="8890" b="0"/>
          <wp:docPr id="21" name="图片 21" descr="夹子logo 副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夹子logo 副本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110" cy="3086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pPr>
      <w:pStyle w:val="ae"/>
      <w:spacing w:after="12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>
    <w:pPr>
      <w:spacing w:after="44"/>
      <w:jc w:val="center"/>
    </w:pPr>
    <w:r>
      <w:rPr>
        <w:sz w:val="18"/>
      </w:rPr>
      <w:t>百度流量交易服务接入规范</w:t>
    </w:r>
    <w:r>
      <w:rPr>
        <w:sz w:val="18"/>
      </w:rPr>
      <w:t xml:space="preserve">                                                                        </w:t>
    </w:r>
    <w:r>
      <w:rPr>
        <w:sz w:val="18"/>
      </w:rPr>
      <w:t>保密</w:t>
    </w:r>
    <w:r>
      <w:rPr>
        <w:sz w:val="18"/>
      </w:rPr>
      <w:t xml:space="preserve"> </w:t>
    </w:r>
  </w:p>
  <w:p w:rsidR="009A3E8F" w:rsidRDefault="009A3E8F">
    <w:pPr>
      <w:spacing w:line="276" w:lineRule="auto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1C360E70" wp14:editId="60D4A126">
              <wp:simplePos x="0" y="0"/>
              <wp:positionH relativeFrom="page">
                <wp:posOffset>667385</wp:posOffset>
              </wp:positionH>
              <wp:positionV relativeFrom="page">
                <wp:posOffset>749935</wp:posOffset>
              </wp:positionV>
              <wp:extent cx="6280150" cy="170815"/>
              <wp:effectExtent l="635" t="0" r="5715" b="3175"/>
              <wp:wrapSquare wrapText="bothSides"/>
              <wp:docPr id="13" name="Group 349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80150" cy="170815"/>
                        <a:chOff x="0" y="0"/>
                        <a:chExt cx="62804" cy="1706"/>
                      </a:xfrm>
                    </wpg:grpSpPr>
                    <wps:wsp>
                      <wps:cNvPr id="14" name="Shape 37404"/>
                      <wps:cNvSpPr>
                        <a:spLocks/>
                      </wps:cNvSpPr>
                      <wps:spPr bwMode="auto">
                        <a:xfrm>
                          <a:off x="0" y="0"/>
                          <a:ext cx="62270" cy="91"/>
                        </a:xfrm>
                        <a:custGeom>
                          <a:avLst/>
                          <a:gdLst>
                            <a:gd name="T0" fmla="*/ 0 w 6227064"/>
                            <a:gd name="T1" fmla="*/ 0 h 9144"/>
                            <a:gd name="T2" fmla="*/ 6227064 w 6227064"/>
                            <a:gd name="T3" fmla="*/ 0 h 9144"/>
                            <a:gd name="T4" fmla="*/ 6227064 w 6227064"/>
                            <a:gd name="T5" fmla="*/ 9144 h 9144"/>
                            <a:gd name="T6" fmla="*/ 0 w 6227064"/>
                            <a:gd name="T7" fmla="*/ 9144 h 9144"/>
                            <a:gd name="T8" fmla="*/ 0 w 6227064"/>
                            <a:gd name="T9" fmla="*/ 0 h 9144"/>
                            <a:gd name="T10" fmla="*/ 0 w 6227064"/>
                            <a:gd name="T11" fmla="*/ 0 h 9144"/>
                            <a:gd name="T12" fmla="*/ 6227064 w 62270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227064" h="9144">
                              <a:moveTo>
                                <a:pt x="0" y="0"/>
                              </a:moveTo>
                              <a:lnTo>
                                <a:pt x="6227064" y="0"/>
                              </a:lnTo>
                              <a:lnTo>
                                <a:pt x="62270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Shape 37405"/>
                      <wps:cNvSpPr>
                        <a:spLocks/>
                      </wps:cNvSpPr>
                      <wps:spPr bwMode="auto">
                        <a:xfrm>
                          <a:off x="2868" y="1645"/>
                          <a:ext cx="91" cy="92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Shape 37406"/>
                      <wps:cNvSpPr>
                        <a:spLocks/>
                      </wps:cNvSpPr>
                      <wps:spPr bwMode="auto">
                        <a:xfrm>
                          <a:off x="2868" y="1645"/>
                          <a:ext cx="91" cy="92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Shape 37407"/>
                      <wps:cNvSpPr>
                        <a:spLocks/>
                      </wps:cNvSpPr>
                      <wps:spPr bwMode="auto">
                        <a:xfrm>
                          <a:off x="2929" y="1645"/>
                          <a:ext cx="59814" cy="92"/>
                        </a:xfrm>
                        <a:custGeom>
                          <a:avLst/>
                          <a:gdLst>
                            <a:gd name="T0" fmla="*/ 0 w 5981446"/>
                            <a:gd name="T1" fmla="*/ 0 h 9144"/>
                            <a:gd name="T2" fmla="*/ 5981446 w 5981446"/>
                            <a:gd name="T3" fmla="*/ 0 h 9144"/>
                            <a:gd name="T4" fmla="*/ 5981446 w 5981446"/>
                            <a:gd name="T5" fmla="*/ 9144 h 9144"/>
                            <a:gd name="T6" fmla="*/ 0 w 5981446"/>
                            <a:gd name="T7" fmla="*/ 9144 h 9144"/>
                            <a:gd name="T8" fmla="*/ 0 w 5981446"/>
                            <a:gd name="T9" fmla="*/ 0 h 9144"/>
                            <a:gd name="T10" fmla="*/ 0 w 5981446"/>
                            <a:gd name="T11" fmla="*/ 0 h 9144"/>
                            <a:gd name="T12" fmla="*/ 5981446 w 598144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446" h="9144">
                              <a:moveTo>
                                <a:pt x="0" y="0"/>
                              </a:moveTo>
                              <a:lnTo>
                                <a:pt x="5981446" y="0"/>
                              </a:lnTo>
                              <a:lnTo>
                                <a:pt x="59814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Shape 37408"/>
                      <wps:cNvSpPr>
                        <a:spLocks/>
                      </wps:cNvSpPr>
                      <wps:spPr bwMode="auto">
                        <a:xfrm>
                          <a:off x="62743" y="1645"/>
                          <a:ext cx="91" cy="92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Shape 37409"/>
                      <wps:cNvSpPr>
                        <a:spLocks/>
                      </wps:cNvSpPr>
                      <wps:spPr bwMode="auto">
                        <a:xfrm>
                          <a:off x="62743" y="1645"/>
                          <a:ext cx="91" cy="92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CF4B77" id="Group 34901" o:spid="_x0000_s1026" style="position:absolute;left:0;text-align:left;margin-left:52.55pt;margin-top:59.05pt;width:494.5pt;height:13.45pt;z-index:251668992;mso-position-horizontal-relative:page;mso-position-vertical-relative:page" coordsize="62804,1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">
              <v:shape id="Shape 37404" o:spid="_x0000_s1027" style="position:absolute;width:62270;height:91;visibility:visible;mso-wrap-style:square;v-text-anchor:top" coordsize="62270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mnusAA&#10;AADbAAAADwAAAGRycy9kb3ducmV2LnhtbERPTWuDQBC9F/oflin01qwpoYjNKo0g9BSICYTeBneq&#10;tu6s7G7U/PtuoJDbPN7nbIvFDGIi53vLCtarBARxY3XPrYLTsXpJQfiArHGwTAqu5KHIHx+2mGk7&#10;84GmOrQihrDPUEEXwphJ6ZuODPqVHYkj922dwRCha6V2OMdwM8jXJHmTBnuODR2OVHbU/NYXo6C0&#10;u6/UTci+keF0/ukv17naK/X8tHy8gwi0hLv43/2p4/wN3H6JB8j8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mnusAAAADbAAAADwAAAAAAAAAAAAAAAACYAgAAZHJzL2Rvd25y&#10;ZXYueG1sUEsFBgAAAAAEAAQA9QAAAIUDAAAAAA==&#10;" path="m,l6227064,r,9144l,9144,,e" fillcolor="black" stroked="f" strokeweight="0">
                <v:stroke miterlimit="83231f" joinstyle="miter"/>
                <v:path arrowok="t" o:connecttype="custom" o:connectlocs="0,0;62270,0;62270,91;0,91;0,0" o:connectangles="0,0,0,0,0" textboxrect="0,0,6227064,9144"/>
              </v:shape>
              <v:shape id="Shape 37405" o:spid="_x0000_s1028" style="position:absolute;left:2868;top:164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KoBcAA&#10;AADbAAAADwAAAGRycy9kb3ducmV2LnhtbERPS4vCMBC+C/6HMAveNFVRtGsU0ZX1Jj5gr0Mz2xSb&#10;SWmybf33G0HwNh/fc1abzpaiodoXjhWMRwkI4szpgnMFt+thuADhA7LG0jEpeJCHzbrfW2GqXctn&#10;ai4hFzGEfYoKTAhVKqXPDFn0I1cRR+7X1RZDhHUudY1tDLelnCTJXFosODYYrGhnKLtf/qyCHx4v&#10;vx+nw/44bU7tfWLmbfeFSg0+uu0niEBdeItf7qOO82fw/CUe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KoBcAAAADbAAAADwAAAAAAAAAAAAAAAACYAgAAZHJzL2Rvd25y&#10;ZXYueG1sUEsFBgAAAAAEAAQA9QAAAIUDAAAAAA==&#10;" path="m,l9144,r,9144l,9144,,e" fillcolor="black" stroked="f" strokeweight="0">
                <v:stroke miterlimit="83231f" joinstyle="miter"/>
                <v:path arrowok="t" o:connecttype="custom" o:connectlocs="0,0;91,0;91,92;0,92;0,0" o:connectangles="0,0,0,0,0" textboxrect="0,0,9144,9144"/>
              </v:shape>
              <v:shape id="Shape 37406" o:spid="_x0000_s1029" style="position:absolute;left:2868;top:164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A2csEA&#10;AADbAAAADwAAAGRycy9kb3ducmV2LnhtbERPyWrDMBC9F/oPYgK91XJSMIkTJYS2prmFOIVeB2ti&#10;mVgjY6le/r4qFHqbx1tnd5hsKwbqfeNYwTJJQRBXTjdcK/i8Fs9rED4ga2wdk4KZPBz2jw87zLUb&#10;+UJDGWoRQ9jnqMCE0OVS+sqQRZ+4jjhyN9dbDBH2tdQ9jjHctnKVppm02HBsMNjRq6HqXn5bBV+8&#10;3HzM5+Lt9DKcx/vKZOP0jko9LabjFkSgKfyL/9wnHedn8PtLPED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gNnLBAAAA2wAAAA8AAAAAAAAAAAAAAAAAmAIAAGRycy9kb3du&#10;cmV2LnhtbFBLBQYAAAAABAAEAPUAAACGAwAAAAA=&#10;" path="m,l9144,r,9144l,9144,,e" fillcolor="black" stroked="f" strokeweight="0">
                <v:stroke miterlimit="83231f" joinstyle="miter"/>
                <v:path arrowok="t" o:connecttype="custom" o:connectlocs="0,0;91,0;91,92;0,92;0,0" o:connectangles="0,0,0,0,0" textboxrect="0,0,9144,9144"/>
              </v:shape>
              <v:shape id="Shape 37407" o:spid="_x0000_s1030" style="position:absolute;left:2929;top:1645;width:59814;height:92;visibility:visible;mso-wrap-style:square;v-text-anchor:top" coordsize="598144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b0+sAA&#10;AADbAAAADwAAAGRycy9kb3ducmV2LnhtbERPS2sCMRC+C/0PYQRvmrUUK6tRpFAo1FJ8XLwNyZhd&#10;TCbbJOr23zeFQm/z8T1nue69EzeKqQ2sYDqpQBDrYFq2Co6H1/EcRMrIBl1gUvBNCdarh8ESaxPu&#10;vKPbPltRQjjVqKDJuaulTLohj2kSOuLCnUP0mAuMVpqI9xLunXysqpn02HJpaLCjl4b0ZX/1CvT8&#10;XQf7+RSnpw+3tfQ1u7odKjUa9psFiEx9/hf/ud9Mmf8Mv7+UA+Tq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b0+sAAAADbAAAADwAAAAAAAAAAAAAAAACYAgAAZHJzL2Rvd25y&#10;ZXYueG1sUEsFBgAAAAAEAAQA9QAAAIUDAAAAAA==&#10;" path="m,l5981446,r,9144l,9144,,e" fillcolor="black" stroked="f" strokeweight="0">
                <v:stroke miterlimit="83231f" joinstyle="miter"/>
                <v:path arrowok="t" o:connecttype="custom" o:connectlocs="0,0;59814,0;59814,92;0,92;0,0" o:connectangles="0,0,0,0,0" textboxrect="0,0,5981446,9144"/>
              </v:shape>
              <v:shape id="Shape 37408" o:spid="_x0000_s1031" style="position:absolute;left:62743;top:164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MHm8MA&#10;AADbAAAADwAAAGRycy9kb3ducmV2LnhtbESPQWvCQBCF74X+h2UK3upGBbGpq0ir6E3UQq9DdswG&#10;s7Mhuybx3zuHQm8zvDfvfbNcD75WHbWxCmxgMs5AERfBVlwa+Lns3hegYkK2WAcmAw+KsF69viwx&#10;t6HnE3XnVCoJ4ZijAZdSk2sdC0ce4zg0xKJdQ+sxydqW2rbYS7iv9TTL5tpjxdLgsKEvR8XtfPcG&#10;fnnysX8cd9+HWXfsb1M374ctGjN6GzafoBIN6d/8d32wgi+w8osMo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MHm8MAAADbAAAADwAAAAAAAAAAAAAAAACYAgAAZHJzL2Rv&#10;d25yZXYueG1sUEsFBgAAAAAEAAQA9QAAAIgDAAAAAA==&#10;" path="m,l9144,r,9144l,9144,,e" fillcolor="black" stroked="f" strokeweight="0">
                <v:stroke miterlimit="83231f" joinstyle="miter"/>
                <v:path arrowok="t" o:connecttype="custom" o:connectlocs="0,0;91,0;91,92;0,92;0,0" o:connectangles="0,0,0,0,0" textboxrect="0,0,9144,9144"/>
              </v:shape>
              <v:shape id="Shape 37409" o:spid="_x0000_s1032" style="position:absolute;left:62743;top:164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+iAMEA&#10;AADbAAAADwAAAGRycy9kb3ducmV2LnhtbERPTWvCQBC9C/6HZQq96UYLUmM2odhKvUlV8Dpkx2xI&#10;djZkt0n8991Cobd5vM/Jism2YqDe144VrJYJCOLS6ZorBdfLYfEKwgdkja1jUvAgD0U+n2WYajfy&#10;Fw3nUIkYwj5FBSaELpXSl4Ys+qXriCN3d73FEGFfSd3jGMNtK9dJspEWa44NBjvaGyqb87dVcOPV&#10;9vNxOrwfX4bT2KzNZpw+UKnnp+ltByLQFP7Ff+6jjvO38PtLPEDm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/ogDBAAAA2wAAAA8AAAAAAAAAAAAAAAAAmAIAAGRycy9kb3du&#10;cmV2LnhtbFBLBQYAAAAABAAEAPUAAACGAwAAAAA=&#10;" path="m,l9144,r,9144l,9144,,e" fillcolor="black" stroked="f" strokeweight="0">
                <v:stroke miterlimit="83231f" joinstyle="miter"/>
                <v:path arrowok="t" o:connecttype="custom" o:connectlocs="0,0;91,0;91,92;0,92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 w:rsidP="00E30544">
    <w:pPr>
      <w:spacing w:after="44"/>
    </w:pPr>
    <w:r>
      <w:rPr>
        <w:sz w:val="18"/>
      </w:rPr>
      <w:t>百度</w:t>
    </w:r>
    <w:r>
      <w:rPr>
        <w:rFonts w:hint="eastAsia"/>
        <w:sz w:val="18"/>
      </w:rPr>
      <w:t>百川</w:t>
    </w:r>
    <w:r>
      <w:rPr>
        <w:sz w:val="18"/>
      </w:rPr>
      <w:t>商业资源管理系统接入指南</w:t>
    </w:r>
    <w:r>
      <w:rPr>
        <w:sz w:val="18"/>
      </w:rPr>
      <w:t xml:space="preserve">                                                                </w:t>
    </w:r>
    <w:r>
      <w:rPr>
        <w:sz w:val="18"/>
      </w:rPr>
      <w:t>保密</w:t>
    </w:r>
    <w:r>
      <w:rPr>
        <w:sz w:val="18"/>
      </w:rPr>
      <w:t xml:space="preserve"> </w:t>
    </w:r>
  </w:p>
  <w:p w:rsidR="009A3E8F" w:rsidRDefault="009A3E8F">
    <w:pPr>
      <w:spacing w:after="302" w:line="276" w:lineRule="auto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58370D10" wp14:editId="52FD0BFB">
              <wp:simplePos x="0" y="0"/>
              <wp:positionH relativeFrom="page">
                <wp:posOffset>667385</wp:posOffset>
              </wp:positionH>
              <wp:positionV relativeFrom="page">
                <wp:posOffset>749935</wp:posOffset>
              </wp:positionV>
              <wp:extent cx="6226810" cy="8890"/>
              <wp:effectExtent l="635" t="0" r="1905" b="3175"/>
              <wp:wrapSquare wrapText="bothSides"/>
              <wp:docPr id="11" name="Group 348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26810" cy="8890"/>
                        <a:chOff x="0" y="0"/>
                        <a:chExt cx="62270" cy="91"/>
                      </a:xfrm>
                    </wpg:grpSpPr>
                    <wps:wsp>
                      <wps:cNvPr id="12" name="Shape 37403"/>
                      <wps:cNvSpPr>
                        <a:spLocks/>
                      </wps:cNvSpPr>
                      <wps:spPr bwMode="auto">
                        <a:xfrm>
                          <a:off x="0" y="0"/>
                          <a:ext cx="62270" cy="91"/>
                        </a:xfrm>
                        <a:custGeom>
                          <a:avLst/>
                          <a:gdLst>
                            <a:gd name="T0" fmla="*/ 0 w 6227064"/>
                            <a:gd name="T1" fmla="*/ 0 h 9144"/>
                            <a:gd name="T2" fmla="*/ 6227064 w 6227064"/>
                            <a:gd name="T3" fmla="*/ 0 h 9144"/>
                            <a:gd name="T4" fmla="*/ 6227064 w 6227064"/>
                            <a:gd name="T5" fmla="*/ 9144 h 9144"/>
                            <a:gd name="T6" fmla="*/ 0 w 6227064"/>
                            <a:gd name="T7" fmla="*/ 9144 h 9144"/>
                            <a:gd name="T8" fmla="*/ 0 w 6227064"/>
                            <a:gd name="T9" fmla="*/ 0 h 9144"/>
                            <a:gd name="T10" fmla="*/ 0 w 6227064"/>
                            <a:gd name="T11" fmla="*/ 0 h 9144"/>
                            <a:gd name="T12" fmla="*/ 6227064 w 62270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227064" h="9144">
                              <a:moveTo>
                                <a:pt x="0" y="0"/>
                              </a:moveTo>
                              <a:lnTo>
                                <a:pt x="6227064" y="0"/>
                              </a:lnTo>
                              <a:lnTo>
                                <a:pt x="62270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554A8A" id="Group 34839" o:spid="_x0000_s1026" style="position:absolute;left:0;text-align:left;margin-left:52.55pt;margin-top:59.05pt;width:490.3pt;height:.7pt;z-index:251670016;mso-position-horizontal-relative:page;mso-position-vertical-relative:page" coordsize="6227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">
              <v:shape id="Shape 37403" o:spid="_x0000_s1027" style="position:absolute;width:62270;height:91;visibility:visible;mso-wrap-style:square;v-text-anchor:top" coordsize="62270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yaVcAA&#10;AADbAAAADwAAAGRycy9kb3ducmV2LnhtbERPS4vCMBC+C/sfwgjeNLUHKdUou4KwJ8GusHgbmrGt&#10;NpOSxD7+/WZhYW/z8T1ndxhNK3pyvrGsYL1KQBCXVjdcKbh+nZYZCB+QNbaWScFEHg77t9kOc20H&#10;vlBfhErEEPY5KqhD6HIpfVmTQb+yHXHk7tYZDBG6SmqHQww3rUyTZCMNNhwbauzoWFP5LF5GwdF+&#10;3DLXI/tShuv3o3lNw+ms1GI+vm9BBBrDv/jP/anj/BR+f4kHyP0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4yaVcAAAADbAAAADwAAAAAAAAAAAAAAAACYAgAAZHJzL2Rvd25y&#10;ZXYueG1sUEsFBgAAAAAEAAQA9QAAAIUDAAAAAA==&#10;" path="m,l6227064,r,9144l,9144,,e" fillcolor="black" stroked="f" strokeweight="0">
                <v:stroke miterlimit="83231f" joinstyle="miter"/>
                <v:path arrowok="t" o:connecttype="custom" o:connectlocs="0,0;62270,0;62270,91;0,91;0,0" o:connectangles="0,0,0,0,0" textboxrect="0,0,6227064,9144"/>
              </v:shape>
              <w10:wrap type="square" anchorx="page" anchory="page"/>
            </v:group>
          </w:pict>
        </mc:Fallback>
      </mc:AlternateContent>
    </w:r>
  </w:p>
  <w:p w:rsidR="009A3E8F" w:rsidRDefault="009A3E8F">
    <w:pPr>
      <w:ind w:left="437"/>
    </w:pPr>
    <w:r>
      <w:rPr>
        <w:rFonts w:ascii="Arial" w:eastAsia="Arial" w:hAnsi="Arial" w:cs="Arial"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 w:rsidP="00E30544">
    <w:pPr>
      <w:spacing w:after="44"/>
    </w:pPr>
    <w:r>
      <w:rPr>
        <w:sz w:val="18"/>
      </w:rPr>
      <w:t>百度</w:t>
    </w:r>
    <w:r>
      <w:rPr>
        <w:rFonts w:hint="eastAsia"/>
        <w:sz w:val="18"/>
      </w:rPr>
      <w:t>百川</w:t>
    </w:r>
    <w:r>
      <w:rPr>
        <w:sz w:val="18"/>
      </w:rPr>
      <w:t>商业资源管理系统接入指南</w:t>
    </w:r>
    <w:r>
      <w:rPr>
        <w:sz w:val="18"/>
      </w:rPr>
      <w:t xml:space="preserve">                                                                    </w:t>
    </w:r>
    <w:r>
      <w:rPr>
        <w:sz w:val="18"/>
      </w:rPr>
      <w:t>保密</w:t>
    </w:r>
    <w:r>
      <w:rPr>
        <w:sz w:val="18"/>
      </w:rPr>
      <w:t xml:space="preserve"> </w:t>
    </w:r>
  </w:p>
  <w:p w:rsidR="009A3E8F" w:rsidRDefault="009A3E8F">
    <w:pPr>
      <w:spacing w:line="276" w:lineRule="auto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50C18EF9" wp14:editId="2C96CACA">
              <wp:simplePos x="0" y="0"/>
              <wp:positionH relativeFrom="page">
                <wp:posOffset>667385</wp:posOffset>
              </wp:positionH>
              <wp:positionV relativeFrom="page">
                <wp:posOffset>749935</wp:posOffset>
              </wp:positionV>
              <wp:extent cx="6280150" cy="170815"/>
              <wp:effectExtent l="635" t="0" r="5715" b="3175"/>
              <wp:wrapSquare wrapText="bothSides"/>
              <wp:docPr id="3" name="Group 347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83150" cy="173919"/>
                        <a:chOff x="0" y="0"/>
                        <a:chExt cx="62834" cy="1737"/>
                      </a:xfrm>
                    </wpg:grpSpPr>
                    <wps:wsp>
                      <wps:cNvPr id="5" name="Shape 37397"/>
                      <wps:cNvSpPr>
                        <a:spLocks/>
                      </wps:cNvSpPr>
                      <wps:spPr bwMode="auto">
                        <a:xfrm>
                          <a:off x="0" y="0"/>
                          <a:ext cx="62270" cy="91"/>
                        </a:xfrm>
                        <a:custGeom>
                          <a:avLst/>
                          <a:gdLst>
                            <a:gd name="T0" fmla="*/ 0 w 6227064"/>
                            <a:gd name="T1" fmla="*/ 0 h 9144"/>
                            <a:gd name="T2" fmla="*/ 6227064 w 6227064"/>
                            <a:gd name="T3" fmla="*/ 0 h 9144"/>
                            <a:gd name="T4" fmla="*/ 6227064 w 6227064"/>
                            <a:gd name="T5" fmla="*/ 9144 h 9144"/>
                            <a:gd name="T6" fmla="*/ 0 w 6227064"/>
                            <a:gd name="T7" fmla="*/ 9144 h 9144"/>
                            <a:gd name="T8" fmla="*/ 0 w 6227064"/>
                            <a:gd name="T9" fmla="*/ 0 h 9144"/>
                            <a:gd name="T10" fmla="*/ 0 w 6227064"/>
                            <a:gd name="T11" fmla="*/ 0 h 9144"/>
                            <a:gd name="T12" fmla="*/ 6227064 w 62270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227064" h="9144">
                              <a:moveTo>
                                <a:pt x="0" y="0"/>
                              </a:moveTo>
                              <a:lnTo>
                                <a:pt x="6227064" y="0"/>
                              </a:lnTo>
                              <a:lnTo>
                                <a:pt x="62270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Shape 37398"/>
                      <wps:cNvSpPr>
                        <a:spLocks/>
                      </wps:cNvSpPr>
                      <wps:spPr bwMode="auto">
                        <a:xfrm>
                          <a:off x="2868" y="1645"/>
                          <a:ext cx="91" cy="92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Shape 37399"/>
                      <wps:cNvSpPr>
                        <a:spLocks/>
                      </wps:cNvSpPr>
                      <wps:spPr bwMode="auto">
                        <a:xfrm>
                          <a:off x="2868" y="1645"/>
                          <a:ext cx="91" cy="92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Shape 37400"/>
                      <wps:cNvSpPr>
                        <a:spLocks/>
                      </wps:cNvSpPr>
                      <wps:spPr bwMode="auto">
                        <a:xfrm>
                          <a:off x="2929" y="1645"/>
                          <a:ext cx="59814" cy="92"/>
                        </a:xfrm>
                        <a:custGeom>
                          <a:avLst/>
                          <a:gdLst>
                            <a:gd name="T0" fmla="*/ 0 w 5981446"/>
                            <a:gd name="T1" fmla="*/ 0 h 9144"/>
                            <a:gd name="T2" fmla="*/ 5981446 w 5981446"/>
                            <a:gd name="T3" fmla="*/ 0 h 9144"/>
                            <a:gd name="T4" fmla="*/ 5981446 w 5981446"/>
                            <a:gd name="T5" fmla="*/ 9144 h 9144"/>
                            <a:gd name="T6" fmla="*/ 0 w 5981446"/>
                            <a:gd name="T7" fmla="*/ 9144 h 9144"/>
                            <a:gd name="T8" fmla="*/ 0 w 5981446"/>
                            <a:gd name="T9" fmla="*/ 0 h 9144"/>
                            <a:gd name="T10" fmla="*/ 0 w 5981446"/>
                            <a:gd name="T11" fmla="*/ 0 h 9144"/>
                            <a:gd name="T12" fmla="*/ 5981446 w 598144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446" h="9144">
                              <a:moveTo>
                                <a:pt x="0" y="0"/>
                              </a:moveTo>
                              <a:lnTo>
                                <a:pt x="5981446" y="0"/>
                              </a:lnTo>
                              <a:lnTo>
                                <a:pt x="598144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Shape 37401"/>
                      <wps:cNvSpPr>
                        <a:spLocks/>
                      </wps:cNvSpPr>
                      <wps:spPr bwMode="auto">
                        <a:xfrm>
                          <a:off x="62743" y="1645"/>
                          <a:ext cx="91" cy="92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Shape 37402"/>
                      <wps:cNvSpPr>
                        <a:spLocks/>
                      </wps:cNvSpPr>
                      <wps:spPr bwMode="auto">
                        <a:xfrm>
                          <a:off x="62743" y="1645"/>
                          <a:ext cx="91" cy="92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D82E0D" id="Group 34775" o:spid="_x0000_s1026" style="position:absolute;left:0;text-align:left;margin-left:52.55pt;margin-top:59.05pt;width:494.5pt;height:13.45pt;z-index:251671040;mso-position-horizontal-relative:page;mso-position-vertical-relative:page" coordsize="62804,1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">
              <v:shape id="Shape 37397" o:spid="_x0000_s1027" style="position:absolute;width:62270;height:91;visibility:visible;mso-wrap-style:square;v-text-anchor:top" coordsize="62270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ys98IA&#10;AADaAAAADwAAAGRycy9kb3ducmV2LnhtbESPwWrDMBBE74X+g9hCb42cQopxI5vGYOgpECcQelus&#10;re3WWhlJsZ2/rwKFHIeZecNsi8UMYiLne8sK1qsEBHFjdc+tgtOxeklB+ICscbBMCq7kocgfH7aY&#10;aTvzgaY6tCJC2GeooAthzKT0TUcG/cqOxNH7ts5giNK1UjucI9wM8jVJ3qTBnuNChyOVHTW/9cUo&#10;KO3uK3UTsm9kOJ1/+st1rvZKPT8tH+8gAi3hHv5vf2oFG7hdiTdA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DKz3wgAAANoAAAAPAAAAAAAAAAAAAAAAAJgCAABkcnMvZG93&#10;bnJldi54bWxQSwUGAAAAAAQABAD1AAAAhwMAAAAA&#10;" path="m,l6227064,r,9144l,9144,,e" fillcolor="black" stroked="f" strokeweight="0">
                <v:stroke miterlimit="83231f" joinstyle="miter"/>
                <v:path arrowok="t" o:connecttype="custom" o:connectlocs="0,0;62270,0;62270,91;0,91;0,0" o:connectangles="0,0,0,0,0" textboxrect="0,0,6227064,9144"/>
              </v:shape>
              <v:shape id="Shape 37398" o:spid="_x0000_s1028" style="position:absolute;left:2868;top:164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9GnsIA&#10;AADaAAAADwAAAGRycy9kb3ducmV2LnhtbESPzWrDMBCE74W+g9hAb7WcFEziRAmhrWluIU6h18Xa&#10;WCbWyliqf96+KhR6HGbmG2Z3mGwrBup941jBMklBEFdON1wr+LwWz2sQPiBrbB2Tgpk8HPaPDzvM&#10;tRv5QkMZahEh7HNUYELocil9ZciiT1xHHL2b6y2GKPta6h7HCLetXKVpJi02HBcMdvRqqLqX31bB&#10;Fy83H/O5eDu9DOfxvjLZOL2jUk+L6bgFEWgK/+G/9kkryOD3SrwB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H0aewgAAANoAAAAPAAAAAAAAAAAAAAAAAJgCAABkcnMvZG93&#10;bnJldi54bWxQSwUGAAAAAAQABAD1AAAAhwMAAAAA&#10;" path="m,l9144,r,9144l,9144,,e" fillcolor="black" stroked="f" strokeweight="0">
                <v:stroke miterlimit="83231f" joinstyle="miter"/>
                <v:path arrowok="t" o:connecttype="custom" o:connectlocs="0,0;91,0;91,92;0,92;0,0" o:connectangles="0,0,0,0,0" textboxrect="0,0,9144,9144"/>
              </v:shape>
              <v:shape id="Shape 37399" o:spid="_x0000_s1029" style="position:absolute;left:2868;top:164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PjBcMA&#10;AADaAAAADwAAAGRycy9kb3ducmV2LnhtbESPQWvCQBSE74X+h+UJvTUbLWgb3YTSKvUmpgWvj+wz&#10;G8y+Ddk1if++Wyh4HGbmG2ZTTLYVA/W+caxgnqQgiCunG64V/Hzvnl9B+ICssXVMCm7kocgfHzaY&#10;aTfykYYy1CJC2GeowITQZVL6ypBFn7iOOHpn11sMUfa11D2OEW5buUjTpbTYcFww2NGHoepSXq2C&#10;E8/fvm6H3ef+ZTiMl4VZjtMWlXqaTe9rEIGmcA//t/dawQr+rsQb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PjBcMAAADaAAAADwAAAAAAAAAAAAAAAACYAgAAZHJzL2Rv&#10;d25yZXYueG1sUEsFBgAAAAAEAAQA9QAAAIgDAAAAAA==&#10;" path="m,l9144,r,9144l,9144,,e" fillcolor="black" stroked="f" strokeweight="0">
                <v:stroke miterlimit="83231f" joinstyle="miter"/>
                <v:path arrowok="t" o:connecttype="custom" o:connectlocs="0,0;91,0;91,92;0,92;0,0" o:connectangles="0,0,0,0,0" textboxrect="0,0,9144,9144"/>
              </v:shape>
              <v:shape id="Shape 37400" o:spid="_x0000_s1030" style="position:absolute;left:2929;top:1645;width:59814;height:92;visibility:visible;mso-wrap-style:square;v-text-anchor:top" coordsize="598144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CFfL4A&#10;AADaAAAADwAAAGRycy9kb3ducmV2LnhtbERPTWsCMRC9F/wPYYTeatZSRFajiCAUVIq2F29DMmYX&#10;k8maRF3/fXMo9Ph43/Nl7524U0xtYAXjUQWCWAfTslXw8715m4JIGdmgC0wKnpRguRi8zLE24cEH&#10;uh+zFSWEU40Kmpy7WsqkG/KYRqEjLtw5RI+5wGilifgo4d7J96qaSI8tl4YGO1o3pC/Hm1egp1sd&#10;7NdHHJ/2bmfpOrm5Ayr1OuxXMxCZ+vwv/nN/GgVla7lSboBc/A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rwhXy+AAAA2gAAAA8AAAAAAAAAAAAAAAAAmAIAAGRycy9kb3ducmV2&#10;LnhtbFBLBQYAAAAABAAEAPUAAACDAwAAAAA=&#10;" path="m,l5981446,r,9144l,9144,,e" fillcolor="black" stroked="f" strokeweight="0">
                <v:stroke miterlimit="83231f" joinstyle="miter"/>
                <v:path arrowok="t" o:connecttype="custom" o:connectlocs="0,0;59814,0;59814,92;0,92;0,0" o:connectangles="0,0,0,0,0" textboxrect="0,0,5981446,9144"/>
              </v:shape>
              <v:shape id="Shape 37401" o:spid="_x0000_s1031" style="position:absolute;left:62743;top:164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DS7MIA&#10;AADaAAAADwAAAGRycy9kb3ducmV2LnhtbESPQWvCQBSE74L/YXmF3nSjBakxm1Bspd6kKnh9ZJ/Z&#10;kOzbkN0m8d93C4Ueh5n5hsmKybZioN7XjhWslgkI4tLpmisF18th8QrCB2SNrWNS8CAPRT6fZZhq&#10;N/IXDedQiQhhn6ICE0KXSulLQxb90nXE0bu73mKIsq+k7nGMcNvKdZJspMWa44LBjvaGyub8bRXc&#10;eLX9fJwO78eX4TQ2a7MZpw9U6vlpetuBCDSF//Bf+6gVbOH3SrwB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gNLswgAAANoAAAAPAAAAAAAAAAAAAAAAAJgCAABkcnMvZG93&#10;bnJldi54bWxQSwUGAAAAAAQABAD1AAAAhwMAAAAA&#10;" path="m,l9144,r,9144l,9144,,e" fillcolor="black" stroked="f" strokeweight="0">
                <v:stroke miterlimit="83231f" joinstyle="miter"/>
                <v:path arrowok="t" o:connecttype="custom" o:connectlocs="0,0;91,0;91,92;0,92;0,0" o:connectangles="0,0,0,0,0" textboxrect="0,0,9144,9144"/>
              </v:shape>
              <v:shape id="Shape 37402" o:spid="_x0000_s1032" style="position:absolute;left:62743;top:164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LncMA&#10;AADbAAAADwAAAGRycy9kb3ducmV2LnhtbESPQWvCQBCF74X+h2UK3upGBbGpq0ir6E3UQq9DdswG&#10;s7Mhuybx3zuHQm8zvDfvfbNcD75WHbWxCmxgMs5AERfBVlwa+Lns3hegYkK2WAcmAw+KsF69viwx&#10;t6HnE3XnVCoJ4ZijAZdSk2sdC0ce4zg0xKJdQ+sxydqW2rbYS7iv9TTL5tpjxdLgsKEvR8XtfPcG&#10;fnnysX8cd9+HWXfsb1M374ctGjN6GzafoBIN6d/8d32wgi/08osMo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ULncMAAADbAAAADwAAAAAAAAAAAAAAAACYAgAAZHJzL2Rv&#10;d25yZXYueG1sUEsFBgAAAAAEAAQA9QAAAIgDAAAAAA==&#10;" path="m,l9144,r,9144l,9144,,e" fillcolor="black" stroked="f" strokeweight="0">
                <v:stroke miterlimit="83231f" joinstyle="miter"/>
                <v:path arrowok="t" o:connecttype="custom" o:connectlocs="0,0;91,0;91,92;0,92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8F" w:rsidRDefault="009A3E8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A"/>
    <w:multiLevelType w:val="multilevel"/>
    <w:tmpl w:val="0000000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10"/>
      <w:lvlText w:val="%7） "/>
      <w:lvlJc w:val="left"/>
      <w:pPr>
        <w:tabs>
          <w:tab w:val="num" w:pos="408"/>
        </w:tabs>
        <w:ind w:left="408" w:firstLine="0"/>
      </w:pPr>
      <w:rPr>
        <w:rFonts w:hint="eastAsia"/>
      </w:rPr>
    </w:lvl>
    <w:lvl w:ilvl="7">
      <w:start w:val="1"/>
      <w:numFmt w:val="bullet"/>
      <w:lvlText w:val=""/>
      <w:lvlJc w:val="left"/>
      <w:pPr>
        <w:tabs>
          <w:tab w:val="num" w:pos="816"/>
        </w:tabs>
        <w:ind w:left="816" w:firstLine="0"/>
      </w:pPr>
      <w:rPr>
        <w:rFonts w:ascii="Wingdings" w:hAnsi="Wingdings" w:hint="default"/>
      </w:rPr>
    </w:lvl>
    <w:lvl w:ilvl="8">
      <w:start w:val="1"/>
      <w:numFmt w:val="bullet"/>
      <w:lvlText w:val=""/>
      <w:lvlJc w:val="left"/>
      <w:pPr>
        <w:tabs>
          <w:tab w:val="num" w:pos="1225"/>
        </w:tabs>
        <w:ind w:left="1225" w:firstLine="0"/>
      </w:pPr>
      <w:rPr>
        <w:rFonts w:ascii="Wingdings" w:hAnsi="Wingdings" w:hint="default"/>
      </w:rPr>
    </w:lvl>
  </w:abstractNum>
  <w:abstractNum w:abstractNumId="1">
    <w:nsid w:val="08D91C8F"/>
    <w:multiLevelType w:val="hybridMultilevel"/>
    <w:tmpl w:val="849AA366"/>
    <w:lvl w:ilvl="0" w:tplc="FE8E2EDA">
      <w:start w:val="1"/>
      <w:numFmt w:val="bullet"/>
      <w:lvlText w:val="•"/>
      <w:lvlJc w:val="left"/>
      <w:pPr>
        <w:ind w:left="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304D9AA">
      <w:start w:val="2"/>
      <w:numFmt w:val="lowerLetter"/>
      <w:lvlText w:val="%2"/>
      <w:lvlJc w:val="left"/>
      <w:pPr>
        <w:ind w:left="42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7FCCAFC">
      <w:start w:val="1"/>
      <w:numFmt w:val="lowerRoman"/>
      <w:lvlText w:val="%3"/>
      <w:lvlJc w:val="left"/>
      <w:pPr>
        <w:ind w:left="150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592F53A">
      <w:start w:val="1"/>
      <w:numFmt w:val="decimal"/>
      <w:lvlText w:val="%4"/>
      <w:lvlJc w:val="left"/>
      <w:pPr>
        <w:ind w:left="222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1925308">
      <w:start w:val="1"/>
      <w:numFmt w:val="lowerLetter"/>
      <w:lvlText w:val="%5"/>
      <w:lvlJc w:val="left"/>
      <w:pPr>
        <w:ind w:left="294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B143774">
      <w:start w:val="1"/>
      <w:numFmt w:val="lowerRoman"/>
      <w:lvlText w:val="%6"/>
      <w:lvlJc w:val="left"/>
      <w:pPr>
        <w:ind w:left="366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E32F48E">
      <w:start w:val="1"/>
      <w:numFmt w:val="decimal"/>
      <w:lvlText w:val="%7"/>
      <w:lvlJc w:val="left"/>
      <w:pPr>
        <w:ind w:left="438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0A617C4">
      <w:start w:val="1"/>
      <w:numFmt w:val="lowerLetter"/>
      <w:lvlText w:val="%8"/>
      <w:lvlJc w:val="left"/>
      <w:pPr>
        <w:ind w:left="510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BAC9286">
      <w:start w:val="1"/>
      <w:numFmt w:val="lowerRoman"/>
      <w:lvlText w:val="%9"/>
      <w:lvlJc w:val="left"/>
      <w:pPr>
        <w:ind w:left="582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9A104A8"/>
    <w:multiLevelType w:val="hybridMultilevel"/>
    <w:tmpl w:val="BCDE42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E5582A"/>
    <w:multiLevelType w:val="hybridMultilevel"/>
    <w:tmpl w:val="2E142718"/>
    <w:lvl w:ilvl="0" w:tplc="2ADCB51A">
      <w:start w:val="20"/>
      <w:numFmt w:val="decimal"/>
      <w:lvlText w:val="[%1]"/>
      <w:lvlJc w:val="left"/>
      <w:pPr>
        <w:ind w:left="82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5082DCE">
      <w:start w:val="1"/>
      <w:numFmt w:val="lowerLetter"/>
      <w:lvlText w:val="%2"/>
      <w:lvlJc w:val="left"/>
      <w:pPr>
        <w:ind w:left="148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9AAA328">
      <w:start w:val="1"/>
      <w:numFmt w:val="lowerRoman"/>
      <w:lvlText w:val="%3"/>
      <w:lvlJc w:val="left"/>
      <w:pPr>
        <w:ind w:left="220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C986A84">
      <w:start w:val="1"/>
      <w:numFmt w:val="decimal"/>
      <w:lvlText w:val="%4"/>
      <w:lvlJc w:val="left"/>
      <w:pPr>
        <w:ind w:left="292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3382BC6">
      <w:start w:val="1"/>
      <w:numFmt w:val="lowerLetter"/>
      <w:lvlText w:val="%5"/>
      <w:lvlJc w:val="left"/>
      <w:pPr>
        <w:ind w:left="364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10C9852">
      <w:start w:val="1"/>
      <w:numFmt w:val="lowerRoman"/>
      <w:lvlText w:val="%6"/>
      <w:lvlJc w:val="left"/>
      <w:pPr>
        <w:ind w:left="436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B78F778">
      <w:start w:val="1"/>
      <w:numFmt w:val="decimal"/>
      <w:lvlText w:val="%7"/>
      <w:lvlJc w:val="left"/>
      <w:pPr>
        <w:ind w:left="508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8A857F8">
      <w:start w:val="1"/>
      <w:numFmt w:val="lowerLetter"/>
      <w:lvlText w:val="%8"/>
      <w:lvlJc w:val="left"/>
      <w:pPr>
        <w:ind w:left="580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A140D0E">
      <w:start w:val="1"/>
      <w:numFmt w:val="lowerRoman"/>
      <w:lvlText w:val="%9"/>
      <w:lvlJc w:val="left"/>
      <w:pPr>
        <w:ind w:left="652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1620BD0"/>
    <w:multiLevelType w:val="hybridMultilevel"/>
    <w:tmpl w:val="DC5672C4"/>
    <w:lvl w:ilvl="0" w:tplc="4B7AFF54">
      <w:start w:val="1"/>
      <w:numFmt w:val="decimal"/>
      <w:lvlText w:val="[%1]"/>
      <w:lvlJc w:val="left"/>
      <w:pPr>
        <w:ind w:left="82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D00CE2A">
      <w:start w:val="1"/>
      <w:numFmt w:val="bullet"/>
      <w:lvlText w:val=""/>
      <w:lvlJc w:val="left"/>
      <w:pPr>
        <w:ind w:left="18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7C8C874">
      <w:start w:val="1"/>
      <w:numFmt w:val="bullet"/>
      <w:lvlText w:val="▪"/>
      <w:lvlJc w:val="left"/>
      <w:pPr>
        <w:ind w:left="25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7F02060">
      <w:start w:val="1"/>
      <w:numFmt w:val="bullet"/>
      <w:lvlText w:val="•"/>
      <w:lvlJc w:val="left"/>
      <w:pPr>
        <w:ind w:left="32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A989C42">
      <w:start w:val="1"/>
      <w:numFmt w:val="bullet"/>
      <w:lvlText w:val="o"/>
      <w:lvlJc w:val="left"/>
      <w:pPr>
        <w:ind w:left="39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298BA4E">
      <w:start w:val="1"/>
      <w:numFmt w:val="bullet"/>
      <w:lvlText w:val="▪"/>
      <w:lvlJc w:val="left"/>
      <w:pPr>
        <w:ind w:left="4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0B4BA8C">
      <w:start w:val="1"/>
      <w:numFmt w:val="bullet"/>
      <w:lvlText w:val="•"/>
      <w:lvlJc w:val="left"/>
      <w:pPr>
        <w:ind w:left="5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39A8BE0">
      <w:start w:val="1"/>
      <w:numFmt w:val="bullet"/>
      <w:lvlText w:val="o"/>
      <w:lvlJc w:val="left"/>
      <w:pPr>
        <w:ind w:left="6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118F984">
      <w:start w:val="1"/>
      <w:numFmt w:val="bullet"/>
      <w:lvlText w:val="▪"/>
      <w:lvlJc w:val="left"/>
      <w:pPr>
        <w:ind w:left="68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E0F536B"/>
    <w:multiLevelType w:val="hybridMultilevel"/>
    <w:tmpl w:val="DE6670BE"/>
    <w:lvl w:ilvl="0" w:tplc="BCA2293A">
      <w:start w:val="37"/>
      <w:numFmt w:val="decimal"/>
      <w:lvlText w:val="[%1]"/>
      <w:lvlJc w:val="left"/>
      <w:pPr>
        <w:ind w:left="82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00CDD3C">
      <w:start w:val="1"/>
      <w:numFmt w:val="lowerLetter"/>
      <w:lvlText w:val="%2"/>
      <w:lvlJc w:val="left"/>
      <w:pPr>
        <w:ind w:left="148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3623A3E">
      <w:start w:val="1"/>
      <w:numFmt w:val="lowerRoman"/>
      <w:lvlText w:val="%3"/>
      <w:lvlJc w:val="left"/>
      <w:pPr>
        <w:ind w:left="220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E30E842">
      <w:start w:val="1"/>
      <w:numFmt w:val="decimal"/>
      <w:lvlText w:val="%4"/>
      <w:lvlJc w:val="left"/>
      <w:pPr>
        <w:ind w:left="292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1A08A28">
      <w:start w:val="1"/>
      <w:numFmt w:val="lowerLetter"/>
      <w:lvlText w:val="%5"/>
      <w:lvlJc w:val="left"/>
      <w:pPr>
        <w:ind w:left="364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BE8BCA6">
      <w:start w:val="1"/>
      <w:numFmt w:val="lowerRoman"/>
      <w:lvlText w:val="%6"/>
      <w:lvlJc w:val="left"/>
      <w:pPr>
        <w:ind w:left="436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1F29116">
      <w:start w:val="1"/>
      <w:numFmt w:val="decimal"/>
      <w:lvlText w:val="%7"/>
      <w:lvlJc w:val="left"/>
      <w:pPr>
        <w:ind w:left="508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C36E79A">
      <w:start w:val="1"/>
      <w:numFmt w:val="lowerLetter"/>
      <w:lvlText w:val="%8"/>
      <w:lvlJc w:val="left"/>
      <w:pPr>
        <w:ind w:left="580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4DE7E20">
      <w:start w:val="1"/>
      <w:numFmt w:val="lowerRoman"/>
      <w:lvlText w:val="%9"/>
      <w:lvlJc w:val="left"/>
      <w:pPr>
        <w:ind w:left="6525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0952391"/>
    <w:multiLevelType w:val="hybridMultilevel"/>
    <w:tmpl w:val="6DCCAA3A"/>
    <w:lvl w:ilvl="0" w:tplc="E44833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07640C"/>
    <w:multiLevelType w:val="hybridMultilevel"/>
    <w:tmpl w:val="6BF61C7A"/>
    <w:lvl w:ilvl="0" w:tplc="67662F8C">
      <w:start w:val="1"/>
      <w:numFmt w:val="decimal"/>
      <w:lvlText w:val="%1、"/>
      <w:lvlJc w:val="left"/>
      <w:pPr>
        <w:ind w:left="1185" w:hanging="360"/>
      </w:pPr>
      <w:rPr>
        <w:rFonts w:ascii="Times New Roman" w:hAnsi="Times New Roman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665" w:hanging="420"/>
      </w:pPr>
    </w:lvl>
    <w:lvl w:ilvl="2" w:tplc="0409001B" w:tentative="1">
      <w:start w:val="1"/>
      <w:numFmt w:val="lowerRoman"/>
      <w:lvlText w:val="%3."/>
      <w:lvlJc w:val="right"/>
      <w:pPr>
        <w:ind w:left="2085" w:hanging="420"/>
      </w:pPr>
    </w:lvl>
    <w:lvl w:ilvl="3" w:tplc="0409000F" w:tentative="1">
      <w:start w:val="1"/>
      <w:numFmt w:val="decimal"/>
      <w:lvlText w:val="%4."/>
      <w:lvlJc w:val="left"/>
      <w:pPr>
        <w:ind w:left="2505" w:hanging="420"/>
      </w:pPr>
    </w:lvl>
    <w:lvl w:ilvl="4" w:tplc="04090019" w:tentative="1">
      <w:start w:val="1"/>
      <w:numFmt w:val="lowerLetter"/>
      <w:lvlText w:val="%5)"/>
      <w:lvlJc w:val="left"/>
      <w:pPr>
        <w:ind w:left="2925" w:hanging="420"/>
      </w:pPr>
    </w:lvl>
    <w:lvl w:ilvl="5" w:tplc="0409001B" w:tentative="1">
      <w:start w:val="1"/>
      <w:numFmt w:val="lowerRoman"/>
      <w:lvlText w:val="%6."/>
      <w:lvlJc w:val="right"/>
      <w:pPr>
        <w:ind w:left="3345" w:hanging="420"/>
      </w:pPr>
    </w:lvl>
    <w:lvl w:ilvl="6" w:tplc="0409000F" w:tentative="1">
      <w:start w:val="1"/>
      <w:numFmt w:val="decimal"/>
      <w:lvlText w:val="%7."/>
      <w:lvlJc w:val="left"/>
      <w:pPr>
        <w:ind w:left="3765" w:hanging="420"/>
      </w:pPr>
    </w:lvl>
    <w:lvl w:ilvl="7" w:tplc="04090019" w:tentative="1">
      <w:start w:val="1"/>
      <w:numFmt w:val="lowerLetter"/>
      <w:lvlText w:val="%8)"/>
      <w:lvlJc w:val="left"/>
      <w:pPr>
        <w:ind w:left="4185" w:hanging="420"/>
      </w:pPr>
    </w:lvl>
    <w:lvl w:ilvl="8" w:tplc="0409001B" w:tentative="1">
      <w:start w:val="1"/>
      <w:numFmt w:val="lowerRoman"/>
      <w:lvlText w:val="%9."/>
      <w:lvlJc w:val="right"/>
      <w:pPr>
        <w:ind w:left="4605" w:hanging="420"/>
      </w:pPr>
    </w:lvl>
  </w:abstractNum>
  <w:abstractNum w:abstractNumId="8">
    <w:nsid w:val="35EF5178"/>
    <w:multiLevelType w:val="hybridMultilevel"/>
    <w:tmpl w:val="511855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A6C7FCE"/>
    <w:multiLevelType w:val="hybridMultilevel"/>
    <w:tmpl w:val="C97C15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C85715C"/>
    <w:multiLevelType w:val="multilevel"/>
    <w:tmpl w:val="00000000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6CB18BE"/>
    <w:multiLevelType w:val="hybridMultilevel"/>
    <w:tmpl w:val="DC80D442"/>
    <w:lvl w:ilvl="0" w:tplc="A7A2782C">
      <w:start w:val="11"/>
      <w:numFmt w:val="decimal"/>
      <w:lvlText w:val="[%1]"/>
      <w:lvlJc w:val="left"/>
      <w:pPr>
        <w:ind w:left="4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C749090">
      <w:start w:val="1"/>
      <w:numFmt w:val="lowerLetter"/>
      <w:lvlText w:val="%2"/>
      <w:lvlJc w:val="left"/>
      <w:pPr>
        <w:ind w:left="11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2E0903C">
      <w:start w:val="1"/>
      <w:numFmt w:val="lowerRoman"/>
      <w:lvlText w:val="%3"/>
      <w:lvlJc w:val="left"/>
      <w:pPr>
        <w:ind w:left="18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D1C5508">
      <w:start w:val="1"/>
      <w:numFmt w:val="decimal"/>
      <w:lvlText w:val="%4"/>
      <w:lvlJc w:val="left"/>
      <w:pPr>
        <w:ind w:left="25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D0AA534">
      <w:start w:val="1"/>
      <w:numFmt w:val="lowerLetter"/>
      <w:lvlText w:val="%5"/>
      <w:lvlJc w:val="left"/>
      <w:pPr>
        <w:ind w:left="33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FB82B32">
      <w:start w:val="1"/>
      <w:numFmt w:val="lowerRoman"/>
      <w:lvlText w:val="%6"/>
      <w:lvlJc w:val="left"/>
      <w:pPr>
        <w:ind w:left="40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F4A7244">
      <w:start w:val="1"/>
      <w:numFmt w:val="decimal"/>
      <w:lvlText w:val="%7"/>
      <w:lvlJc w:val="left"/>
      <w:pPr>
        <w:ind w:left="47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9B022EE">
      <w:start w:val="1"/>
      <w:numFmt w:val="lowerLetter"/>
      <w:lvlText w:val="%8"/>
      <w:lvlJc w:val="left"/>
      <w:pPr>
        <w:ind w:left="54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5EA182E">
      <w:start w:val="1"/>
      <w:numFmt w:val="lowerRoman"/>
      <w:lvlText w:val="%9"/>
      <w:lvlJc w:val="left"/>
      <w:pPr>
        <w:ind w:left="61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51806504"/>
    <w:multiLevelType w:val="hybridMultilevel"/>
    <w:tmpl w:val="43C420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AE541C9"/>
    <w:multiLevelType w:val="hybridMultilevel"/>
    <w:tmpl w:val="EC68E83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21761A3"/>
    <w:multiLevelType w:val="hybridMultilevel"/>
    <w:tmpl w:val="CD6897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7FF658F"/>
    <w:multiLevelType w:val="hybridMultilevel"/>
    <w:tmpl w:val="DFA2D488"/>
    <w:lvl w:ilvl="0" w:tplc="FF0E6524">
      <w:start w:val="1"/>
      <w:numFmt w:val="decimal"/>
      <w:lvlText w:val="[%1]"/>
      <w:lvlJc w:val="left"/>
      <w:pPr>
        <w:ind w:left="4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DA0EC1C">
      <w:start w:val="1"/>
      <w:numFmt w:val="lowerLetter"/>
      <w:lvlText w:val="%2"/>
      <w:lvlJc w:val="left"/>
      <w:pPr>
        <w:ind w:left="11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B283E84">
      <w:start w:val="1"/>
      <w:numFmt w:val="lowerRoman"/>
      <w:lvlText w:val="%3"/>
      <w:lvlJc w:val="left"/>
      <w:pPr>
        <w:ind w:left="18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6080C2E">
      <w:start w:val="1"/>
      <w:numFmt w:val="decimal"/>
      <w:lvlText w:val="%4"/>
      <w:lvlJc w:val="left"/>
      <w:pPr>
        <w:ind w:left="25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78CAA14">
      <w:start w:val="1"/>
      <w:numFmt w:val="lowerLetter"/>
      <w:lvlText w:val="%5"/>
      <w:lvlJc w:val="left"/>
      <w:pPr>
        <w:ind w:left="33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B70B3D8">
      <w:start w:val="1"/>
      <w:numFmt w:val="lowerRoman"/>
      <w:lvlText w:val="%6"/>
      <w:lvlJc w:val="left"/>
      <w:pPr>
        <w:ind w:left="40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3CA8B12">
      <w:start w:val="1"/>
      <w:numFmt w:val="decimal"/>
      <w:lvlText w:val="%7"/>
      <w:lvlJc w:val="left"/>
      <w:pPr>
        <w:ind w:left="47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DC6D9BA">
      <w:start w:val="1"/>
      <w:numFmt w:val="lowerLetter"/>
      <w:lvlText w:val="%8"/>
      <w:lvlJc w:val="left"/>
      <w:pPr>
        <w:ind w:left="54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6E264C6">
      <w:start w:val="1"/>
      <w:numFmt w:val="lowerRoman"/>
      <w:lvlText w:val="%9"/>
      <w:lvlJc w:val="left"/>
      <w:pPr>
        <w:ind w:left="61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6BA8631F"/>
    <w:multiLevelType w:val="hybridMultilevel"/>
    <w:tmpl w:val="DDA0F1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BF42D4D"/>
    <w:multiLevelType w:val="multilevel"/>
    <w:tmpl w:val="1BDAF976"/>
    <w:lvl w:ilvl="0">
      <w:start w:val="1"/>
      <w:numFmt w:val="bullet"/>
      <w:lvlText w:val=""/>
      <w:lvlJc w:val="left"/>
      <w:pPr>
        <w:ind w:left="405" w:hanging="405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0"/>
  </w:num>
  <w:num w:numId="3">
    <w:abstractNumId w:val="17"/>
  </w:num>
  <w:num w:numId="4">
    <w:abstractNumId w:val="12"/>
  </w:num>
  <w:num w:numId="5">
    <w:abstractNumId w:val="14"/>
  </w:num>
  <w:num w:numId="6">
    <w:abstractNumId w:val="15"/>
  </w:num>
  <w:num w:numId="7">
    <w:abstractNumId w:val="11"/>
  </w:num>
  <w:num w:numId="8">
    <w:abstractNumId w:val="3"/>
  </w:num>
  <w:num w:numId="9">
    <w:abstractNumId w:val="5"/>
  </w:num>
  <w:num w:numId="10">
    <w:abstractNumId w:val="4"/>
  </w:num>
  <w:num w:numId="11">
    <w:abstractNumId w:val="1"/>
  </w:num>
  <w:num w:numId="12">
    <w:abstractNumId w:val="6"/>
  </w:num>
  <w:num w:numId="13">
    <w:abstractNumId w:val="13"/>
  </w:num>
  <w:num w:numId="14">
    <w:abstractNumId w:val="9"/>
  </w:num>
  <w:num w:numId="15">
    <w:abstractNumId w:val="8"/>
  </w:num>
  <w:num w:numId="16">
    <w:abstractNumId w:val="7"/>
  </w:num>
  <w:num w:numId="17">
    <w:abstractNumId w:val="2"/>
  </w:num>
  <w:num w:numId="18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C36"/>
    <w:rsid w:val="00004314"/>
    <w:rsid w:val="0000684B"/>
    <w:rsid w:val="0000796D"/>
    <w:rsid w:val="00007FD7"/>
    <w:rsid w:val="00011DF2"/>
    <w:rsid w:val="000122BC"/>
    <w:rsid w:val="000139E2"/>
    <w:rsid w:val="000152BF"/>
    <w:rsid w:val="00020C77"/>
    <w:rsid w:val="00021FBA"/>
    <w:rsid w:val="00036BB2"/>
    <w:rsid w:val="00043205"/>
    <w:rsid w:val="000432D3"/>
    <w:rsid w:val="000479C0"/>
    <w:rsid w:val="00050706"/>
    <w:rsid w:val="00051C59"/>
    <w:rsid w:val="00053BD1"/>
    <w:rsid w:val="000560C0"/>
    <w:rsid w:val="000649EB"/>
    <w:rsid w:val="00066E91"/>
    <w:rsid w:val="000716CD"/>
    <w:rsid w:val="00072250"/>
    <w:rsid w:val="000741D8"/>
    <w:rsid w:val="000763FF"/>
    <w:rsid w:val="00076B54"/>
    <w:rsid w:val="00080490"/>
    <w:rsid w:val="00082C22"/>
    <w:rsid w:val="00083FE4"/>
    <w:rsid w:val="0008652A"/>
    <w:rsid w:val="00090AD5"/>
    <w:rsid w:val="00096685"/>
    <w:rsid w:val="00096DFC"/>
    <w:rsid w:val="000A17A1"/>
    <w:rsid w:val="000B0C3A"/>
    <w:rsid w:val="000B22DD"/>
    <w:rsid w:val="000B22FF"/>
    <w:rsid w:val="000B2A25"/>
    <w:rsid w:val="000B7494"/>
    <w:rsid w:val="000B7631"/>
    <w:rsid w:val="000C04C8"/>
    <w:rsid w:val="000C2A03"/>
    <w:rsid w:val="000C627D"/>
    <w:rsid w:val="000C7427"/>
    <w:rsid w:val="000D340A"/>
    <w:rsid w:val="000D6085"/>
    <w:rsid w:val="000D6F1F"/>
    <w:rsid w:val="000E1B6E"/>
    <w:rsid w:val="000E3627"/>
    <w:rsid w:val="000E6EEC"/>
    <w:rsid w:val="000F2576"/>
    <w:rsid w:val="000F328D"/>
    <w:rsid w:val="000F458F"/>
    <w:rsid w:val="001018F6"/>
    <w:rsid w:val="00107064"/>
    <w:rsid w:val="00121ED3"/>
    <w:rsid w:val="00123BAF"/>
    <w:rsid w:val="001245AD"/>
    <w:rsid w:val="00127326"/>
    <w:rsid w:val="00127A57"/>
    <w:rsid w:val="00127CB2"/>
    <w:rsid w:val="00130EB9"/>
    <w:rsid w:val="00132584"/>
    <w:rsid w:val="00136756"/>
    <w:rsid w:val="00140A88"/>
    <w:rsid w:val="00141763"/>
    <w:rsid w:val="0014459F"/>
    <w:rsid w:val="00144C7A"/>
    <w:rsid w:val="00146745"/>
    <w:rsid w:val="00147305"/>
    <w:rsid w:val="00147AA3"/>
    <w:rsid w:val="001501A8"/>
    <w:rsid w:val="00150453"/>
    <w:rsid w:val="00153E8C"/>
    <w:rsid w:val="0015475A"/>
    <w:rsid w:val="0015761E"/>
    <w:rsid w:val="00160CD8"/>
    <w:rsid w:val="00161647"/>
    <w:rsid w:val="00162465"/>
    <w:rsid w:val="00162495"/>
    <w:rsid w:val="00162B9C"/>
    <w:rsid w:val="00163FC8"/>
    <w:rsid w:val="001678A2"/>
    <w:rsid w:val="0017246C"/>
    <w:rsid w:val="00172A27"/>
    <w:rsid w:val="00177599"/>
    <w:rsid w:val="00177831"/>
    <w:rsid w:val="00177AE6"/>
    <w:rsid w:val="0018559A"/>
    <w:rsid w:val="00185F84"/>
    <w:rsid w:val="00195455"/>
    <w:rsid w:val="00195FC2"/>
    <w:rsid w:val="001A0C6D"/>
    <w:rsid w:val="001A13A9"/>
    <w:rsid w:val="001A3B07"/>
    <w:rsid w:val="001B0B85"/>
    <w:rsid w:val="001B1BD2"/>
    <w:rsid w:val="001B30C3"/>
    <w:rsid w:val="001B38CB"/>
    <w:rsid w:val="001C2172"/>
    <w:rsid w:val="001C3215"/>
    <w:rsid w:val="001C773C"/>
    <w:rsid w:val="001D2EA8"/>
    <w:rsid w:val="001D3AEB"/>
    <w:rsid w:val="001D4662"/>
    <w:rsid w:val="001D79F0"/>
    <w:rsid w:val="001E30FE"/>
    <w:rsid w:val="001E5F14"/>
    <w:rsid w:val="001E7F10"/>
    <w:rsid w:val="001F0C63"/>
    <w:rsid w:val="001F15F4"/>
    <w:rsid w:val="001F1887"/>
    <w:rsid w:val="001F3703"/>
    <w:rsid w:val="001F3F50"/>
    <w:rsid w:val="001F4F12"/>
    <w:rsid w:val="001F5BA2"/>
    <w:rsid w:val="001F6189"/>
    <w:rsid w:val="0020119F"/>
    <w:rsid w:val="00202D06"/>
    <w:rsid w:val="00205C15"/>
    <w:rsid w:val="00210BF7"/>
    <w:rsid w:val="002114D4"/>
    <w:rsid w:val="00214A99"/>
    <w:rsid w:val="00215559"/>
    <w:rsid w:val="002162C3"/>
    <w:rsid w:val="00216B4E"/>
    <w:rsid w:val="002204A5"/>
    <w:rsid w:val="0022084E"/>
    <w:rsid w:val="0022627E"/>
    <w:rsid w:val="00232D60"/>
    <w:rsid w:val="00236AE5"/>
    <w:rsid w:val="0024099F"/>
    <w:rsid w:val="002409D5"/>
    <w:rsid w:val="00246C56"/>
    <w:rsid w:val="00250BC1"/>
    <w:rsid w:val="002522FF"/>
    <w:rsid w:val="0025287D"/>
    <w:rsid w:val="0025502E"/>
    <w:rsid w:val="002550F4"/>
    <w:rsid w:val="00257328"/>
    <w:rsid w:val="00260EC4"/>
    <w:rsid w:val="00262D29"/>
    <w:rsid w:val="00266A0F"/>
    <w:rsid w:val="00275026"/>
    <w:rsid w:val="0027595E"/>
    <w:rsid w:val="00275E67"/>
    <w:rsid w:val="00277CA9"/>
    <w:rsid w:val="00280B85"/>
    <w:rsid w:val="0028242A"/>
    <w:rsid w:val="00284806"/>
    <w:rsid w:val="00284A08"/>
    <w:rsid w:val="00286EBF"/>
    <w:rsid w:val="00287206"/>
    <w:rsid w:val="0029177C"/>
    <w:rsid w:val="0029367A"/>
    <w:rsid w:val="002939BA"/>
    <w:rsid w:val="002964FF"/>
    <w:rsid w:val="00296C7E"/>
    <w:rsid w:val="002A259B"/>
    <w:rsid w:val="002A35F6"/>
    <w:rsid w:val="002A7C82"/>
    <w:rsid w:val="002B377A"/>
    <w:rsid w:val="002B593A"/>
    <w:rsid w:val="002B622E"/>
    <w:rsid w:val="002B6CB5"/>
    <w:rsid w:val="002C1884"/>
    <w:rsid w:val="002C1DC1"/>
    <w:rsid w:val="002C26CA"/>
    <w:rsid w:val="002C58B5"/>
    <w:rsid w:val="002D6100"/>
    <w:rsid w:val="002D6885"/>
    <w:rsid w:val="002D70F2"/>
    <w:rsid w:val="002D76EA"/>
    <w:rsid w:val="002E39F1"/>
    <w:rsid w:val="002E749F"/>
    <w:rsid w:val="002E7DB7"/>
    <w:rsid w:val="002F3CC1"/>
    <w:rsid w:val="002F7E78"/>
    <w:rsid w:val="00302C45"/>
    <w:rsid w:val="00304260"/>
    <w:rsid w:val="00304E31"/>
    <w:rsid w:val="003058CF"/>
    <w:rsid w:val="00305FBB"/>
    <w:rsid w:val="003101AE"/>
    <w:rsid w:val="00316A32"/>
    <w:rsid w:val="00317BAD"/>
    <w:rsid w:val="00317E9F"/>
    <w:rsid w:val="003246C3"/>
    <w:rsid w:val="00324EE6"/>
    <w:rsid w:val="00325D11"/>
    <w:rsid w:val="00327384"/>
    <w:rsid w:val="003358EC"/>
    <w:rsid w:val="003373B2"/>
    <w:rsid w:val="003378B5"/>
    <w:rsid w:val="00343EB0"/>
    <w:rsid w:val="003509D2"/>
    <w:rsid w:val="00350DC2"/>
    <w:rsid w:val="00351DC7"/>
    <w:rsid w:val="00352827"/>
    <w:rsid w:val="003539B0"/>
    <w:rsid w:val="0036725C"/>
    <w:rsid w:val="00367587"/>
    <w:rsid w:val="00367B40"/>
    <w:rsid w:val="0037058E"/>
    <w:rsid w:val="003710E6"/>
    <w:rsid w:val="00371DCD"/>
    <w:rsid w:val="003729F7"/>
    <w:rsid w:val="00373DDC"/>
    <w:rsid w:val="00376610"/>
    <w:rsid w:val="00376FCA"/>
    <w:rsid w:val="0038029F"/>
    <w:rsid w:val="00380903"/>
    <w:rsid w:val="00380D70"/>
    <w:rsid w:val="00382A11"/>
    <w:rsid w:val="0038525D"/>
    <w:rsid w:val="00386793"/>
    <w:rsid w:val="00393AD5"/>
    <w:rsid w:val="00393AEF"/>
    <w:rsid w:val="00394DAF"/>
    <w:rsid w:val="00395717"/>
    <w:rsid w:val="003973D6"/>
    <w:rsid w:val="003A147A"/>
    <w:rsid w:val="003B215D"/>
    <w:rsid w:val="003B7E4A"/>
    <w:rsid w:val="003C0A5D"/>
    <w:rsid w:val="003C1A12"/>
    <w:rsid w:val="003C4351"/>
    <w:rsid w:val="003C47CD"/>
    <w:rsid w:val="003C73E1"/>
    <w:rsid w:val="003D07BC"/>
    <w:rsid w:val="003D102F"/>
    <w:rsid w:val="003D2611"/>
    <w:rsid w:val="003D3F25"/>
    <w:rsid w:val="003D51EB"/>
    <w:rsid w:val="003D5E6E"/>
    <w:rsid w:val="003D6728"/>
    <w:rsid w:val="003E0398"/>
    <w:rsid w:val="003E1BDE"/>
    <w:rsid w:val="003E1D4F"/>
    <w:rsid w:val="003E2F75"/>
    <w:rsid w:val="003E350B"/>
    <w:rsid w:val="003E4F1E"/>
    <w:rsid w:val="003E5CF3"/>
    <w:rsid w:val="003E6319"/>
    <w:rsid w:val="003E69CB"/>
    <w:rsid w:val="003E70B1"/>
    <w:rsid w:val="003E73C9"/>
    <w:rsid w:val="003E7893"/>
    <w:rsid w:val="003E78DB"/>
    <w:rsid w:val="003E7FF8"/>
    <w:rsid w:val="003F621F"/>
    <w:rsid w:val="004053D3"/>
    <w:rsid w:val="00410450"/>
    <w:rsid w:val="00413732"/>
    <w:rsid w:val="0041385E"/>
    <w:rsid w:val="00414065"/>
    <w:rsid w:val="00414140"/>
    <w:rsid w:val="004154F8"/>
    <w:rsid w:val="00415E34"/>
    <w:rsid w:val="00416344"/>
    <w:rsid w:val="004169D0"/>
    <w:rsid w:val="00421884"/>
    <w:rsid w:val="00423870"/>
    <w:rsid w:val="004244E5"/>
    <w:rsid w:val="0042542F"/>
    <w:rsid w:val="00426823"/>
    <w:rsid w:val="00426B69"/>
    <w:rsid w:val="0043052D"/>
    <w:rsid w:val="00431BB5"/>
    <w:rsid w:val="00432D27"/>
    <w:rsid w:val="00433934"/>
    <w:rsid w:val="0043482E"/>
    <w:rsid w:val="00435A03"/>
    <w:rsid w:val="004404E9"/>
    <w:rsid w:val="00440557"/>
    <w:rsid w:val="00445E8A"/>
    <w:rsid w:val="00447164"/>
    <w:rsid w:val="00447E65"/>
    <w:rsid w:val="00454289"/>
    <w:rsid w:val="00454982"/>
    <w:rsid w:val="004550CF"/>
    <w:rsid w:val="00455617"/>
    <w:rsid w:val="0045688B"/>
    <w:rsid w:val="00456D80"/>
    <w:rsid w:val="00464B59"/>
    <w:rsid w:val="00464DEA"/>
    <w:rsid w:val="00466776"/>
    <w:rsid w:val="004710C3"/>
    <w:rsid w:val="00473E9C"/>
    <w:rsid w:val="004751A5"/>
    <w:rsid w:val="0048262E"/>
    <w:rsid w:val="00483C2A"/>
    <w:rsid w:val="0048439D"/>
    <w:rsid w:val="0048444D"/>
    <w:rsid w:val="00484BF4"/>
    <w:rsid w:val="00485CF1"/>
    <w:rsid w:val="004870E9"/>
    <w:rsid w:val="004925C3"/>
    <w:rsid w:val="00494C0D"/>
    <w:rsid w:val="00496CF9"/>
    <w:rsid w:val="00497453"/>
    <w:rsid w:val="004A0151"/>
    <w:rsid w:val="004A0597"/>
    <w:rsid w:val="004A277E"/>
    <w:rsid w:val="004A7645"/>
    <w:rsid w:val="004B0A27"/>
    <w:rsid w:val="004B1CE3"/>
    <w:rsid w:val="004B40BB"/>
    <w:rsid w:val="004B60FF"/>
    <w:rsid w:val="004B78DF"/>
    <w:rsid w:val="004B7C16"/>
    <w:rsid w:val="004C2134"/>
    <w:rsid w:val="004C73A5"/>
    <w:rsid w:val="004C7B7E"/>
    <w:rsid w:val="004D4263"/>
    <w:rsid w:val="004D53B7"/>
    <w:rsid w:val="004D6325"/>
    <w:rsid w:val="004E0CA4"/>
    <w:rsid w:val="004E124F"/>
    <w:rsid w:val="004E1AD8"/>
    <w:rsid w:val="004E1F90"/>
    <w:rsid w:val="004E3109"/>
    <w:rsid w:val="004E3F60"/>
    <w:rsid w:val="004E7BC0"/>
    <w:rsid w:val="00504304"/>
    <w:rsid w:val="00511782"/>
    <w:rsid w:val="0051260B"/>
    <w:rsid w:val="0051286F"/>
    <w:rsid w:val="00512EE0"/>
    <w:rsid w:val="00513E57"/>
    <w:rsid w:val="00515766"/>
    <w:rsid w:val="005211BC"/>
    <w:rsid w:val="005220EE"/>
    <w:rsid w:val="005238EC"/>
    <w:rsid w:val="00524E15"/>
    <w:rsid w:val="00525AC6"/>
    <w:rsid w:val="00526B29"/>
    <w:rsid w:val="00526E38"/>
    <w:rsid w:val="00537C83"/>
    <w:rsid w:val="00557282"/>
    <w:rsid w:val="005623FE"/>
    <w:rsid w:val="005625C1"/>
    <w:rsid w:val="0056341A"/>
    <w:rsid w:val="0056436B"/>
    <w:rsid w:val="005643AA"/>
    <w:rsid w:val="00564E34"/>
    <w:rsid w:val="00566333"/>
    <w:rsid w:val="00567CC7"/>
    <w:rsid w:val="00570760"/>
    <w:rsid w:val="00573506"/>
    <w:rsid w:val="00574B7E"/>
    <w:rsid w:val="005773B5"/>
    <w:rsid w:val="00584F07"/>
    <w:rsid w:val="005864B5"/>
    <w:rsid w:val="00586A18"/>
    <w:rsid w:val="00591D39"/>
    <w:rsid w:val="0059400F"/>
    <w:rsid w:val="005A5506"/>
    <w:rsid w:val="005A60FC"/>
    <w:rsid w:val="005A779A"/>
    <w:rsid w:val="005B001A"/>
    <w:rsid w:val="005B2423"/>
    <w:rsid w:val="005B668E"/>
    <w:rsid w:val="005C22DF"/>
    <w:rsid w:val="005C588F"/>
    <w:rsid w:val="005C599F"/>
    <w:rsid w:val="005C7818"/>
    <w:rsid w:val="005D0003"/>
    <w:rsid w:val="005D3426"/>
    <w:rsid w:val="005D35EB"/>
    <w:rsid w:val="005D509D"/>
    <w:rsid w:val="005D5906"/>
    <w:rsid w:val="005D6FCE"/>
    <w:rsid w:val="005D7F87"/>
    <w:rsid w:val="005E067E"/>
    <w:rsid w:val="005E3793"/>
    <w:rsid w:val="005E4A02"/>
    <w:rsid w:val="005E63D8"/>
    <w:rsid w:val="005E6ED1"/>
    <w:rsid w:val="005F0112"/>
    <w:rsid w:val="005F0B2B"/>
    <w:rsid w:val="005F10C3"/>
    <w:rsid w:val="005F1C32"/>
    <w:rsid w:val="005F288E"/>
    <w:rsid w:val="005F2FF4"/>
    <w:rsid w:val="005F61BD"/>
    <w:rsid w:val="005F6BC6"/>
    <w:rsid w:val="005F6EF2"/>
    <w:rsid w:val="0060262A"/>
    <w:rsid w:val="00602E68"/>
    <w:rsid w:val="00603196"/>
    <w:rsid w:val="006057E3"/>
    <w:rsid w:val="00611A10"/>
    <w:rsid w:val="00611A60"/>
    <w:rsid w:val="006131ED"/>
    <w:rsid w:val="00614528"/>
    <w:rsid w:val="00616ECA"/>
    <w:rsid w:val="00617D78"/>
    <w:rsid w:val="00621894"/>
    <w:rsid w:val="00627D7E"/>
    <w:rsid w:val="00631B36"/>
    <w:rsid w:val="006333C6"/>
    <w:rsid w:val="006339D1"/>
    <w:rsid w:val="006350A4"/>
    <w:rsid w:val="00636E72"/>
    <w:rsid w:val="00641C45"/>
    <w:rsid w:val="00642050"/>
    <w:rsid w:val="00644F12"/>
    <w:rsid w:val="00647430"/>
    <w:rsid w:val="00652E58"/>
    <w:rsid w:val="006542CC"/>
    <w:rsid w:val="00654F07"/>
    <w:rsid w:val="00657068"/>
    <w:rsid w:val="0065763C"/>
    <w:rsid w:val="00657F86"/>
    <w:rsid w:val="00660876"/>
    <w:rsid w:val="0066105C"/>
    <w:rsid w:val="006616DD"/>
    <w:rsid w:val="00662923"/>
    <w:rsid w:val="00664DC1"/>
    <w:rsid w:val="00665349"/>
    <w:rsid w:val="006653A1"/>
    <w:rsid w:val="0066677C"/>
    <w:rsid w:val="00666FFB"/>
    <w:rsid w:val="00667386"/>
    <w:rsid w:val="006719A5"/>
    <w:rsid w:val="00672503"/>
    <w:rsid w:val="00676C62"/>
    <w:rsid w:val="00680138"/>
    <w:rsid w:val="006835D4"/>
    <w:rsid w:val="00684720"/>
    <w:rsid w:val="00684B6D"/>
    <w:rsid w:val="00685D30"/>
    <w:rsid w:val="006864C6"/>
    <w:rsid w:val="00690FB9"/>
    <w:rsid w:val="006944BB"/>
    <w:rsid w:val="006957D5"/>
    <w:rsid w:val="00697DDF"/>
    <w:rsid w:val="006A06F0"/>
    <w:rsid w:val="006A39D3"/>
    <w:rsid w:val="006A4492"/>
    <w:rsid w:val="006A7487"/>
    <w:rsid w:val="006B318C"/>
    <w:rsid w:val="006B44DA"/>
    <w:rsid w:val="006B7774"/>
    <w:rsid w:val="006B7FB2"/>
    <w:rsid w:val="006C1A20"/>
    <w:rsid w:val="006C1FB8"/>
    <w:rsid w:val="006C2AB5"/>
    <w:rsid w:val="006C6CCE"/>
    <w:rsid w:val="006C70F6"/>
    <w:rsid w:val="006D2E15"/>
    <w:rsid w:val="006D36CC"/>
    <w:rsid w:val="006D39A9"/>
    <w:rsid w:val="006E28C0"/>
    <w:rsid w:val="006E4AEB"/>
    <w:rsid w:val="006F17AF"/>
    <w:rsid w:val="006F1DF4"/>
    <w:rsid w:val="00702A9C"/>
    <w:rsid w:val="00702B64"/>
    <w:rsid w:val="00704E2A"/>
    <w:rsid w:val="00707546"/>
    <w:rsid w:val="007108B2"/>
    <w:rsid w:val="00711A54"/>
    <w:rsid w:val="00714622"/>
    <w:rsid w:val="00714F13"/>
    <w:rsid w:val="007153D0"/>
    <w:rsid w:val="007172E1"/>
    <w:rsid w:val="00721B95"/>
    <w:rsid w:val="0072411A"/>
    <w:rsid w:val="00727F40"/>
    <w:rsid w:val="007315F6"/>
    <w:rsid w:val="0073293A"/>
    <w:rsid w:val="007333AD"/>
    <w:rsid w:val="00733781"/>
    <w:rsid w:val="00734C0F"/>
    <w:rsid w:val="00737E71"/>
    <w:rsid w:val="00740A43"/>
    <w:rsid w:val="00744559"/>
    <w:rsid w:val="00750263"/>
    <w:rsid w:val="00750800"/>
    <w:rsid w:val="00751D91"/>
    <w:rsid w:val="00755C83"/>
    <w:rsid w:val="00755D48"/>
    <w:rsid w:val="00756272"/>
    <w:rsid w:val="00757ABC"/>
    <w:rsid w:val="007611ED"/>
    <w:rsid w:val="00761FE5"/>
    <w:rsid w:val="0076290B"/>
    <w:rsid w:val="00766499"/>
    <w:rsid w:val="0077011A"/>
    <w:rsid w:val="00772438"/>
    <w:rsid w:val="007732FC"/>
    <w:rsid w:val="0077691A"/>
    <w:rsid w:val="007810A3"/>
    <w:rsid w:val="00783E12"/>
    <w:rsid w:val="00784B68"/>
    <w:rsid w:val="00785840"/>
    <w:rsid w:val="00785A31"/>
    <w:rsid w:val="00792D48"/>
    <w:rsid w:val="00792E6A"/>
    <w:rsid w:val="00795AD8"/>
    <w:rsid w:val="00796070"/>
    <w:rsid w:val="007969EB"/>
    <w:rsid w:val="00797474"/>
    <w:rsid w:val="00797B39"/>
    <w:rsid w:val="00797D2D"/>
    <w:rsid w:val="007A0C55"/>
    <w:rsid w:val="007A32C0"/>
    <w:rsid w:val="007A33B8"/>
    <w:rsid w:val="007A5561"/>
    <w:rsid w:val="007A59FC"/>
    <w:rsid w:val="007A7237"/>
    <w:rsid w:val="007B1726"/>
    <w:rsid w:val="007B40A1"/>
    <w:rsid w:val="007B4150"/>
    <w:rsid w:val="007B5837"/>
    <w:rsid w:val="007B5F0E"/>
    <w:rsid w:val="007B63CC"/>
    <w:rsid w:val="007B6519"/>
    <w:rsid w:val="007D08B1"/>
    <w:rsid w:val="007D6914"/>
    <w:rsid w:val="007E22F6"/>
    <w:rsid w:val="007E3753"/>
    <w:rsid w:val="007E534D"/>
    <w:rsid w:val="007E5C50"/>
    <w:rsid w:val="007E6437"/>
    <w:rsid w:val="007F0775"/>
    <w:rsid w:val="007F674E"/>
    <w:rsid w:val="007F7DEA"/>
    <w:rsid w:val="00800229"/>
    <w:rsid w:val="0080086D"/>
    <w:rsid w:val="00800CD7"/>
    <w:rsid w:val="00802F41"/>
    <w:rsid w:val="00803F8B"/>
    <w:rsid w:val="00804FE7"/>
    <w:rsid w:val="00805BB9"/>
    <w:rsid w:val="008157F4"/>
    <w:rsid w:val="00816747"/>
    <w:rsid w:val="008234BE"/>
    <w:rsid w:val="008253B1"/>
    <w:rsid w:val="00837A57"/>
    <w:rsid w:val="00837EA9"/>
    <w:rsid w:val="00837EB9"/>
    <w:rsid w:val="00842B8A"/>
    <w:rsid w:val="00847C25"/>
    <w:rsid w:val="0085297D"/>
    <w:rsid w:val="00856F5D"/>
    <w:rsid w:val="0086303D"/>
    <w:rsid w:val="00870B43"/>
    <w:rsid w:val="008719A2"/>
    <w:rsid w:val="00876636"/>
    <w:rsid w:val="00893612"/>
    <w:rsid w:val="00893B42"/>
    <w:rsid w:val="00895FFE"/>
    <w:rsid w:val="008A13BF"/>
    <w:rsid w:val="008A1695"/>
    <w:rsid w:val="008A18E8"/>
    <w:rsid w:val="008A1CF6"/>
    <w:rsid w:val="008A3A22"/>
    <w:rsid w:val="008A5F4E"/>
    <w:rsid w:val="008A5F90"/>
    <w:rsid w:val="008A6F1C"/>
    <w:rsid w:val="008B41EB"/>
    <w:rsid w:val="008B4208"/>
    <w:rsid w:val="008B4456"/>
    <w:rsid w:val="008B70D2"/>
    <w:rsid w:val="008B7D01"/>
    <w:rsid w:val="008C1D80"/>
    <w:rsid w:val="008C39A6"/>
    <w:rsid w:val="008C4775"/>
    <w:rsid w:val="008C4FED"/>
    <w:rsid w:val="008D2E8D"/>
    <w:rsid w:val="008D7237"/>
    <w:rsid w:val="008E27EE"/>
    <w:rsid w:val="008E300A"/>
    <w:rsid w:val="008E3828"/>
    <w:rsid w:val="008E3A8F"/>
    <w:rsid w:val="008E3B2B"/>
    <w:rsid w:val="008E50F9"/>
    <w:rsid w:val="008E67DF"/>
    <w:rsid w:val="008F00C9"/>
    <w:rsid w:val="00900B74"/>
    <w:rsid w:val="00900BA9"/>
    <w:rsid w:val="00904459"/>
    <w:rsid w:val="00904648"/>
    <w:rsid w:val="00941CC3"/>
    <w:rsid w:val="009433FC"/>
    <w:rsid w:val="00943564"/>
    <w:rsid w:val="00945473"/>
    <w:rsid w:val="009460BF"/>
    <w:rsid w:val="009539C9"/>
    <w:rsid w:val="009600EC"/>
    <w:rsid w:val="00966B59"/>
    <w:rsid w:val="00966BC3"/>
    <w:rsid w:val="0097063A"/>
    <w:rsid w:val="00972D44"/>
    <w:rsid w:val="00974310"/>
    <w:rsid w:val="00974B07"/>
    <w:rsid w:val="00976F4E"/>
    <w:rsid w:val="00982DE1"/>
    <w:rsid w:val="00983F2E"/>
    <w:rsid w:val="0098455D"/>
    <w:rsid w:val="00984FCB"/>
    <w:rsid w:val="00991E3C"/>
    <w:rsid w:val="00992344"/>
    <w:rsid w:val="00992E96"/>
    <w:rsid w:val="0099569F"/>
    <w:rsid w:val="009978B0"/>
    <w:rsid w:val="009A09E8"/>
    <w:rsid w:val="009A0A4A"/>
    <w:rsid w:val="009A3E8F"/>
    <w:rsid w:val="009A54AB"/>
    <w:rsid w:val="009A5BE7"/>
    <w:rsid w:val="009A6ACE"/>
    <w:rsid w:val="009A7A40"/>
    <w:rsid w:val="009B11D3"/>
    <w:rsid w:val="009B1F54"/>
    <w:rsid w:val="009B445D"/>
    <w:rsid w:val="009B4F44"/>
    <w:rsid w:val="009B569C"/>
    <w:rsid w:val="009B62F4"/>
    <w:rsid w:val="009C061A"/>
    <w:rsid w:val="009C11C8"/>
    <w:rsid w:val="009C2628"/>
    <w:rsid w:val="009C3779"/>
    <w:rsid w:val="009D1EA1"/>
    <w:rsid w:val="009D3154"/>
    <w:rsid w:val="009D7840"/>
    <w:rsid w:val="009E00A9"/>
    <w:rsid w:val="009E0F22"/>
    <w:rsid w:val="009E35C8"/>
    <w:rsid w:val="009E4DDA"/>
    <w:rsid w:val="009E7A30"/>
    <w:rsid w:val="009F1617"/>
    <w:rsid w:val="009F52A6"/>
    <w:rsid w:val="009F726A"/>
    <w:rsid w:val="00A01397"/>
    <w:rsid w:val="00A016D6"/>
    <w:rsid w:val="00A050F8"/>
    <w:rsid w:val="00A066C9"/>
    <w:rsid w:val="00A06E84"/>
    <w:rsid w:val="00A11B1E"/>
    <w:rsid w:val="00A12AB0"/>
    <w:rsid w:val="00A132DD"/>
    <w:rsid w:val="00A13993"/>
    <w:rsid w:val="00A13E3B"/>
    <w:rsid w:val="00A1650F"/>
    <w:rsid w:val="00A17ACB"/>
    <w:rsid w:val="00A204FB"/>
    <w:rsid w:val="00A23115"/>
    <w:rsid w:val="00A249B0"/>
    <w:rsid w:val="00A24B45"/>
    <w:rsid w:val="00A24D35"/>
    <w:rsid w:val="00A32F56"/>
    <w:rsid w:val="00A34A8D"/>
    <w:rsid w:val="00A36A8E"/>
    <w:rsid w:val="00A3718E"/>
    <w:rsid w:val="00A377ED"/>
    <w:rsid w:val="00A43387"/>
    <w:rsid w:val="00A503AA"/>
    <w:rsid w:val="00A512EE"/>
    <w:rsid w:val="00A522A5"/>
    <w:rsid w:val="00A5397C"/>
    <w:rsid w:val="00A5466B"/>
    <w:rsid w:val="00A54DB8"/>
    <w:rsid w:val="00A57A5E"/>
    <w:rsid w:val="00A631A8"/>
    <w:rsid w:val="00A63F80"/>
    <w:rsid w:val="00A6431B"/>
    <w:rsid w:val="00A67504"/>
    <w:rsid w:val="00A718BA"/>
    <w:rsid w:val="00A730D5"/>
    <w:rsid w:val="00A73C6A"/>
    <w:rsid w:val="00A744DA"/>
    <w:rsid w:val="00A82734"/>
    <w:rsid w:val="00A83D89"/>
    <w:rsid w:val="00A8478F"/>
    <w:rsid w:val="00A8557A"/>
    <w:rsid w:val="00A90827"/>
    <w:rsid w:val="00AA4257"/>
    <w:rsid w:val="00AA66F0"/>
    <w:rsid w:val="00AB1987"/>
    <w:rsid w:val="00AB1994"/>
    <w:rsid w:val="00AB2D0E"/>
    <w:rsid w:val="00AB5283"/>
    <w:rsid w:val="00AC1676"/>
    <w:rsid w:val="00AC2F40"/>
    <w:rsid w:val="00AC348A"/>
    <w:rsid w:val="00AC4D76"/>
    <w:rsid w:val="00AC4E32"/>
    <w:rsid w:val="00AD0512"/>
    <w:rsid w:val="00AD28AF"/>
    <w:rsid w:val="00AD4186"/>
    <w:rsid w:val="00AD52FA"/>
    <w:rsid w:val="00AD6AB7"/>
    <w:rsid w:val="00AE0765"/>
    <w:rsid w:val="00AE2184"/>
    <w:rsid w:val="00AE3C9A"/>
    <w:rsid w:val="00AE4F86"/>
    <w:rsid w:val="00AE5ABC"/>
    <w:rsid w:val="00AF0DB3"/>
    <w:rsid w:val="00AF163C"/>
    <w:rsid w:val="00AF2B23"/>
    <w:rsid w:val="00AF3C21"/>
    <w:rsid w:val="00AF3DE0"/>
    <w:rsid w:val="00AF5C40"/>
    <w:rsid w:val="00B02663"/>
    <w:rsid w:val="00B03539"/>
    <w:rsid w:val="00B04646"/>
    <w:rsid w:val="00B07060"/>
    <w:rsid w:val="00B0734F"/>
    <w:rsid w:val="00B10BFB"/>
    <w:rsid w:val="00B1352D"/>
    <w:rsid w:val="00B14D2A"/>
    <w:rsid w:val="00B162A7"/>
    <w:rsid w:val="00B1673B"/>
    <w:rsid w:val="00B17DED"/>
    <w:rsid w:val="00B2077C"/>
    <w:rsid w:val="00B2257A"/>
    <w:rsid w:val="00B22A10"/>
    <w:rsid w:val="00B23D83"/>
    <w:rsid w:val="00B2674F"/>
    <w:rsid w:val="00B27F7B"/>
    <w:rsid w:val="00B33EC7"/>
    <w:rsid w:val="00B408BF"/>
    <w:rsid w:val="00B42817"/>
    <w:rsid w:val="00B43975"/>
    <w:rsid w:val="00B503FC"/>
    <w:rsid w:val="00B5135A"/>
    <w:rsid w:val="00B5355A"/>
    <w:rsid w:val="00B54F52"/>
    <w:rsid w:val="00B55578"/>
    <w:rsid w:val="00B61558"/>
    <w:rsid w:val="00B61A3A"/>
    <w:rsid w:val="00B61BDE"/>
    <w:rsid w:val="00B64F40"/>
    <w:rsid w:val="00B655D5"/>
    <w:rsid w:val="00B6656A"/>
    <w:rsid w:val="00B666B7"/>
    <w:rsid w:val="00B72D65"/>
    <w:rsid w:val="00B72F1D"/>
    <w:rsid w:val="00B82F3E"/>
    <w:rsid w:val="00B85B21"/>
    <w:rsid w:val="00B8773C"/>
    <w:rsid w:val="00B90566"/>
    <w:rsid w:val="00B908DD"/>
    <w:rsid w:val="00B91E3B"/>
    <w:rsid w:val="00BA1AF6"/>
    <w:rsid w:val="00BA57EB"/>
    <w:rsid w:val="00BB2826"/>
    <w:rsid w:val="00BB2844"/>
    <w:rsid w:val="00BB3D0B"/>
    <w:rsid w:val="00BB475F"/>
    <w:rsid w:val="00BB4D76"/>
    <w:rsid w:val="00BB60EB"/>
    <w:rsid w:val="00BB68D2"/>
    <w:rsid w:val="00BB68FA"/>
    <w:rsid w:val="00BB709D"/>
    <w:rsid w:val="00BB79AB"/>
    <w:rsid w:val="00BC0831"/>
    <w:rsid w:val="00BC1883"/>
    <w:rsid w:val="00BC572E"/>
    <w:rsid w:val="00BC6010"/>
    <w:rsid w:val="00BD36FE"/>
    <w:rsid w:val="00BD517A"/>
    <w:rsid w:val="00BD542B"/>
    <w:rsid w:val="00BD5EB1"/>
    <w:rsid w:val="00BD6A89"/>
    <w:rsid w:val="00BD77A5"/>
    <w:rsid w:val="00BE0425"/>
    <w:rsid w:val="00BE0D24"/>
    <w:rsid w:val="00BE16E9"/>
    <w:rsid w:val="00BE2944"/>
    <w:rsid w:val="00BE295E"/>
    <w:rsid w:val="00BE3A31"/>
    <w:rsid w:val="00BE69AA"/>
    <w:rsid w:val="00BE6E93"/>
    <w:rsid w:val="00BF5373"/>
    <w:rsid w:val="00BF623B"/>
    <w:rsid w:val="00BF6382"/>
    <w:rsid w:val="00BF752E"/>
    <w:rsid w:val="00BF7BB0"/>
    <w:rsid w:val="00C07BC4"/>
    <w:rsid w:val="00C15326"/>
    <w:rsid w:val="00C16EC7"/>
    <w:rsid w:val="00C20EE9"/>
    <w:rsid w:val="00C22734"/>
    <w:rsid w:val="00C230A9"/>
    <w:rsid w:val="00C236F2"/>
    <w:rsid w:val="00C26AFB"/>
    <w:rsid w:val="00C370C5"/>
    <w:rsid w:val="00C40A93"/>
    <w:rsid w:val="00C410BA"/>
    <w:rsid w:val="00C43F27"/>
    <w:rsid w:val="00C446CE"/>
    <w:rsid w:val="00C453F9"/>
    <w:rsid w:val="00C45C5D"/>
    <w:rsid w:val="00C46725"/>
    <w:rsid w:val="00C50BE7"/>
    <w:rsid w:val="00C60718"/>
    <w:rsid w:val="00C626ED"/>
    <w:rsid w:val="00C62A4D"/>
    <w:rsid w:val="00C6378F"/>
    <w:rsid w:val="00C63EEC"/>
    <w:rsid w:val="00C640B5"/>
    <w:rsid w:val="00C65B81"/>
    <w:rsid w:val="00C70C1B"/>
    <w:rsid w:val="00C71EC3"/>
    <w:rsid w:val="00C72BAE"/>
    <w:rsid w:val="00C74113"/>
    <w:rsid w:val="00C8099E"/>
    <w:rsid w:val="00C80C84"/>
    <w:rsid w:val="00C8263D"/>
    <w:rsid w:val="00C871CE"/>
    <w:rsid w:val="00C87840"/>
    <w:rsid w:val="00C935C7"/>
    <w:rsid w:val="00C93E84"/>
    <w:rsid w:val="00C95286"/>
    <w:rsid w:val="00C95D2F"/>
    <w:rsid w:val="00C96AC3"/>
    <w:rsid w:val="00C97FAA"/>
    <w:rsid w:val="00CA1846"/>
    <w:rsid w:val="00CA2D4A"/>
    <w:rsid w:val="00CA345D"/>
    <w:rsid w:val="00CA6361"/>
    <w:rsid w:val="00CA6DED"/>
    <w:rsid w:val="00CA7CD3"/>
    <w:rsid w:val="00CB72F1"/>
    <w:rsid w:val="00CC5F3C"/>
    <w:rsid w:val="00CC781B"/>
    <w:rsid w:val="00CD0F5D"/>
    <w:rsid w:val="00CD0F8E"/>
    <w:rsid w:val="00CD1C8E"/>
    <w:rsid w:val="00CD5C96"/>
    <w:rsid w:val="00CD66B1"/>
    <w:rsid w:val="00CE5806"/>
    <w:rsid w:val="00CF0689"/>
    <w:rsid w:val="00CF07B5"/>
    <w:rsid w:val="00CF3DBE"/>
    <w:rsid w:val="00CF599D"/>
    <w:rsid w:val="00CF662D"/>
    <w:rsid w:val="00D041E4"/>
    <w:rsid w:val="00D106D0"/>
    <w:rsid w:val="00D1252E"/>
    <w:rsid w:val="00D12A0A"/>
    <w:rsid w:val="00D15146"/>
    <w:rsid w:val="00D17A89"/>
    <w:rsid w:val="00D20E61"/>
    <w:rsid w:val="00D23AD5"/>
    <w:rsid w:val="00D27092"/>
    <w:rsid w:val="00D3093B"/>
    <w:rsid w:val="00D314DC"/>
    <w:rsid w:val="00D31B40"/>
    <w:rsid w:val="00D31E30"/>
    <w:rsid w:val="00D32E2F"/>
    <w:rsid w:val="00D35F4F"/>
    <w:rsid w:val="00D40489"/>
    <w:rsid w:val="00D404ED"/>
    <w:rsid w:val="00D41047"/>
    <w:rsid w:val="00D410DB"/>
    <w:rsid w:val="00D430BE"/>
    <w:rsid w:val="00D457EB"/>
    <w:rsid w:val="00D46094"/>
    <w:rsid w:val="00D47E67"/>
    <w:rsid w:val="00D50001"/>
    <w:rsid w:val="00D51224"/>
    <w:rsid w:val="00D5556A"/>
    <w:rsid w:val="00D61515"/>
    <w:rsid w:val="00D62DC5"/>
    <w:rsid w:val="00D645AB"/>
    <w:rsid w:val="00D64AA0"/>
    <w:rsid w:val="00D6529C"/>
    <w:rsid w:val="00D720D1"/>
    <w:rsid w:val="00D72BCA"/>
    <w:rsid w:val="00D747B6"/>
    <w:rsid w:val="00D74BE2"/>
    <w:rsid w:val="00D772EC"/>
    <w:rsid w:val="00D8186C"/>
    <w:rsid w:val="00D81F9C"/>
    <w:rsid w:val="00D85B6A"/>
    <w:rsid w:val="00D86154"/>
    <w:rsid w:val="00D866C2"/>
    <w:rsid w:val="00D87012"/>
    <w:rsid w:val="00D87896"/>
    <w:rsid w:val="00D92D44"/>
    <w:rsid w:val="00D930A7"/>
    <w:rsid w:val="00D97D84"/>
    <w:rsid w:val="00DA5081"/>
    <w:rsid w:val="00DA72B6"/>
    <w:rsid w:val="00DB2508"/>
    <w:rsid w:val="00DB42D5"/>
    <w:rsid w:val="00DB5D01"/>
    <w:rsid w:val="00DC0642"/>
    <w:rsid w:val="00DC2834"/>
    <w:rsid w:val="00DC30C0"/>
    <w:rsid w:val="00DC4574"/>
    <w:rsid w:val="00DC503D"/>
    <w:rsid w:val="00DC5583"/>
    <w:rsid w:val="00DC6DBB"/>
    <w:rsid w:val="00DC76E5"/>
    <w:rsid w:val="00DC781B"/>
    <w:rsid w:val="00DD5E09"/>
    <w:rsid w:val="00DD6CD1"/>
    <w:rsid w:val="00DD7263"/>
    <w:rsid w:val="00DE0F35"/>
    <w:rsid w:val="00DE1F10"/>
    <w:rsid w:val="00DE798D"/>
    <w:rsid w:val="00DF00B4"/>
    <w:rsid w:val="00DF0BA9"/>
    <w:rsid w:val="00DF215F"/>
    <w:rsid w:val="00DF448B"/>
    <w:rsid w:val="00DF50D4"/>
    <w:rsid w:val="00E02533"/>
    <w:rsid w:val="00E03527"/>
    <w:rsid w:val="00E03F43"/>
    <w:rsid w:val="00E04782"/>
    <w:rsid w:val="00E060F5"/>
    <w:rsid w:val="00E13565"/>
    <w:rsid w:val="00E14205"/>
    <w:rsid w:val="00E20ED3"/>
    <w:rsid w:val="00E21661"/>
    <w:rsid w:val="00E21CA7"/>
    <w:rsid w:val="00E23553"/>
    <w:rsid w:val="00E2526E"/>
    <w:rsid w:val="00E26AAE"/>
    <w:rsid w:val="00E272A0"/>
    <w:rsid w:val="00E30544"/>
    <w:rsid w:val="00E33E30"/>
    <w:rsid w:val="00E34171"/>
    <w:rsid w:val="00E36F41"/>
    <w:rsid w:val="00E373B9"/>
    <w:rsid w:val="00E40A0E"/>
    <w:rsid w:val="00E4333E"/>
    <w:rsid w:val="00E434B7"/>
    <w:rsid w:val="00E43D0E"/>
    <w:rsid w:val="00E46611"/>
    <w:rsid w:val="00E46C99"/>
    <w:rsid w:val="00E46E5B"/>
    <w:rsid w:val="00E472DC"/>
    <w:rsid w:val="00E4742D"/>
    <w:rsid w:val="00E47FA2"/>
    <w:rsid w:val="00E5020F"/>
    <w:rsid w:val="00E5128C"/>
    <w:rsid w:val="00E544C4"/>
    <w:rsid w:val="00E57BD8"/>
    <w:rsid w:val="00E62D37"/>
    <w:rsid w:val="00E62EFB"/>
    <w:rsid w:val="00E64D35"/>
    <w:rsid w:val="00E64F15"/>
    <w:rsid w:val="00E674B6"/>
    <w:rsid w:val="00E71480"/>
    <w:rsid w:val="00E720DA"/>
    <w:rsid w:val="00E736E4"/>
    <w:rsid w:val="00E73B93"/>
    <w:rsid w:val="00E75EE8"/>
    <w:rsid w:val="00E81347"/>
    <w:rsid w:val="00E8404E"/>
    <w:rsid w:val="00E8421A"/>
    <w:rsid w:val="00E843C4"/>
    <w:rsid w:val="00E84DCD"/>
    <w:rsid w:val="00E85842"/>
    <w:rsid w:val="00E859E6"/>
    <w:rsid w:val="00E92936"/>
    <w:rsid w:val="00E929AD"/>
    <w:rsid w:val="00E92DF8"/>
    <w:rsid w:val="00E9514F"/>
    <w:rsid w:val="00E97A16"/>
    <w:rsid w:val="00EA2461"/>
    <w:rsid w:val="00EA3451"/>
    <w:rsid w:val="00EA455D"/>
    <w:rsid w:val="00EA7ADF"/>
    <w:rsid w:val="00EB05C9"/>
    <w:rsid w:val="00EB28D4"/>
    <w:rsid w:val="00EB3236"/>
    <w:rsid w:val="00EB4AC2"/>
    <w:rsid w:val="00EB63D0"/>
    <w:rsid w:val="00EB7D7A"/>
    <w:rsid w:val="00EC0B88"/>
    <w:rsid w:val="00EC5B85"/>
    <w:rsid w:val="00EC7227"/>
    <w:rsid w:val="00ED14D6"/>
    <w:rsid w:val="00ED3C3F"/>
    <w:rsid w:val="00ED3C5B"/>
    <w:rsid w:val="00ED4BEC"/>
    <w:rsid w:val="00ED6631"/>
    <w:rsid w:val="00ED697E"/>
    <w:rsid w:val="00EE02E2"/>
    <w:rsid w:val="00EE58ED"/>
    <w:rsid w:val="00EF0621"/>
    <w:rsid w:val="00EF07C9"/>
    <w:rsid w:val="00EF1D5E"/>
    <w:rsid w:val="00EF46EB"/>
    <w:rsid w:val="00EF4A02"/>
    <w:rsid w:val="00EF7550"/>
    <w:rsid w:val="00F013DC"/>
    <w:rsid w:val="00F02D76"/>
    <w:rsid w:val="00F03A13"/>
    <w:rsid w:val="00F126DD"/>
    <w:rsid w:val="00F130DA"/>
    <w:rsid w:val="00F141E4"/>
    <w:rsid w:val="00F1464F"/>
    <w:rsid w:val="00F16792"/>
    <w:rsid w:val="00F17EB3"/>
    <w:rsid w:val="00F20DC3"/>
    <w:rsid w:val="00F212A7"/>
    <w:rsid w:val="00F2206B"/>
    <w:rsid w:val="00F22E3B"/>
    <w:rsid w:val="00F248C5"/>
    <w:rsid w:val="00F24F2A"/>
    <w:rsid w:val="00F25ABC"/>
    <w:rsid w:val="00F26691"/>
    <w:rsid w:val="00F26DBD"/>
    <w:rsid w:val="00F271C2"/>
    <w:rsid w:val="00F27D87"/>
    <w:rsid w:val="00F3141C"/>
    <w:rsid w:val="00F31D28"/>
    <w:rsid w:val="00F35785"/>
    <w:rsid w:val="00F37684"/>
    <w:rsid w:val="00F42B0E"/>
    <w:rsid w:val="00F4442B"/>
    <w:rsid w:val="00F44699"/>
    <w:rsid w:val="00F44843"/>
    <w:rsid w:val="00F46BCB"/>
    <w:rsid w:val="00F472DB"/>
    <w:rsid w:val="00F50323"/>
    <w:rsid w:val="00F5106C"/>
    <w:rsid w:val="00F525BF"/>
    <w:rsid w:val="00F5620C"/>
    <w:rsid w:val="00F605B3"/>
    <w:rsid w:val="00F63826"/>
    <w:rsid w:val="00F64B5B"/>
    <w:rsid w:val="00F656F1"/>
    <w:rsid w:val="00F67C25"/>
    <w:rsid w:val="00F71077"/>
    <w:rsid w:val="00F73D32"/>
    <w:rsid w:val="00F74C57"/>
    <w:rsid w:val="00F86944"/>
    <w:rsid w:val="00F877C0"/>
    <w:rsid w:val="00F90266"/>
    <w:rsid w:val="00F94CA9"/>
    <w:rsid w:val="00FA2F7B"/>
    <w:rsid w:val="00FA2FBD"/>
    <w:rsid w:val="00FA6FC1"/>
    <w:rsid w:val="00FA7320"/>
    <w:rsid w:val="00FB2399"/>
    <w:rsid w:val="00FB5C91"/>
    <w:rsid w:val="00FB62FB"/>
    <w:rsid w:val="00FB66DC"/>
    <w:rsid w:val="00FB761A"/>
    <w:rsid w:val="00FC041B"/>
    <w:rsid w:val="00FC2561"/>
    <w:rsid w:val="00FC33F7"/>
    <w:rsid w:val="00FC39B4"/>
    <w:rsid w:val="00FC3F3D"/>
    <w:rsid w:val="00FC7724"/>
    <w:rsid w:val="00FD0199"/>
    <w:rsid w:val="00FD4344"/>
    <w:rsid w:val="00FD4C2B"/>
    <w:rsid w:val="00FD6187"/>
    <w:rsid w:val="00FE6867"/>
    <w:rsid w:val="00FF0742"/>
    <w:rsid w:val="00FF0F00"/>
    <w:rsid w:val="00FF113D"/>
    <w:rsid w:val="00FF271F"/>
    <w:rsid w:val="00FF2DA2"/>
    <w:rsid w:val="00FF3967"/>
    <w:rsid w:val="00FF3F5D"/>
    <w:rsid w:val="00FF6CBD"/>
    <w:rsid w:val="00FF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2526462-77E5-4FD6-B5BC-7C669D2F0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0"/>
    <w:qFormat/>
    <w:pPr>
      <w:numPr>
        <w:numId w:val="1"/>
      </w:numPr>
      <w:spacing w:before="240" w:after="120" w:line="360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0"/>
    <w:qFormat/>
    <w:pPr>
      <w:numPr>
        <w:ilvl w:val="1"/>
        <w:numId w:val="1"/>
      </w:numPr>
      <w:spacing w:before="60" w:after="60" w:line="360" w:lineRule="auto"/>
      <w:outlineLvl w:val="1"/>
    </w:pPr>
    <w:rPr>
      <w:b/>
      <w:sz w:val="32"/>
    </w:rPr>
  </w:style>
  <w:style w:type="paragraph" w:styleId="3">
    <w:name w:val="heading 3"/>
    <w:basedOn w:val="a"/>
    <w:next w:val="a0"/>
    <w:qFormat/>
    <w:pPr>
      <w:numPr>
        <w:ilvl w:val="2"/>
        <w:numId w:val="1"/>
      </w:numPr>
      <w:spacing w:before="60" w:after="60" w:line="360" w:lineRule="auto"/>
      <w:outlineLvl w:val="2"/>
    </w:pPr>
    <w:rPr>
      <w:b/>
      <w:sz w:val="30"/>
    </w:rPr>
  </w:style>
  <w:style w:type="paragraph" w:styleId="4">
    <w:name w:val="heading 4"/>
    <w:basedOn w:val="a"/>
    <w:next w:val="a0"/>
    <w:qFormat/>
    <w:pPr>
      <w:numPr>
        <w:ilvl w:val="3"/>
        <w:numId w:val="1"/>
      </w:numPr>
      <w:spacing w:before="60" w:after="60" w:line="360" w:lineRule="auto"/>
      <w:outlineLvl w:val="3"/>
    </w:pPr>
    <w:rPr>
      <w:b/>
      <w:sz w:val="28"/>
    </w:rPr>
  </w:style>
  <w:style w:type="paragraph" w:styleId="5">
    <w:name w:val="heading 5"/>
    <w:basedOn w:val="a"/>
    <w:next w:val="a0"/>
    <w:qFormat/>
    <w:pPr>
      <w:numPr>
        <w:ilvl w:val="4"/>
        <w:numId w:val="1"/>
      </w:numPr>
      <w:spacing w:before="60" w:after="60" w:line="360" w:lineRule="auto"/>
      <w:outlineLvl w:val="4"/>
    </w:pPr>
    <w:rPr>
      <w:b/>
      <w:sz w:val="28"/>
    </w:rPr>
  </w:style>
  <w:style w:type="paragraph" w:styleId="6">
    <w:name w:val="heading 6"/>
    <w:basedOn w:val="a"/>
    <w:next w:val="a0"/>
    <w:qFormat/>
    <w:pPr>
      <w:numPr>
        <w:ilvl w:val="5"/>
        <w:numId w:val="1"/>
      </w:numPr>
      <w:spacing w:before="60" w:after="60" w:line="360" w:lineRule="auto"/>
      <w:outlineLvl w:val="5"/>
    </w:pPr>
    <w:rPr>
      <w:b/>
      <w:sz w:val="28"/>
    </w:rPr>
  </w:style>
  <w:style w:type="paragraph" w:styleId="7">
    <w:name w:val="heading 7"/>
    <w:basedOn w:val="a"/>
    <w:next w:val="a0"/>
    <w:qFormat/>
    <w:pPr>
      <w:keepNext/>
      <w:keepLines/>
      <w:tabs>
        <w:tab w:val="left" w:pos="408"/>
      </w:tabs>
      <w:spacing w:before="60" w:after="60" w:line="360" w:lineRule="auto"/>
      <w:ind w:leftChars="100" w:left="384" w:hanging="284"/>
      <w:outlineLvl w:val="6"/>
    </w:pPr>
  </w:style>
  <w:style w:type="paragraph" w:styleId="8">
    <w:name w:val="heading 8"/>
    <w:basedOn w:val="a"/>
    <w:next w:val="a0"/>
    <w:qFormat/>
    <w:pPr>
      <w:keepNext/>
      <w:keepLines/>
      <w:tabs>
        <w:tab w:val="left" w:pos="816"/>
      </w:tabs>
      <w:spacing w:before="60" w:after="60" w:line="360" w:lineRule="auto"/>
      <w:ind w:leftChars="200" w:left="597" w:hanging="397"/>
      <w:outlineLvl w:val="7"/>
    </w:pPr>
  </w:style>
  <w:style w:type="paragraph" w:styleId="9">
    <w:name w:val="heading 9"/>
    <w:basedOn w:val="a"/>
    <w:next w:val="a0"/>
    <w:qFormat/>
    <w:pPr>
      <w:keepNext/>
      <w:keepLines/>
      <w:tabs>
        <w:tab w:val="left" w:pos="1225"/>
      </w:tabs>
      <w:spacing w:before="60" w:after="60" w:line="360" w:lineRule="auto"/>
      <w:ind w:leftChars="300" w:left="697" w:hanging="397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rPr>
      <w:color w:val="800080"/>
      <w:u w:val="single"/>
    </w:rPr>
  </w:style>
  <w:style w:type="character" w:styleId="a5">
    <w:name w:val="Hyperlink"/>
    <w:uiPriority w:val="99"/>
    <w:rPr>
      <w:color w:val="0000FF"/>
      <w:u w:val="single"/>
    </w:rPr>
  </w:style>
  <w:style w:type="character" w:customStyle="1" w:styleId="Char">
    <w:name w:val="批注框文本 Char"/>
    <w:link w:val="a6"/>
    <w:rPr>
      <w:kern w:val="2"/>
      <w:sz w:val="18"/>
    </w:rPr>
  </w:style>
  <w:style w:type="character" w:customStyle="1" w:styleId="Char0">
    <w:name w:val="批注文字 Char"/>
    <w:link w:val="a7"/>
    <w:rPr>
      <w:kern w:val="2"/>
      <w:sz w:val="21"/>
    </w:rPr>
  </w:style>
  <w:style w:type="character" w:styleId="a8">
    <w:name w:val="page number"/>
    <w:basedOn w:val="a1"/>
  </w:style>
  <w:style w:type="character" w:styleId="a9">
    <w:name w:val="annotation reference"/>
    <w:uiPriority w:val="99"/>
    <w:rPr>
      <w:sz w:val="21"/>
    </w:rPr>
  </w:style>
  <w:style w:type="character" w:customStyle="1" w:styleId="Char1">
    <w:name w:val="批注主题 Char"/>
    <w:link w:val="aa"/>
    <w:rPr>
      <w:b/>
      <w:kern w:val="2"/>
      <w:sz w:val="21"/>
    </w:r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11">
    <w:name w:val="toc 1"/>
    <w:basedOn w:val="a"/>
    <w:next w:val="a"/>
    <w:uiPriority w:val="39"/>
  </w:style>
  <w:style w:type="paragraph" w:customStyle="1" w:styleId="ab">
    <w:name w:val="文档名称"/>
    <w:basedOn w:val="a"/>
    <w:pPr>
      <w:jc w:val="center"/>
      <w:outlineLvl w:val="0"/>
    </w:pPr>
    <w:rPr>
      <w:rFonts w:eastAsia="黑体"/>
      <w:b/>
      <w:sz w:val="48"/>
    </w:rPr>
  </w:style>
  <w:style w:type="paragraph" w:customStyle="1" w:styleId="ac">
    <w:name w:val="注意事项"/>
    <w:basedOn w:val="a"/>
    <w:pPr>
      <w:spacing w:before="60" w:after="60" w:line="360" w:lineRule="auto"/>
      <w:ind w:firstLineChars="200" w:firstLine="200"/>
    </w:pPr>
    <w:rPr>
      <w:b/>
    </w:rPr>
  </w:style>
  <w:style w:type="paragraph" w:styleId="ad">
    <w:name w:val="List Paragraph"/>
    <w:basedOn w:val="a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10">
    <w:name w:val="编号1"/>
    <w:basedOn w:val="a"/>
    <w:pPr>
      <w:numPr>
        <w:ilvl w:val="6"/>
        <w:numId w:val="1"/>
      </w:numPr>
      <w:tabs>
        <w:tab w:val="left" w:pos="408"/>
      </w:tabs>
      <w:spacing w:line="360" w:lineRule="auto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ae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6">
    <w:name w:val="Balloon Text"/>
    <w:basedOn w:val="a"/>
    <w:link w:val="Char"/>
    <w:rPr>
      <w:sz w:val="18"/>
    </w:rPr>
  </w:style>
  <w:style w:type="paragraph" w:styleId="a7">
    <w:name w:val="annotation text"/>
    <w:basedOn w:val="a"/>
    <w:link w:val="Char0"/>
    <w:pPr>
      <w:jc w:val="left"/>
    </w:pPr>
  </w:style>
  <w:style w:type="paragraph" w:styleId="af">
    <w:name w:val="Document Map"/>
    <w:basedOn w:val="a"/>
    <w:pPr>
      <w:shd w:val="clear" w:color="auto" w:fill="000080"/>
    </w:pPr>
  </w:style>
  <w:style w:type="paragraph" w:styleId="aa">
    <w:name w:val="annotation subject"/>
    <w:basedOn w:val="a7"/>
    <w:next w:val="a7"/>
    <w:link w:val="Char1"/>
    <w:rPr>
      <w:b/>
    </w:rPr>
  </w:style>
  <w:style w:type="paragraph" w:styleId="50">
    <w:name w:val="toc 5"/>
    <w:basedOn w:val="a"/>
    <w:next w:val="a"/>
    <w:pPr>
      <w:ind w:left="840"/>
      <w:jc w:val="left"/>
    </w:pPr>
    <w:rPr>
      <w:sz w:val="18"/>
    </w:rPr>
  </w:style>
  <w:style w:type="paragraph" w:styleId="40">
    <w:name w:val="toc 4"/>
    <w:basedOn w:val="a"/>
    <w:next w:val="a"/>
    <w:pPr>
      <w:tabs>
        <w:tab w:val="left" w:pos="820"/>
      </w:tabs>
      <w:ind w:leftChars="750" w:left="1581" w:hanging="6"/>
      <w:jc w:val="left"/>
    </w:pPr>
    <w:rPr>
      <w:sz w:val="18"/>
    </w:rPr>
  </w:style>
  <w:style w:type="paragraph" w:customStyle="1" w:styleId="af0">
    <w:name w:val="版权申明"/>
    <w:basedOn w:val="a"/>
    <w:pPr>
      <w:jc w:val="center"/>
    </w:pPr>
    <w:rPr>
      <w:rFonts w:ascii="宋体" w:hAnsi="宋体"/>
      <w:b/>
      <w:color w:val="000000"/>
      <w:sz w:val="24"/>
    </w:rPr>
  </w:style>
  <w:style w:type="paragraph" w:customStyle="1" w:styleId="af1">
    <w:name w:val="编写建议"/>
    <w:basedOn w:val="a"/>
    <w:next w:val="a0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Arial" w:hAnsi="Arial"/>
      <w:i/>
      <w:color w:val="0000FF"/>
      <w:kern w:val="0"/>
    </w:rPr>
  </w:style>
  <w:style w:type="paragraph" w:styleId="90">
    <w:name w:val="toc 9"/>
    <w:basedOn w:val="a"/>
    <w:next w:val="a"/>
    <w:pPr>
      <w:ind w:left="1680"/>
    </w:pPr>
    <w:rPr>
      <w:snapToGrid w:val="0"/>
      <w:kern w:val="0"/>
      <w:sz w:val="24"/>
    </w:rPr>
  </w:style>
  <w:style w:type="paragraph" w:styleId="a0">
    <w:name w:val="Body Text"/>
    <w:basedOn w:val="a"/>
    <w:pPr>
      <w:ind w:firstLineChars="200" w:firstLine="420"/>
    </w:pPr>
  </w:style>
  <w:style w:type="paragraph" w:styleId="af2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styleId="af3">
    <w:name w:val="Table Grid"/>
    <w:basedOn w:val="a2"/>
    <w:uiPriority w:val="59"/>
    <w:rsid w:val="004244E5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1D4662"/>
    <w:rPr>
      <w:rFonts w:asciiTheme="minorHAnsi" w:eastAsiaTheme="minorEastAsia" w:hAnsiTheme="minorHAnsi" w:cstheme="minorBid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426823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3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5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3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package" Target="embeddings/Microsoft_Excel____1.xlsx"/><Relationship Id="rId39" Type="http://schemas.openxmlformats.org/officeDocument/2006/relationships/oleObject" Target="embeddings/oleObject1.bin"/><Relationship Id="rId21" Type="http://schemas.openxmlformats.org/officeDocument/2006/relationships/footer" Target="footer4.xml"/><Relationship Id="rId34" Type="http://schemas.openxmlformats.org/officeDocument/2006/relationships/image" Target="../AppData/Roaming/Tencent/Users/869675821/QQ/WinTemp/RichOle/4A%5d~L@2RV3Y7YDU%7dKJ8GVK9.png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header" Target="header5.xml"/><Relationship Id="rId29" Type="http://schemas.openxmlformats.org/officeDocument/2006/relationships/hyperlink" Target="http://cm.baichuan.baidu.com?dspid=xxx&amp;getbuid=1&amp;ext=xxx" TargetMode="External"/><Relationship Id="rId41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oleObject" Target="embeddings/Microsoft_Visio_2003-2010___3.vsd"/><Relationship Id="rId37" Type="http://schemas.openxmlformats.org/officeDocument/2006/relationships/package" Target="embeddings/Microsoft_Excel____3.xlsx"/><Relationship Id="rId40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__1.vsd"/><Relationship Id="rId23" Type="http://schemas.openxmlformats.org/officeDocument/2006/relationships/header" Target="header6.xml"/><Relationship Id="rId28" Type="http://schemas.openxmlformats.org/officeDocument/2006/relationships/package" Target="embeddings/Microsoft_Excel____2.xlsx"/><Relationship Id="rId36" Type="http://schemas.openxmlformats.org/officeDocument/2006/relationships/image" Target="../AppData/Roaming/Tencent/Users/869675821/QQ/WinTemp/RichOle/U5%255)SQYN7UI45DT@ABI)KK.png" TargetMode="Externa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emf"/><Relationship Id="rId22" Type="http://schemas.openxmlformats.org/officeDocument/2006/relationships/footer" Target="footer5.xml"/><Relationship Id="rId27" Type="http://schemas.openxmlformats.org/officeDocument/2006/relationships/image" Target="media/image6.emf"/><Relationship Id="rId30" Type="http://schemas.openxmlformats.org/officeDocument/2006/relationships/hyperlink" Target="http://cm.dspxx.com/?buid=yyyy&amp;ext=xxx" TargetMode="External"/><Relationship Id="rId35" Type="http://schemas.openxmlformats.org/officeDocument/2006/relationships/image" Target="media/image9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oleObject" Target="embeddings/Microsoft_Visio_2003-2010___2.vsd"/><Relationship Id="rId25" Type="http://schemas.openxmlformats.org/officeDocument/2006/relationships/image" Target="media/image5.emf"/><Relationship Id="rId33" Type="http://schemas.openxmlformats.org/officeDocument/2006/relationships/image" Target="media/image8.png"/><Relationship Id="rId38" Type="http://schemas.openxmlformats.org/officeDocument/2006/relationships/image" Target="media/image10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1508;&#31181;&#25991;&#26723;\cbg&#24191;&#21578;&#31995;&#32479;\&#25509;&#20837;&#25991;&#26723;\&#30334;&#24230;&#36807;&#31243;&#19982;&#35268;&#31243;&#32534;&#20889;&#27169;&#29256;060405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F87833-E735-43EC-814F-1C96D8C7E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百度过程与规程编写模版060405.dot</Template>
  <TotalTime>4312</TotalTime>
  <Pages>36</Pages>
  <Words>5001</Words>
  <Characters>28510</Characters>
  <Application>Microsoft Office Word</Application>
  <DocSecurity>0</DocSecurity>
  <Lines>237</Lines>
  <Paragraphs>66</Paragraphs>
  <ScaleCrop>false</ScaleCrop>
  <Company>Lenovo</Company>
  <LinksUpToDate>false</LinksUpToDate>
  <CharactersWithSpaces>33445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百度总体设计文档模版</dc:title>
  <dc:creator>秦锋剑</dc:creator>
  <cp:lastModifiedBy>Zhang,Zhi(CRMD)</cp:lastModifiedBy>
  <cp:revision>825</cp:revision>
  <cp:lastPrinted>2010-04-12T06:14:00Z</cp:lastPrinted>
  <dcterms:created xsi:type="dcterms:W3CDTF">2015-04-15T06:45:00Z</dcterms:created>
  <dcterms:modified xsi:type="dcterms:W3CDTF">2015-10-22T06:35:00Z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2052-6.5.0.1966</vt:lpwstr>
  </property>
</Properties>
</file>